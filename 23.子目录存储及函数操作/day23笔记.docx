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BCA" w:rsidRDefault="00631200" w:rsidP="00631200">
      <w:pPr>
        <w:pStyle w:val="1"/>
      </w:pPr>
      <w:r>
        <w:rPr>
          <w:rFonts w:hint="eastAsia"/>
        </w:rPr>
        <w:t>典型的上传实现</w:t>
      </w:r>
    </w:p>
    <w:p w:rsidR="00E56625" w:rsidRDefault="00E56625" w:rsidP="00E56625">
      <w:r>
        <w:rPr>
          <w:rFonts w:hint="eastAsia"/>
        </w:rPr>
        <w:t>去判断</w:t>
      </w:r>
      <w:r>
        <w:rPr>
          <w:rFonts w:hint="eastAsia"/>
        </w:rPr>
        <w:t xml:space="preserve"> </w:t>
      </w:r>
      <w:r>
        <w:rPr>
          <w:rFonts w:hint="eastAsia"/>
        </w:rPr>
        <w:t>临时上传文件，</w:t>
      </w:r>
      <w:r>
        <w:t>是否</w:t>
      </w:r>
      <w:r>
        <w:rPr>
          <w:rFonts w:hint="eastAsia"/>
        </w:rPr>
        <w:t>满足</w:t>
      </w:r>
      <w:r>
        <w:rPr>
          <w:rFonts w:hint="eastAsia"/>
        </w:rPr>
        <w:t xml:space="preserve"> </w:t>
      </w:r>
      <w:r>
        <w:rPr>
          <w:rFonts w:hint="eastAsia"/>
        </w:rPr>
        <w:t>我们的业务逻辑需求！</w:t>
      </w:r>
    </w:p>
    <w:p w:rsidR="00E56625" w:rsidRDefault="00E56625" w:rsidP="00E56625">
      <w:r>
        <w:rPr>
          <w:rFonts w:hint="eastAsia"/>
        </w:rPr>
        <w:t>满足，</w:t>
      </w:r>
      <w:r>
        <w:t>再</w:t>
      </w:r>
      <w:r>
        <w:rPr>
          <w:rFonts w:hint="eastAsia"/>
        </w:rPr>
        <w:t>移动！</w:t>
      </w:r>
    </w:p>
    <w:p w:rsidR="00E56625" w:rsidRDefault="00E56625" w:rsidP="00E56625"/>
    <w:p w:rsidR="00E56625" w:rsidRDefault="00E56625" w:rsidP="00E56625">
      <w:r>
        <w:rPr>
          <w:rFonts w:hint="eastAsia"/>
        </w:rPr>
        <w:t>需要判断：</w:t>
      </w:r>
    </w:p>
    <w:p w:rsidR="00E56625" w:rsidRDefault="00E56625" w:rsidP="00E56625">
      <w:r>
        <w:rPr>
          <w:rFonts w:hint="eastAsia"/>
        </w:rPr>
        <w:t>是否存在错误，</w:t>
      </w:r>
      <w:r>
        <w:t>类型</w:t>
      </w:r>
      <w:r>
        <w:rPr>
          <w:rFonts w:hint="eastAsia"/>
        </w:rPr>
        <w:t>是否符合要求，</w:t>
      </w:r>
      <w:r>
        <w:t>大小</w:t>
      </w:r>
      <w:r>
        <w:rPr>
          <w:rFonts w:hint="eastAsia"/>
        </w:rPr>
        <w:t>是否符合要求</w:t>
      </w:r>
    </w:p>
    <w:p w:rsidR="00E56625" w:rsidRDefault="00E56625" w:rsidP="00E56625">
      <w:r>
        <w:rPr>
          <w:rFonts w:hint="eastAsia"/>
        </w:rPr>
        <w:t>目标文件生成合理的名字</w:t>
      </w:r>
    </w:p>
    <w:p w:rsidR="00403586" w:rsidRDefault="00403586" w:rsidP="00E56625"/>
    <w:p w:rsidR="00403586" w:rsidRDefault="00403586" w:rsidP="00E56625">
      <w:r>
        <w:rPr>
          <w:rFonts w:hint="eastAsia"/>
        </w:rPr>
        <w:t>编码实现</w:t>
      </w:r>
    </w:p>
    <w:p w:rsidR="002A4453" w:rsidRDefault="002A4453" w:rsidP="00E56625"/>
    <w:p w:rsidR="002A4453" w:rsidRDefault="002A4453" w:rsidP="002A4453">
      <w:pPr>
        <w:pStyle w:val="2"/>
        <w:rPr>
          <w:rFonts w:hint="eastAsia"/>
        </w:rPr>
      </w:pPr>
      <w:r>
        <w:rPr>
          <w:rFonts w:hint="eastAsia"/>
        </w:rPr>
        <w:t>当前上传临时文件信息作为参数</w:t>
      </w:r>
    </w:p>
    <w:p w:rsidR="00EE799B" w:rsidRDefault="002A4453" w:rsidP="00E56625">
      <w:r>
        <w:rPr>
          <w:noProof/>
        </w:rPr>
        <w:drawing>
          <wp:inline distT="0" distB="0" distL="0" distR="0" wp14:anchorId="6211205C" wp14:editId="48625504">
            <wp:extent cx="5274310" cy="1174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9B" w:rsidRDefault="00B13950" w:rsidP="00B13950">
      <w:pPr>
        <w:pStyle w:val="2"/>
      </w:pPr>
      <w:r>
        <w:rPr>
          <w:rFonts w:hint="eastAsia"/>
        </w:rPr>
        <w:t>判断是否有错误</w:t>
      </w:r>
    </w:p>
    <w:p w:rsidR="00B13950" w:rsidRDefault="00B13950" w:rsidP="00E56625">
      <w:pPr>
        <w:rPr>
          <w:rFonts w:hint="eastAsia"/>
        </w:rPr>
      </w:pPr>
      <w:r>
        <w:rPr>
          <w:noProof/>
        </w:rPr>
        <w:drawing>
          <wp:inline distT="0" distB="0" distL="0" distR="0" wp14:anchorId="6AE49620" wp14:editId="0B0F41A6">
            <wp:extent cx="5274310" cy="1303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50" w:rsidRDefault="00403586" w:rsidP="00B13950">
      <w:pPr>
        <w:pStyle w:val="2"/>
      </w:pPr>
      <w:r>
        <w:rPr>
          <w:rFonts w:hint="eastAsia"/>
        </w:rPr>
        <w:t>判断文件类型</w:t>
      </w:r>
    </w:p>
    <w:p w:rsidR="00403586" w:rsidRDefault="00403586" w:rsidP="00E56625">
      <w:r>
        <w:rPr>
          <w:rFonts w:hint="eastAsia"/>
        </w:rPr>
        <w:t>两种表示方式：</w:t>
      </w:r>
    </w:p>
    <w:p w:rsidR="00403586" w:rsidRDefault="00403586" w:rsidP="00E56625">
      <w:r>
        <w:t>后缀名</w:t>
      </w:r>
      <w:r>
        <w:rPr>
          <w:rFonts w:hint="eastAsia"/>
        </w:rPr>
        <w:t>(</w:t>
      </w:r>
      <w:r>
        <w:t>.jpg</w:t>
      </w:r>
      <w:r>
        <w:rPr>
          <w:rFonts w:hint="eastAsia"/>
        </w:rPr>
        <w:t xml:space="preserve">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MIME(image/jpeg)</w:t>
      </w:r>
    </w:p>
    <w:p w:rsidR="009921E0" w:rsidRDefault="009921E0" w:rsidP="00E56625">
      <w:r>
        <w:rPr>
          <w:rFonts w:hint="eastAsia"/>
        </w:rPr>
        <w:t>后缀名：</w:t>
      </w:r>
      <w:r>
        <w:tab/>
      </w:r>
      <w:r>
        <w:rPr>
          <w:rFonts w:hint="eastAsia"/>
        </w:rPr>
        <w:t>在文件系统中，</w:t>
      </w:r>
      <w:r>
        <w:t>表示</w:t>
      </w:r>
      <w:r>
        <w:rPr>
          <w:rFonts w:hint="eastAsia"/>
        </w:rPr>
        <w:t>文件类型的方式！</w:t>
      </w:r>
      <w:r w:rsidR="008A5AF4">
        <w:rPr>
          <w:rFonts w:hint="eastAsia"/>
        </w:rPr>
        <w:t>当文件存储在磁盘上时，</w:t>
      </w:r>
      <w:r w:rsidR="008A5AF4">
        <w:t>表示</w:t>
      </w:r>
      <w:r w:rsidR="008A5AF4">
        <w:rPr>
          <w:rFonts w:hint="eastAsia"/>
        </w:rPr>
        <w:t>文件类型的方式！</w:t>
      </w:r>
    </w:p>
    <w:p w:rsidR="008A5AF4" w:rsidRDefault="008A5AF4" w:rsidP="00E56625">
      <w:r>
        <w:rPr>
          <w:rFonts w:hint="eastAsia"/>
        </w:rPr>
        <w:t>MIME</w:t>
      </w:r>
      <w:r>
        <w:t xml:space="preserve">: text/html, image/jpeg, </w:t>
      </w:r>
      <w:r>
        <w:rPr>
          <w:rFonts w:hint="eastAsia"/>
        </w:rPr>
        <w:t>在互联网上传输文件内容时，</w:t>
      </w:r>
      <w:r>
        <w:t>表示</w:t>
      </w:r>
      <w:r>
        <w:rPr>
          <w:rFonts w:hint="eastAsia"/>
        </w:rPr>
        <w:t>该内容的方法！</w:t>
      </w:r>
      <w:r w:rsidR="00D107C4">
        <w:rPr>
          <w:rStyle w:val="a6"/>
        </w:rPr>
        <w:t>MIME</w:t>
      </w:r>
      <w:r w:rsidR="00D107C4">
        <w:t>(Multipurpose Internet Mail Extensions)</w:t>
      </w:r>
      <w:r w:rsidR="00D107C4">
        <w:t>多用途互联网邮件扩展类型</w:t>
      </w:r>
      <w:r w:rsidR="00D107C4">
        <w:rPr>
          <w:rFonts w:hint="eastAsia"/>
        </w:rPr>
        <w:t>。</w:t>
      </w:r>
    </w:p>
    <w:p w:rsidR="00D107C4" w:rsidRDefault="00D107C4" w:rsidP="00E56625"/>
    <w:p w:rsidR="00D107C4" w:rsidRDefault="00D107C4" w:rsidP="00E56625">
      <w:r>
        <w:rPr>
          <w:rFonts w:hint="eastAsia"/>
        </w:rPr>
        <w:lastRenderedPageBreak/>
        <w:t>判断类型时，</w:t>
      </w:r>
      <w:r>
        <w:t>通常</w:t>
      </w:r>
      <w:r>
        <w:rPr>
          <w:rFonts w:hint="eastAsia"/>
        </w:rPr>
        <w:t>两种方式都需要判断：</w:t>
      </w:r>
    </w:p>
    <w:p w:rsidR="00D107C4" w:rsidRDefault="008D2D94" w:rsidP="00E56625">
      <w:r>
        <w:rPr>
          <w:rFonts w:hint="eastAsia"/>
          <w:highlight w:val="yellow"/>
        </w:rPr>
        <w:t>一：</w:t>
      </w:r>
      <w:r w:rsidR="00D107C4" w:rsidRPr="008D2D94">
        <w:rPr>
          <w:rFonts w:hint="eastAsia"/>
          <w:highlight w:val="yellow"/>
        </w:rPr>
        <w:t>后缀名：</w:t>
      </w:r>
      <w:r w:rsidR="00D107C4" w:rsidRPr="008D2D94">
        <w:rPr>
          <w:rFonts w:hint="eastAsia"/>
          <w:highlight w:val="yellow"/>
        </w:rPr>
        <w:t xml:space="preserve"> </w:t>
      </w:r>
      <w:r w:rsidR="00D107C4" w:rsidRPr="008D2D94">
        <w:rPr>
          <w:highlight w:val="yellow"/>
        </w:rPr>
        <w:tab/>
      </w:r>
      <w:r w:rsidR="00D107C4" w:rsidRPr="008D2D94">
        <w:rPr>
          <w:rFonts w:hint="eastAsia"/>
          <w:highlight w:val="yellow"/>
        </w:rPr>
        <w:t>在原始文件名中截取</w:t>
      </w:r>
    </w:p>
    <w:p w:rsidR="009E13F6" w:rsidRDefault="009E13F6" w:rsidP="00E56625">
      <w:r w:rsidRPr="009E13F6">
        <w:t>strrchr();</w:t>
      </w:r>
      <w:r>
        <w:t xml:space="preserve"> </w:t>
      </w:r>
      <w:r>
        <w:rPr>
          <w:rFonts w:hint="eastAsia"/>
        </w:rPr>
        <w:t>字符串函数，</w:t>
      </w:r>
      <w:r>
        <w:t>查找</w:t>
      </w:r>
      <w:r>
        <w:rPr>
          <w:rFonts w:hint="eastAsia"/>
        </w:rPr>
        <w:t>某个子字符串在字符串中最后一次出现的位置，</w:t>
      </w:r>
      <w:r>
        <w:t>并</w:t>
      </w:r>
      <w:r>
        <w:rPr>
          <w:rFonts w:hint="eastAsia"/>
        </w:rPr>
        <w:t>返回从该位置到字符串结尾的全部内容！</w:t>
      </w:r>
    </w:p>
    <w:p w:rsidR="000B41C1" w:rsidRDefault="000B41C1" w:rsidP="00E56625">
      <w:r>
        <w:rPr>
          <w:noProof/>
        </w:rPr>
        <w:drawing>
          <wp:inline distT="0" distB="0" distL="0" distR="0" wp14:anchorId="36D667F2" wp14:editId="7383D5E4">
            <wp:extent cx="52578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29" w:rsidRDefault="00702129" w:rsidP="00E56625">
      <w:pPr>
        <w:rPr>
          <w:rFonts w:hint="eastAsia"/>
        </w:rPr>
      </w:pPr>
      <w:r>
        <w:rPr>
          <w:noProof/>
        </w:rPr>
        <w:drawing>
          <wp:inline distT="0" distB="0" distL="0" distR="0" wp14:anchorId="39345237" wp14:editId="030ABF45">
            <wp:extent cx="5274310" cy="1231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C4" w:rsidRDefault="008D2D94" w:rsidP="00E56625">
      <w:r w:rsidRPr="008D2D94">
        <w:rPr>
          <w:rFonts w:hint="eastAsia"/>
          <w:highlight w:val="yellow"/>
        </w:rPr>
        <w:t>二：</w:t>
      </w:r>
      <w:r w:rsidR="00D107C4" w:rsidRPr="008D2D94">
        <w:rPr>
          <w:highlight w:val="yellow"/>
        </w:rPr>
        <w:t>M</w:t>
      </w:r>
      <w:r w:rsidR="00D107C4" w:rsidRPr="008D2D94">
        <w:rPr>
          <w:rFonts w:hint="eastAsia"/>
          <w:highlight w:val="yellow"/>
        </w:rPr>
        <w:t>ime</w:t>
      </w:r>
      <w:r w:rsidR="00D107C4" w:rsidRPr="008D2D94">
        <w:rPr>
          <w:rFonts w:hint="eastAsia"/>
          <w:highlight w:val="yellow"/>
        </w:rPr>
        <w:t>：</w:t>
      </w:r>
      <w:r w:rsidR="00D107C4" w:rsidRPr="008D2D94">
        <w:rPr>
          <w:highlight w:val="yellow"/>
        </w:rPr>
        <w:tab/>
      </w:r>
      <w:r w:rsidR="00D107C4" w:rsidRPr="008D2D94">
        <w:rPr>
          <w:highlight w:val="yellow"/>
        </w:rPr>
        <w:tab/>
      </w:r>
      <w:r w:rsidR="00D107C4" w:rsidRPr="008D2D94">
        <w:rPr>
          <w:rFonts w:hint="eastAsia"/>
          <w:highlight w:val="yellow"/>
        </w:rPr>
        <w:t>使用</w:t>
      </w:r>
      <w:r w:rsidR="00D107C4" w:rsidRPr="008D2D94">
        <w:rPr>
          <w:rFonts w:hint="eastAsia"/>
          <w:highlight w:val="yellow"/>
        </w:rPr>
        <w:t>type</w:t>
      </w:r>
      <w:r w:rsidR="00D107C4" w:rsidRPr="008D2D94">
        <w:rPr>
          <w:rFonts w:hint="eastAsia"/>
          <w:highlight w:val="yellow"/>
        </w:rPr>
        <w:t>元素值！</w:t>
      </w:r>
    </w:p>
    <w:p w:rsidR="00D1036B" w:rsidRDefault="00D1036B" w:rsidP="00E56625">
      <w:r>
        <w:rPr>
          <w:noProof/>
        </w:rPr>
        <w:drawing>
          <wp:inline distT="0" distB="0" distL="0" distR="0" wp14:anchorId="14EFC078" wp14:editId="54AEAADC">
            <wp:extent cx="5274310" cy="1151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B3" w:rsidRDefault="00467EB3" w:rsidP="00E56625"/>
    <w:p w:rsidR="00467EB3" w:rsidRPr="00D107C4" w:rsidRDefault="00467EB3" w:rsidP="00467EB3">
      <w:pPr>
        <w:pStyle w:val="2"/>
        <w:rPr>
          <w:rFonts w:hint="eastAsia"/>
        </w:rPr>
      </w:pPr>
      <w:r>
        <w:rPr>
          <w:rFonts w:hint="eastAsia"/>
        </w:rPr>
        <w:t>判断大小</w:t>
      </w:r>
    </w:p>
    <w:p w:rsidR="00D107C4" w:rsidRDefault="00C435C0" w:rsidP="00E56625">
      <w:r>
        <w:rPr>
          <w:noProof/>
        </w:rPr>
        <w:drawing>
          <wp:inline distT="0" distB="0" distL="0" distR="0" wp14:anchorId="2FC9FFD3" wp14:editId="5EC90C07">
            <wp:extent cx="5274310" cy="1397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C8" w:rsidRDefault="00F049C8" w:rsidP="00E56625"/>
    <w:p w:rsidR="00F43119" w:rsidRDefault="00F43119" w:rsidP="00F43119">
      <w:pPr>
        <w:pStyle w:val="2"/>
      </w:pPr>
      <w:r>
        <w:rPr>
          <w:rFonts w:hint="eastAsia"/>
        </w:rPr>
        <w:lastRenderedPageBreak/>
        <w:t>设计目标文件位置</w:t>
      </w:r>
    </w:p>
    <w:p w:rsidR="0038231E" w:rsidRDefault="006F6C6D" w:rsidP="0038231E">
      <w:r>
        <w:rPr>
          <w:rFonts w:hint="eastAsia"/>
        </w:rPr>
        <w:t>目标文件名：</w:t>
      </w:r>
    </w:p>
    <w:p w:rsidR="006F6C6D" w:rsidRDefault="006F6C6D" w:rsidP="0038231E">
      <w:r>
        <w:rPr>
          <w:rFonts w:hint="eastAsia"/>
        </w:rPr>
        <w:t>不能重名，</w:t>
      </w:r>
      <w:r>
        <w:t>不能</w:t>
      </w:r>
      <w:r>
        <w:rPr>
          <w:rFonts w:hint="eastAsia"/>
        </w:rPr>
        <w:t>存在特殊字符，</w:t>
      </w:r>
      <w:r>
        <w:t>具有</w:t>
      </w:r>
      <w:r>
        <w:rPr>
          <w:rFonts w:hint="eastAsia"/>
        </w:rPr>
        <w:t>逻辑含义，</w:t>
      </w:r>
      <w:r>
        <w:t>保持</w:t>
      </w:r>
      <w:r>
        <w:rPr>
          <w:rFonts w:hint="eastAsia"/>
        </w:rPr>
        <w:t>原有后缀。</w:t>
      </w:r>
    </w:p>
    <w:p w:rsidR="006F6C6D" w:rsidRDefault="006F6C6D" w:rsidP="0038231E">
      <w:r>
        <w:rPr>
          <w:rFonts w:hint="eastAsia"/>
        </w:rPr>
        <w:t>建议使用</w:t>
      </w:r>
      <w:r>
        <w:rPr>
          <w:rFonts w:hint="eastAsia"/>
        </w:rPr>
        <w:t xml:space="preserve"> </w:t>
      </w:r>
      <w:r>
        <w:rPr>
          <w:rFonts w:hint="eastAsia"/>
        </w:rPr>
        <w:t>函数：</w:t>
      </w:r>
      <w:r>
        <w:t xml:space="preserve">uniqid(), </w:t>
      </w:r>
      <w:r>
        <w:rPr>
          <w:rFonts w:hint="eastAsia"/>
        </w:rPr>
        <w:t>生成唯一字符串！</w:t>
      </w:r>
    </w:p>
    <w:p w:rsidR="00D80648" w:rsidRDefault="00D80648" w:rsidP="0038231E">
      <w:r>
        <w:rPr>
          <w:noProof/>
        </w:rPr>
        <w:drawing>
          <wp:inline distT="0" distB="0" distL="0" distR="0" wp14:anchorId="099D1407" wp14:editId="38FC009F">
            <wp:extent cx="5274310" cy="991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2D" w:rsidRDefault="00670F2D" w:rsidP="0038231E"/>
    <w:p w:rsidR="00670F2D" w:rsidRDefault="00670F2D" w:rsidP="0038231E">
      <w:r>
        <w:rPr>
          <w:rFonts w:hint="eastAsia"/>
        </w:rPr>
        <w:t>使用：</w:t>
      </w:r>
    </w:p>
    <w:p w:rsidR="00670F2D" w:rsidRPr="0038231E" w:rsidRDefault="00670F2D" w:rsidP="0038231E">
      <w:pPr>
        <w:rPr>
          <w:rFonts w:hint="eastAsia"/>
        </w:rPr>
      </w:pPr>
      <w:r>
        <w:rPr>
          <w:noProof/>
        </w:rPr>
        <w:drawing>
          <wp:inline distT="0" distB="0" distL="0" distR="0" wp14:anchorId="56447108" wp14:editId="161AA69F">
            <wp:extent cx="5274310" cy="1290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C8" w:rsidRDefault="00F049C8" w:rsidP="00F049C8">
      <w:pPr>
        <w:pStyle w:val="2"/>
      </w:pPr>
      <w:r>
        <w:rPr>
          <w:rFonts w:hint="eastAsia"/>
        </w:rPr>
        <w:t>可以移动</w:t>
      </w:r>
    </w:p>
    <w:p w:rsidR="005D5F18" w:rsidRDefault="005D5F18" w:rsidP="005D5F18"/>
    <w:p w:rsidR="005D5F18" w:rsidRDefault="005D5F18" w:rsidP="005D5F18">
      <w:r>
        <w:rPr>
          <w:rFonts w:hint="eastAsia"/>
        </w:rPr>
        <w:t>如果移动成功，</w:t>
      </w:r>
      <w:r>
        <w:t>应该</w:t>
      </w:r>
      <w:r>
        <w:rPr>
          <w:rFonts w:hint="eastAsia"/>
        </w:rPr>
        <w:t>返回，</w:t>
      </w:r>
      <w:r w:rsidRPr="00DC65D2">
        <w:rPr>
          <w:highlight w:val="yellow"/>
        </w:rPr>
        <w:t>目标</w:t>
      </w:r>
      <w:r w:rsidRPr="00DC65D2">
        <w:rPr>
          <w:rFonts w:hint="eastAsia"/>
          <w:highlight w:val="yellow"/>
        </w:rPr>
        <w:t>文件名</w:t>
      </w:r>
      <w:r>
        <w:rPr>
          <w:rFonts w:hint="eastAsia"/>
        </w:rPr>
        <w:t>！</w:t>
      </w:r>
    </w:p>
    <w:p w:rsidR="005D5F18" w:rsidRDefault="005D5F18" w:rsidP="005D5F18">
      <w:r>
        <w:rPr>
          <w:rFonts w:hint="eastAsia"/>
        </w:rPr>
        <w:t>为了后续处理该文件。</w:t>
      </w:r>
      <w:r>
        <w:t>否则</w:t>
      </w:r>
      <w:r>
        <w:rPr>
          <w:rFonts w:hint="eastAsia"/>
        </w:rPr>
        <w:t>文件名时临时生成的，不容易确定！</w:t>
      </w:r>
    </w:p>
    <w:p w:rsidR="00DC65D2" w:rsidRDefault="00DC65D2" w:rsidP="005D5F18">
      <w:r>
        <w:rPr>
          <w:noProof/>
        </w:rPr>
        <w:drawing>
          <wp:inline distT="0" distB="0" distL="0" distR="0" wp14:anchorId="2FB6D0FB" wp14:editId="502E6968">
            <wp:extent cx="5274310" cy="1301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02" w:rsidRDefault="00D73F02" w:rsidP="005D5F18"/>
    <w:p w:rsidR="00D73F02" w:rsidRDefault="00D73F02" w:rsidP="005D5F18"/>
    <w:p w:rsidR="00D73F02" w:rsidRDefault="00D73F02" w:rsidP="00D73F02">
      <w:pPr>
        <w:pStyle w:val="2"/>
      </w:pPr>
      <w:r>
        <w:rPr>
          <w:rFonts w:hint="eastAsia"/>
        </w:rPr>
        <w:t>测试</w:t>
      </w:r>
    </w:p>
    <w:p w:rsidR="00D73F02" w:rsidRDefault="00D73F02" w:rsidP="005D5F18">
      <w:r>
        <w:rPr>
          <w:rFonts w:hint="eastAsia"/>
        </w:rPr>
        <w:t>失败：</w:t>
      </w:r>
    </w:p>
    <w:p w:rsidR="00D73F02" w:rsidRDefault="00D73F02" w:rsidP="005D5F18">
      <w:r>
        <w:rPr>
          <w:noProof/>
        </w:rPr>
        <w:drawing>
          <wp:inline distT="0" distB="0" distL="0" distR="0" wp14:anchorId="4B6E36A8" wp14:editId="3AC3A98B">
            <wp:extent cx="5274310" cy="5429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02" w:rsidRDefault="00D73F02" w:rsidP="005D5F18">
      <w:r>
        <w:rPr>
          <w:rFonts w:hint="eastAsia"/>
        </w:rPr>
        <w:lastRenderedPageBreak/>
        <w:t>成功：</w:t>
      </w:r>
    </w:p>
    <w:p w:rsidR="00BE20E1" w:rsidRDefault="00BE20E1" w:rsidP="005D5F18">
      <w:pPr>
        <w:rPr>
          <w:rFonts w:hint="eastAsia"/>
        </w:rPr>
      </w:pPr>
      <w:r>
        <w:rPr>
          <w:noProof/>
        </w:rPr>
        <w:drawing>
          <wp:inline distT="0" distB="0" distL="0" distR="0" wp14:anchorId="2979D89C" wp14:editId="71767969">
            <wp:extent cx="5274310" cy="10814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02" w:rsidRDefault="00D73F02" w:rsidP="005D5F18"/>
    <w:p w:rsidR="00DD1FA7" w:rsidRDefault="00DD1FA7" w:rsidP="005D5F18"/>
    <w:p w:rsidR="00DD1FA7" w:rsidRDefault="00DD1FA7" w:rsidP="005D5F18"/>
    <w:p w:rsidR="00DD1FA7" w:rsidRDefault="00DD1FA7" w:rsidP="00DD1FA7">
      <w:pPr>
        <w:pStyle w:val="2"/>
      </w:pPr>
      <w:r>
        <w:rPr>
          <w:rFonts w:hint="eastAsia"/>
        </w:rPr>
        <w:t>分子目录存储上传文件</w:t>
      </w:r>
    </w:p>
    <w:p w:rsidR="003B4C8A" w:rsidRDefault="003B4C8A" w:rsidP="003B4C8A"/>
    <w:p w:rsidR="003B4C8A" w:rsidRDefault="003B4C8A" w:rsidP="003B4C8A">
      <w:r>
        <w:rPr>
          <w:rFonts w:hint="eastAsia"/>
        </w:rPr>
        <w:t>为了减少</w:t>
      </w:r>
      <w:r>
        <w:rPr>
          <w:rFonts w:hint="eastAsia"/>
        </w:rPr>
        <w:t xml:space="preserve"> </w:t>
      </w:r>
      <w:r>
        <w:rPr>
          <w:rFonts w:hint="eastAsia"/>
        </w:rPr>
        <w:t>一个目录中文件过多！</w:t>
      </w:r>
    </w:p>
    <w:p w:rsidR="003B4C8A" w:rsidRDefault="003B4C8A" w:rsidP="003B4C8A">
      <w:pPr>
        <w:rPr>
          <w:rFonts w:hint="eastAsia"/>
        </w:rPr>
      </w:pPr>
      <w:r>
        <w:rPr>
          <w:rFonts w:hint="eastAsia"/>
        </w:rPr>
        <w:t>划分成不同的子目录：</w:t>
      </w:r>
    </w:p>
    <w:p w:rsidR="003B4C8A" w:rsidRDefault="003B4C8A" w:rsidP="003B4C8A">
      <w:r>
        <w:rPr>
          <w:rFonts w:hint="eastAsia"/>
        </w:rPr>
        <w:t>划分方案：</w:t>
      </w:r>
    </w:p>
    <w:p w:rsidR="003B4C8A" w:rsidRDefault="003B4C8A" w:rsidP="003B4C8A"/>
    <w:p w:rsidR="003B4C8A" w:rsidRDefault="003B4C8A" w:rsidP="003B4C8A">
      <w:pPr>
        <w:rPr>
          <w:rFonts w:hint="eastAsia"/>
        </w:rPr>
      </w:pPr>
      <w:r w:rsidRPr="003B4C8A">
        <w:rPr>
          <w:rFonts w:hint="eastAsia"/>
          <w:highlight w:val="yellow"/>
        </w:rPr>
        <w:t>按照业务逻辑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商品图片，</w:t>
      </w:r>
      <w:r>
        <w:t>用户</w:t>
      </w:r>
      <w:r>
        <w:rPr>
          <w:rFonts w:hint="eastAsia"/>
        </w:rPr>
        <w:t>logo</w:t>
      </w:r>
      <w:r>
        <w:rPr>
          <w:rFonts w:hint="eastAsia"/>
        </w:rPr>
        <w:t>。</w:t>
      </w:r>
      <w:r>
        <w:t>指定</w:t>
      </w:r>
      <w:r>
        <w:rPr>
          <w:rFonts w:hint="eastAsia"/>
        </w:rPr>
        <w:t>不同的</w:t>
      </w:r>
      <w:r>
        <w:rPr>
          <w:rFonts w:hint="eastAsia"/>
        </w:rPr>
        <w:t>upload</w:t>
      </w:r>
      <w:r>
        <w:t>_path</w:t>
      </w:r>
      <w:r>
        <w:rPr>
          <w:rFonts w:hint="eastAsia"/>
        </w:rPr>
        <w:t>即可</w:t>
      </w:r>
    </w:p>
    <w:p w:rsidR="003B4C8A" w:rsidRDefault="003B4C8A" w:rsidP="003B4C8A">
      <w:r>
        <w:rPr>
          <w:rFonts w:hint="eastAsia"/>
        </w:rPr>
        <w:t>文件数量：</w:t>
      </w:r>
      <w:r>
        <w:tab/>
      </w:r>
      <w:r>
        <w:tab/>
      </w:r>
      <w:r>
        <w:rPr>
          <w:rFonts w:hint="eastAsia"/>
        </w:rPr>
        <w:t>每个目录存储</w:t>
      </w:r>
      <w:r>
        <w:rPr>
          <w:rFonts w:hint="eastAsia"/>
        </w:rPr>
        <w:t>2000</w:t>
      </w:r>
      <w:r>
        <w:rPr>
          <w:rFonts w:hint="eastAsia"/>
        </w:rPr>
        <w:t>个文件，</w:t>
      </w:r>
      <w:r>
        <w:t>数量</w:t>
      </w:r>
      <w:r>
        <w:rPr>
          <w:rFonts w:hint="eastAsia"/>
        </w:rPr>
        <w:t>达到，</w:t>
      </w:r>
      <w:r>
        <w:t>则</w:t>
      </w:r>
      <w:r>
        <w:rPr>
          <w:rFonts w:hint="eastAsia"/>
        </w:rPr>
        <w:t>创建新子目录！</w:t>
      </w:r>
    </w:p>
    <w:p w:rsidR="003B4C8A" w:rsidRPr="003B4C8A" w:rsidRDefault="003B4C8A" w:rsidP="003B4C8A">
      <w:pPr>
        <w:rPr>
          <w:rFonts w:hint="eastAsia"/>
        </w:rPr>
      </w:pPr>
      <w:r w:rsidRPr="003B4C8A">
        <w:rPr>
          <w:rFonts w:hint="eastAsia"/>
          <w:highlight w:val="yellow"/>
        </w:rPr>
        <w:t>时间划分</w:t>
      </w:r>
      <w:r>
        <w:rPr>
          <w:rFonts w:hint="eastAsia"/>
        </w:rPr>
        <w:t>：</w:t>
      </w:r>
      <w:r>
        <w:tab/>
      </w:r>
      <w:r>
        <w:tab/>
      </w:r>
      <w:r>
        <w:rPr>
          <w:rFonts w:hint="eastAsia"/>
        </w:rPr>
        <w:t>每个月（</w:t>
      </w:r>
      <w:r>
        <w:t>星期</w:t>
      </w:r>
      <w:r>
        <w:rPr>
          <w:rFonts w:hint="eastAsia"/>
        </w:rPr>
        <w:t>）使用一个上传子目录。</w:t>
      </w:r>
    </w:p>
    <w:p w:rsidR="003B4C8A" w:rsidRDefault="003B4C8A" w:rsidP="003B4C8A"/>
    <w:p w:rsidR="003B4C8A" w:rsidRDefault="003B4C8A" w:rsidP="003B4C8A"/>
    <w:p w:rsidR="003B4C8A" w:rsidRDefault="003B4C8A" w:rsidP="003B4C8A">
      <w:r>
        <w:rPr>
          <w:rFonts w:hint="eastAsia"/>
        </w:rPr>
        <w:t>时间划分：</w:t>
      </w:r>
    </w:p>
    <w:p w:rsidR="003B4C8A" w:rsidRDefault="003B4C8A" w:rsidP="003B4C8A">
      <w:pPr>
        <w:rPr>
          <w:rFonts w:hint="eastAsia"/>
        </w:rPr>
      </w:pPr>
      <w:r>
        <w:tab/>
      </w:r>
      <w:r>
        <w:rPr>
          <w:rFonts w:hint="eastAsia"/>
        </w:rPr>
        <w:t>获取当前应该使用的子目录名：</w:t>
      </w:r>
      <w:r>
        <w:rPr>
          <w:rFonts w:hint="eastAsia"/>
        </w:rPr>
        <w:t>date()</w:t>
      </w:r>
    </w:p>
    <w:p w:rsidR="003B4C8A" w:rsidRDefault="003B4C8A" w:rsidP="003B4C8A">
      <w:r>
        <w:tab/>
      </w:r>
      <w:r>
        <w:rPr>
          <w:rFonts w:hint="eastAsia"/>
        </w:rPr>
        <w:t>判断需要的目录是否存在：</w:t>
      </w:r>
      <w:r>
        <w:rPr>
          <w:rFonts w:hint="eastAsia"/>
        </w:rPr>
        <w:t>is_dir()</w:t>
      </w:r>
      <w:r>
        <w:rPr>
          <w:rFonts w:hint="eastAsia"/>
        </w:rPr>
        <w:t>是否为一个目录</w:t>
      </w:r>
    </w:p>
    <w:p w:rsidR="003B4C8A" w:rsidRDefault="003B4C8A" w:rsidP="003B4C8A">
      <w:r>
        <w:tab/>
      </w:r>
      <w:r>
        <w:rPr>
          <w:rFonts w:hint="eastAsia"/>
        </w:rPr>
        <w:t>创建需要的目录：</w:t>
      </w:r>
      <w:r>
        <w:rPr>
          <w:rFonts w:hint="eastAsia"/>
        </w:rPr>
        <w:t xml:space="preserve">mkdir() </w:t>
      </w:r>
      <w:r>
        <w:rPr>
          <w:rFonts w:hint="eastAsia"/>
        </w:rPr>
        <w:t>创建目录</w:t>
      </w:r>
    </w:p>
    <w:p w:rsidR="00CC27F9" w:rsidRDefault="00CC27F9" w:rsidP="003B4C8A">
      <w:r>
        <w:rPr>
          <w:noProof/>
        </w:rPr>
        <w:drawing>
          <wp:inline distT="0" distB="0" distL="0" distR="0" wp14:anchorId="31D3F671" wp14:editId="4CDE6147">
            <wp:extent cx="5274310" cy="19234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F9" w:rsidRDefault="00CC27F9" w:rsidP="003B4C8A">
      <w:r>
        <w:rPr>
          <w:noProof/>
        </w:rPr>
        <w:drawing>
          <wp:inline distT="0" distB="0" distL="0" distR="0" wp14:anchorId="75622BF3" wp14:editId="3C605B51">
            <wp:extent cx="5274310" cy="12312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E0" w:rsidRDefault="00B564E0" w:rsidP="003B4C8A"/>
    <w:p w:rsidR="00B564E0" w:rsidRDefault="00B564E0" w:rsidP="003B4C8A"/>
    <w:p w:rsidR="00B564E0" w:rsidRDefault="00B564E0" w:rsidP="003B4C8A">
      <w:r>
        <w:rPr>
          <w:rFonts w:hint="eastAsia"/>
        </w:rPr>
        <w:t>实现：</w:t>
      </w:r>
    </w:p>
    <w:p w:rsidR="00B564E0" w:rsidRDefault="003315B8" w:rsidP="003315B8">
      <w:pPr>
        <w:pStyle w:val="3"/>
        <w:rPr>
          <w:rFonts w:hint="eastAsia"/>
        </w:rPr>
      </w:pPr>
      <w:r>
        <w:rPr>
          <w:rFonts w:hint="eastAsia"/>
        </w:rPr>
        <w:t>创建子目录</w:t>
      </w:r>
    </w:p>
    <w:p w:rsidR="003315B8" w:rsidRDefault="003315B8" w:rsidP="003B4C8A">
      <w:r>
        <w:rPr>
          <w:noProof/>
        </w:rPr>
        <w:drawing>
          <wp:inline distT="0" distB="0" distL="0" distR="0" wp14:anchorId="198809D9" wp14:editId="7EC0A55E">
            <wp:extent cx="5274310" cy="23672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7" w:rsidRDefault="00671477" w:rsidP="003B4C8A"/>
    <w:p w:rsidR="00671477" w:rsidRDefault="00671477" w:rsidP="00671477">
      <w:pPr>
        <w:pStyle w:val="3"/>
      </w:pPr>
      <w:r>
        <w:rPr>
          <w:rFonts w:hint="eastAsia"/>
        </w:rPr>
        <w:t>移动到子目录</w:t>
      </w:r>
    </w:p>
    <w:p w:rsidR="00671477" w:rsidRDefault="004F5422" w:rsidP="00671477">
      <w:r>
        <w:rPr>
          <w:noProof/>
        </w:rPr>
        <w:drawing>
          <wp:inline distT="0" distB="0" distL="0" distR="0" wp14:anchorId="54933D5D" wp14:editId="647830A2">
            <wp:extent cx="5274310" cy="4622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D1" w:rsidRDefault="007257D1" w:rsidP="00671477"/>
    <w:p w:rsidR="007257D1" w:rsidRDefault="007257D1" w:rsidP="007257D1">
      <w:pPr>
        <w:pStyle w:val="3"/>
      </w:pPr>
      <w:r>
        <w:rPr>
          <w:rFonts w:hint="eastAsia"/>
        </w:rPr>
        <w:t>返回文件中包含子目录</w:t>
      </w:r>
    </w:p>
    <w:p w:rsidR="00FF5994" w:rsidRDefault="00FF5994" w:rsidP="00FF5994">
      <w:r>
        <w:rPr>
          <w:noProof/>
        </w:rPr>
        <w:drawing>
          <wp:inline distT="0" distB="0" distL="0" distR="0" wp14:anchorId="3549A174" wp14:editId="51353F0C">
            <wp:extent cx="5274310" cy="9099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53" w:rsidRDefault="000A4B53" w:rsidP="00FF5994"/>
    <w:p w:rsidR="000A4B53" w:rsidRDefault="000A4B53" w:rsidP="00FF5994"/>
    <w:p w:rsidR="000A4B53" w:rsidRDefault="000A4B53" w:rsidP="00FF5994">
      <w:r>
        <w:rPr>
          <w:rFonts w:hint="eastAsia"/>
        </w:rPr>
        <w:t>测试：</w:t>
      </w:r>
    </w:p>
    <w:p w:rsidR="000A4B53" w:rsidRDefault="000A4B53" w:rsidP="00FF5994">
      <w:r>
        <w:rPr>
          <w:noProof/>
        </w:rPr>
        <w:drawing>
          <wp:inline distT="0" distB="0" distL="0" distR="0" wp14:anchorId="43EB8804" wp14:editId="7EEF518E">
            <wp:extent cx="5274310" cy="328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F3" w:rsidRDefault="005E0CF3" w:rsidP="00FF5994"/>
    <w:p w:rsidR="005E0CF3" w:rsidRDefault="005E0CF3" w:rsidP="00FF5994"/>
    <w:p w:rsidR="005E0CF3" w:rsidRDefault="005E0CF3" w:rsidP="005E0CF3">
      <w:pPr>
        <w:pStyle w:val="2"/>
      </w:pPr>
      <w:r>
        <w:rPr>
          <w:rFonts w:hint="eastAsia"/>
        </w:rPr>
        <w:lastRenderedPageBreak/>
        <w:t>安全性</w:t>
      </w:r>
    </w:p>
    <w:p w:rsidR="00BF77AD" w:rsidRDefault="005E0CF3" w:rsidP="00BF77AD">
      <w:pPr>
        <w:pStyle w:val="3"/>
        <w:rPr>
          <w:rFonts w:hint="eastAsia"/>
        </w:rPr>
      </w:pPr>
      <w:r>
        <w:rPr>
          <w:rFonts w:hint="eastAsia"/>
        </w:rPr>
        <w:t>对类型的限制</w:t>
      </w:r>
    </w:p>
    <w:p w:rsidR="00BF77AD" w:rsidRDefault="00BF77AD" w:rsidP="00BF77AD">
      <w:r>
        <w:rPr>
          <w:rFonts w:hint="eastAsia"/>
        </w:rPr>
        <w:t>$_FILES</w:t>
      </w:r>
      <w:r>
        <w:rPr>
          <w:rFonts w:hint="eastAsia"/>
        </w:rPr>
        <w:t>中的</w:t>
      </w:r>
      <w:r>
        <w:rPr>
          <w:rFonts w:hint="eastAsia"/>
        </w:rPr>
        <w:t>type</w:t>
      </w:r>
      <w:r>
        <w:rPr>
          <w:rFonts w:hint="eastAsia"/>
        </w:rPr>
        <w:t>的信息，</w:t>
      </w:r>
      <w:r>
        <w:t>不是</w:t>
      </w:r>
      <w:r>
        <w:rPr>
          <w:rFonts w:hint="eastAsia"/>
        </w:rPr>
        <w:t>PHP</w:t>
      </w:r>
      <w:r>
        <w:rPr>
          <w:rFonts w:hint="eastAsia"/>
        </w:rPr>
        <w:t>检测出来的，</w:t>
      </w:r>
      <w:r>
        <w:t>而是</w:t>
      </w:r>
      <w:r>
        <w:rPr>
          <w:rFonts w:hint="eastAsia"/>
        </w:rPr>
        <w:t>浏览器提供的。</w:t>
      </w:r>
    </w:p>
    <w:p w:rsidR="00BF77AD" w:rsidRDefault="00BF77AD" w:rsidP="00BF77AD"/>
    <w:p w:rsidR="00BF77AD" w:rsidRDefault="00BF77AD" w:rsidP="00BF77AD">
      <w:r>
        <w:rPr>
          <w:rFonts w:hint="eastAsia"/>
        </w:rPr>
        <w:t>因此：</w:t>
      </w:r>
      <w:r w:rsidRPr="00AF3949">
        <w:rPr>
          <w:highlight w:val="yellow"/>
        </w:rPr>
        <w:t>PHP</w:t>
      </w:r>
      <w:r w:rsidRPr="00AF3949">
        <w:rPr>
          <w:rFonts w:hint="eastAsia"/>
          <w:highlight w:val="yellow"/>
        </w:rPr>
        <w:t>也需要检测文件类型</w:t>
      </w:r>
      <w:r>
        <w:rPr>
          <w:rFonts w:hint="eastAsia"/>
        </w:rPr>
        <w:t>才可以，</w:t>
      </w:r>
      <w:r>
        <w:t>不能</w:t>
      </w:r>
      <w:r>
        <w:rPr>
          <w:rFonts w:hint="eastAsia"/>
        </w:rPr>
        <w:t>完全信赖浏览器数据！</w:t>
      </w:r>
    </w:p>
    <w:p w:rsidR="00AF3949" w:rsidRDefault="00AF3949" w:rsidP="00BF77AD"/>
    <w:p w:rsidR="00AF3949" w:rsidRDefault="00AF3949" w:rsidP="00BF77AD">
      <w:pPr>
        <w:rPr>
          <w:rFonts w:hint="eastAsia"/>
        </w:rPr>
      </w:pPr>
      <w:r w:rsidRPr="00F8562F">
        <w:rPr>
          <w:rFonts w:hint="eastAsia"/>
          <w:highlight w:val="yellow"/>
        </w:rPr>
        <w:t>PHP</w:t>
      </w:r>
      <w:r w:rsidRPr="00F8562F">
        <w:rPr>
          <w:rFonts w:hint="eastAsia"/>
          <w:highlight w:val="yellow"/>
        </w:rPr>
        <w:t>检测文件的</w:t>
      </w:r>
      <w:r w:rsidRPr="00F8562F">
        <w:rPr>
          <w:rFonts w:hint="eastAsia"/>
          <w:highlight w:val="yellow"/>
        </w:rPr>
        <w:t>MIME</w:t>
      </w:r>
      <w:r w:rsidRPr="00F8562F">
        <w:rPr>
          <w:rFonts w:hint="eastAsia"/>
          <w:highlight w:val="yellow"/>
        </w:rPr>
        <w:t>类型</w:t>
      </w:r>
    </w:p>
    <w:p w:rsidR="00F8562F" w:rsidRDefault="00F8562F" w:rsidP="00BF77AD">
      <w:r>
        <w:rPr>
          <w:rFonts w:hint="eastAsia"/>
        </w:rPr>
        <w:t>（</w:t>
      </w:r>
      <w:r>
        <w:t>文件</w:t>
      </w:r>
      <w:r>
        <w:rPr>
          <w:rFonts w:hint="eastAsia"/>
        </w:rPr>
        <w:t>内容中，</w:t>
      </w:r>
      <w:r>
        <w:t>存储</w:t>
      </w:r>
      <w:r>
        <w:rPr>
          <w:rFonts w:hint="eastAsia"/>
        </w:rPr>
        <w:t>相关的类型）</w:t>
      </w:r>
    </w:p>
    <w:p w:rsidR="00F8562F" w:rsidRDefault="00F8562F" w:rsidP="00BF77AD">
      <w:r>
        <w:rPr>
          <w:noProof/>
        </w:rPr>
        <w:drawing>
          <wp:inline distT="0" distB="0" distL="0" distR="0" wp14:anchorId="101D0EBA" wp14:editId="1A72F8DB">
            <wp:extent cx="3981450" cy="117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F5" w:rsidRDefault="002368F5" w:rsidP="00BF77AD"/>
    <w:p w:rsidR="002368F5" w:rsidRDefault="002368F5" w:rsidP="00BF77AD">
      <w:r>
        <w:rPr>
          <w:rFonts w:hint="eastAsia"/>
        </w:rPr>
        <w:t>PHP</w:t>
      </w:r>
      <w:r>
        <w:rPr>
          <w:rFonts w:hint="eastAsia"/>
        </w:rPr>
        <w:t>提供</w:t>
      </w:r>
      <w:r>
        <w:rPr>
          <w:rFonts w:hint="eastAsia"/>
        </w:rPr>
        <w:t xml:space="preserve"> </w:t>
      </w:r>
      <w:r>
        <w:t xml:space="preserve">fileinfo </w:t>
      </w:r>
      <w:r>
        <w:rPr>
          <w:rFonts w:hint="eastAsia"/>
        </w:rPr>
        <w:t>相关函数（</w:t>
      </w:r>
      <w:r>
        <w:t>方法</w:t>
      </w:r>
      <w:r>
        <w:rPr>
          <w:rFonts w:hint="eastAsia"/>
        </w:rPr>
        <w:t>）</w:t>
      </w:r>
      <w:r>
        <w:t>，来完成</w:t>
      </w:r>
    </w:p>
    <w:p w:rsidR="002368F5" w:rsidRDefault="002368F5" w:rsidP="00BF77AD"/>
    <w:p w:rsidR="002368F5" w:rsidRDefault="002368F5" w:rsidP="002368F5">
      <w:pPr>
        <w:pStyle w:val="4"/>
      </w:pPr>
      <w:r>
        <w:rPr>
          <w:rFonts w:hint="eastAsia"/>
        </w:rPr>
        <w:t>开启</w:t>
      </w:r>
      <w:r>
        <w:rPr>
          <w:rFonts w:hint="eastAsia"/>
        </w:rPr>
        <w:t>fileinfo</w:t>
      </w:r>
      <w:r>
        <w:rPr>
          <w:rFonts w:hint="eastAsia"/>
        </w:rPr>
        <w:t>扩展</w:t>
      </w:r>
    </w:p>
    <w:p w:rsidR="00BD537C" w:rsidRDefault="00BD537C" w:rsidP="00BD537C">
      <w:r>
        <w:rPr>
          <w:noProof/>
        </w:rPr>
        <w:drawing>
          <wp:inline distT="0" distB="0" distL="0" distR="0" wp14:anchorId="519EE3AD" wp14:editId="7DC3EEE5">
            <wp:extent cx="5257800" cy="1104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7C" w:rsidRDefault="00BD537C" w:rsidP="00BD537C">
      <w:r>
        <w:t>A</w:t>
      </w:r>
      <w:r>
        <w:rPr>
          <w:rFonts w:hint="eastAsia"/>
        </w:rPr>
        <w:t>pache</w:t>
      </w:r>
      <w:r>
        <w:t xml:space="preserve"> httpd restart</w:t>
      </w:r>
    </w:p>
    <w:p w:rsidR="00173B09" w:rsidRDefault="00173B09" w:rsidP="00BD537C"/>
    <w:p w:rsidR="00173B09" w:rsidRDefault="00173B09" w:rsidP="00BD537C">
      <w:r>
        <w:rPr>
          <w:rFonts w:hint="eastAsia"/>
        </w:rPr>
        <w:t>提供了面向对象的语法：</w:t>
      </w:r>
    </w:p>
    <w:p w:rsidR="00173B09" w:rsidRDefault="00173B09" w:rsidP="00185111">
      <w:pPr>
        <w:pStyle w:val="4"/>
      </w:pPr>
      <w:r>
        <w:rPr>
          <w:rFonts w:hint="eastAsia"/>
        </w:rPr>
        <w:t>获取</w:t>
      </w:r>
      <w:r>
        <w:rPr>
          <w:rFonts w:hint="eastAsia"/>
        </w:rPr>
        <w:t>MIME</w:t>
      </w:r>
      <w:r>
        <w:rPr>
          <w:rFonts w:hint="eastAsia"/>
        </w:rPr>
        <w:t>类型</w:t>
      </w:r>
    </w:p>
    <w:p w:rsidR="00B01810" w:rsidRDefault="00B01810" w:rsidP="00B01810">
      <w:r>
        <w:rPr>
          <w:rFonts w:hint="eastAsia"/>
        </w:rPr>
        <w:t>过程如下：</w:t>
      </w:r>
    </w:p>
    <w:p w:rsidR="00B01810" w:rsidRDefault="00B01810" w:rsidP="00B01810">
      <w:r>
        <w:rPr>
          <w:noProof/>
        </w:rPr>
        <w:lastRenderedPageBreak/>
        <w:drawing>
          <wp:inline distT="0" distB="0" distL="0" distR="0" wp14:anchorId="39481570" wp14:editId="52A6EF5B">
            <wp:extent cx="5274310" cy="15786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4C" w:rsidRDefault="00F23F4C" w:rsidP="00B01810"/>
    <w:p w:rsidR="00F23F4C" w:rsidRDefault="00F23F4C" w:rsidP="00B01810"/>
    <w:p w:rsidR="00F23F4C" w:rsidRDefault="00F23F4C" w:rsidP="002926C1">
      <w:pPr>
        <w:pStyle w:val="4"/>
      </w:pPr>
      <w:r>
        <w:rPr>
          <w:rFonts w:hint="eastAsia"/>
        </w:rPr>
        <w:t>用在上传方法中</w:t>
      </w:r>
    </w:p>
    <w:p w:rsidR="006208A3" w:rsidRDefault="006208A3" w:rsidP="006208A3">
      <w:r>
        <w:rPr>
          <w:noProof/>
        </w:rPr>
        <w:drawing>
          <wp:inline distT="0" distB="0" distL="0" distR="0" wp14:anchorId="592CA8F6" wp14:editId="6CF3365C">
            <wp:extent cx="5274310" cy="15760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D" w:rsidRDefault="0045501D" w:rsidP="006208A3"/>
    <w:p w:rsidR="0045501D" w:rsidRDefault="0045501D" w:rsidP="006208A3"/>
    <w:p w:rsidR="0045501D" w:rsidRDefault="0045501D" w:rsidP="0045501D">
      <w:pPr>
        <w:pStyle w:val="3"/>
      </w:pPr>
      <w:r>
        <w:t>I</w:t>
      </w:r>
      <w:r>
        <w:rPr>
          <w:rFonts w:hint="eastAsia"/>
        </w:rPr>
        <w:t>s</w:t>
      </w:r>
      <w:r>
        <w:t>_uploaded_file();</w:t>
      </w:r>
    </w:p>
    <w:p w:rsidR="0045501D" w:rsidRDefault="0045501D" w:rsidP="0045501D">
      <w:r>
        <w:rPr>
          <w:rFonts w:hint="eastAsia"/>
        </w:rPr>
        <w:t>判断</w:t>
      </w:r>
      <w:r>
        <w:rPr>
          <w:rFonts w:hint="eastAsia"/>
        </w:rPr>
        <w:t xml:space="preserve"> </w:t>
      </w:r>
      <w:r>
        <w:rPr>
          <w:rFonts w:hint="eastAsia"/>
        </w:rPr>
        <w:t>临时文件，是否为真实的上传文件！</w:t>
      </w:r>
    </w:p>
    <w:p w:rsidR="00EA583D" w:rsidRDefault="00EA583D" w:rsidP="0045501D"/>
    <w:p w:rsidR="00EA583D" w:rsidRDefault="00EA583D" w:rsidP="0045501D">
      <w:pPr>
        <w:rPr>
          <w:rFonts w:hint="eastAsia"/>
        </w:rPr>
      </w:pPr>
      <w:r>
        <w:rPr>
          <w:rFonts w:hint="eastAsia"/>
        </w:rPr>
        <w:t>在移动前</w:t>
      </w:r>
      <w:r w:rsidR="006351FE">
        <w:rPr>
          <w:rFonts w:hint="eastAsia"/>
        </w:rPr>
        <w:t>，</w:t>
      </w:r>
      <w:r w:rsidR="006351FE">
        <w:t>判断</w:t>
      </w:r>
      <w:r w:rsidR="006351FE">
        <w:rPr>
          <w:rFonts w:hint="eastAsia"/>
        </w:rPr>
        <w:t>下：</w:t>
      </w:r>
    </w:p>
    <w:p w:rsidR="00EA583D" w:rsidRDefault="00837BD5" w:rsidP="0045501D">
      <w:r>
        <w:rPr>
          <w:noProof/>
        </w:rPr>
        <w:drawing>
          <wp:inline distT="0" distB="0" distL="0" distR="0" wp14:anchorId="5D2A05C4" wp14:editId="7CE8E4B0">
            <wp:extent cx="5274310" cy="11379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8A" w:rsidRDefault="00D12D8A" w:rsidP="0045501D"/>
    <w:p w:rsidR="00D12D8A" w:rsidRDefault="00D12D8A" w:rsidP="0045501D"/>
    <w:p w:rsidR="00D12D8A" w:rsidRDefault="00D12D8A" w:rsidP="00D12D8A">
      <w:pPr>
        <w:pStyle w:val="1"/>
      </w:pPr>
      <w:r>
        <w:rPr>
          <w:rFonts w:hint="eastAsia"/>
        </w:rPr>
        <w:t>多文件上传</w:t>
      </w:r>
    </w:p>
    <w:p w:rsidR="00CC03A7" w:rsidRDefault="00CC03A7" w:rsidP="00CC03A7">
      <w:r>
        <w:rPr>
          <w:rFonts w:hint="eastAsia"/>
        </w:rPr>
        <w:t>$_FILES</w:t>
      </w:r>
      <w:r>
        <w:rPr>
          <w:rFonts w:hint="eastAsia"/>
        </w:rPr>
        <w:t>结构。</w:t>
      </w:r>
    </w:p>
    <w:p w:rsidR="00CC03A7" w:rsidRDefault="00CC03A7" w:rsidP="00CC03A7"/>
    <w:p w:rsidR="00665BEA" w:rsidRDefault="00665BEA" w:rsidP="00934BA0">
      <w:pPr>
        <w:pStyle w:val="2"/>
      </w:pPr>
      <w:r>
        <w:rPr>
          <w:rFonts w:hint="eastAsia"/>
        </w:rPr>
        <w:t>情况一表单文件域元素</w:t>
      </w:r>
      <w:r>
        <w:rPr>
          <w:rFonts w:hint="eastAsia"/>
        </w:rPr>
        <w:t>name</w:t>
      </w:r>
      <w:r>
        <w:rPr>
          <w:rFonts w:hint="eastAsia"/>
        </w:rPr>
        <w:t>值不同！</w:t>
      </w:r>
    </w:p>
    <w:p w:rsidR="00934BA0" w:rsidRDefault="00934BA0" w:rsidP="00CC03A7">
      <w:r>
        <w:rPr>
          <w:noProof/>
        </w:rPr>
        <w:drawing>
          <wp:inline distT="0" distB="0" distL="0" distR="0" wp14:anchorId="7C1A267C" wp14:editId="329E0F4A">
            <wp:extent cx="5274310" cy="6902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A0" w:rsidRDefault="00934BA0" w:rsidP="00CC03A7"/>
    <w:p w:rsidR="00934BA0" w:rsidRDefault="00934BA0" w:rsidP="00CC03A7">
      <w:r>
        <w:rPr>
          <w:rFonts w:hint="eastAsia"/>
        </w:rPr>
        <w:t>在</w:t>
      </w:r>
      <w:r>
        <w:rPr>
          <w:rFonts w:hint="eastAsia"/>
        </w:rPr>
        <w:t>$_FILES</w:t>
      </w:r>
      <w:r>
        <w:rPr>
          <w:rFonts w:hint="eastAsia"/>
        </w:rPr>
        <w:t>中，</w:t>
      </w:r>
      <w:r>
        <w:t>每个</w:t>
      </w:r>
      <w:r>
        <w:rPr>
          <w:rFonts w:hint="eastAsia"/>
        </w:rPr>
        <w:t>元素，</w:t>
      </w:r>
      <w:r>
        <w:t>对应</w:t>
      </w:r>
      <w:r>
        <w:rPr>
          <w:rFonts w:hint="eastAsia"/>
        </w:rPr>
        <w:t>一个</w:t>
      </w:r>
      <w:r>
        <w:rPr>
          <w:rFonts w:hint="eastAsia"/>
        </w:rPr>
        <w:t>5</w:t>
      </w:r>
      <w:r>
        <w:rPr>
          <w:rFonts w:hint="eastAsia"/>
        </w:rPr>
        <w:t>个元素的数组：</w:t>
      </w:r>
    </w:p>
    <w:p w:rsidR="00934BA0" w:rsidRDefault="00DF05AD" w:rsidP="00CC03A7">
      <w:r>
        <w:rPr>
          <w:noProof/>
        </w:rPr>
        <w:drawing>
          <wp:inline distT="0" distB="0" distL="0" distR="0" wp14:anchorId="407C1C9E" wp14:editId="08C5E12D">
            <wp:extent cx="4781550" cy="53625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AD" w:rsidRDefault="00DF05AD" w:rsidP="00CC03A7">
      <w:r>
        <w:rPr>
          <w:rFonts w:hint="eastAsia"/>
        </w:rPr>
        <w:t>此时，</w:t>
      </w:r>
      <w:r>
        <w:t>需要</w:t>
      </w:r>
      <w:r>
        <w:rPr>
          <w:rFonts w:hint="eastAsia"/>
        </w:rPr>
        <w:t>处理那个，</w:t>
      </w:r>
      <w:r>
        <w:t>就</w:t>
      </w:r>
      <w:r>
        <w:rPr>
          <w:rFonts w:hint="eastAsia"/>
        </w:rPr>
        <w:t>使用哪个数组即可！</w:t>
      </w:r>
    </w:p>
    <w:p w:rsidR="00F03EB6" w:rsidRDefault="00F03EB6" w:rsidP="00CC03A7"/>
    <w:p w:rsidR="00F03EB6" w:rsidRDefault="00F03EB6" w:rsidP="009A2F73">
      <w:pPr>
        <w:pStyle w:val="2"/>
      </w:pPr>
      <w:r>
        <w:rPr>
          <w:rFonts w:hint="eastAsia"/>
        </w:rPr>
        <w:lastRenderedPageBreak/>
        <w:t>情况二：</w:t>
      </w:r>
      <w:r>
        <w:t>文件域</w:t>
      </w:r>
      <w:r>
        <w:rPr>
          <w:rFonts w:hint="eastAsia"/>
        </w:rPr>
        <w:t>name</w:t>
      </w:r>
      <w:r>
        <w:rPr>
          <w:rFonts w:hint="eastAsia"/>
        </w:rPr>
        <w:t>相关，</w:t>
      </w:r>
      <w:r>
        <w:t>数组</w:t>
      </w:r>
      <w:r>
        <w:rPr>
          <w:rFonts w:hint="eastAsia"/>
        </w:rPr>
        <w:t>方式命名</w:t>
      </w:r>
    </w:p>
    <w:p w:rsidR="009A2F73" w:rsidRDefault="00314375" w:rsidP="009A2F73">
      <w:r>
        <w:rPr>
          <w:noProof/>
        </w:rPr>
        <w:drawing>
          <wp:inline distT="0" distB="0" distL="0" distR="0" wp14:anchorId="52528A87" wp14:editId="4D00AFD7">
            <wp:extent cx="5274310" cy="591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75" w:rsidRDefault="00314375" w:rsidP="009A2F73"/>
    <w:p w:rsidR="00314375" w:rsidRDefault="00314375" w:rsidP="009A2F73">
      <w:r>
        <w:rPr>
          <w:rFonts w:hint="eastAsia"/>
        </w:rPr>
        <w:t>此时</w:t>
      </w:r>
      <w:r>
        <w:rPr>
          <w:rFonts w:hint="eastAsia"/>
        </w:rPr>
        <w:t>$_FILES</w:t>
      </w:r>
      <w:r>
        <w:rPr>
          <w:rFonts w:hint="eastAsia"/>
        </w:rPr>
        <w:t>的结构如下：</w:t>
      </w:r>
    </w:p>
    <w:p w:rsidR="008573FD" w:rsidRDefault="008573FD" w:rsidP="009A2F73"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相关的整理到一个元素中，</w:t>
      </w:r>
      <w:r>
        <w:t>该</w:t>
      </w:r>
      <w:r>
        <w:rPr>
          <w:rFonts w:hint="eastAsia"/>
        </w:rPr>
        <w:t>元素对应</w:t>
      </w:r>
      <w:r>
        <w:rPr>
          <w:rFonts w:hint="eastAsia"/>
        </w:rPr>
        <w:t xml:space="preserve"> 5</w:t>
      </w:r>
      <w:r>
        <w:rPr>
          <w:rFonts w:hint="eastAsia"/>
        </w:rPr>
        <w:t>个元素</w:t>
      </w:r>
      <w:r>
        <w:rPr>
          <w:rFonts w:hint="eastAsia"/>
        </w:rPr>
        <w:t>(name, type, tmp_name, error, size)</w:t>
      </w:r>
      <w:r>
        <w:rPr>
          <w:rFonts w:hint="eastAsia"/>
        </w:rPr>
        <w:t>的数组。</w:t>
      </w:r>
    </w:p>
    <w:p w:rsidR="008573FD" w:rsidRDefault="008573FD" w:rsidP="009A2F73">
      <w:r>
        <w:rPr>
          <w:rFonts w:hint="eastAsia"/>
        </w:rPr>
        <w:t>每个</w:t>
      </w:r>
      <w:r>
        <w:rPr>
          <w:rFonts w:hint="eastAsia"/>
        </w:rPr>
        <w:t>name</w:t>
      </w:r>
      <w:r>
        <w:rPr>
          <w:rFonts w:hint="eastAsia"/>
        </w:rPr>
        <w:t>，对应三个值</w:t>
      </w:r>
    </w:p>
    <w:p w:rsidR="008573FD" w:rsidRDefault="008573FD" w:rsidP="009A2F73">
      <w:r>
        <w:rPr>
          <w:rFonts w:hint="eastAsia"/>
        </w:rPr>
        <w:t>每个</w:t>
      </w:r>
      <w:r>
        <w:rPr>
          <w:rFonts w:hint="eastAsia"/>
        </w:rPr>
        <w:t>type</w:t>
      </w:r>
      <w:r>
        <w:t>,tmp_name, error, size</w:t>
      </w:r>
      <w:r>
        <w:rPr>
          <w:rFonts w:hint="eastAsia"/>
        </w:rPr>
        <w:t>都是如此：</w:t>
      </w:r>
    </w:p>
    <w:p w:rsidR="008573FD" w:rsidRDefault="00910932" w:rsidP="009A2F73">
      <w:r>
        <w:rPr>
          <w:noProof/>
        </w:rPr>
        <w:drawing>
          <wp:inline distT="0" distB="0" distL="0" distR="0" wp14:anchorId="1AD72DCA" wp14:editId="23C524E8">
            <wp:extent cx="3838575" cy="57150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EE" w:rsidRDefault="00FA69EE" w:rsidP="009A2F73"/>
    <w:p w:rsidR="00FA69EE" w:rsidRDefault="00FA69EE" w:rsidP="009A2F73">
      <w:r>
        <w:rPr>
          <w:rFonts w:hint="eastAsia"/>
        </w:rPr>
        <w:t>此时，</w:t>
      </w:r>
      <w:r>
        <w:t>分别</w:t>
      </w:r>
      <w:r>
        <w:rPr>
          <w:rFonts w:hint="eastAsia"/>
        </w:rPr>
        <w:t>整理出来每个文件的</w:t>
      </w:r>
      <w:r>
        <w:rPr>
          <w:rFonts w:hint="eastAsia"/>
        </w:rPr>
        <w:t>5</w:t>
      </w:r>
      <w:r>
        <w:rPr>
          <w:rFonts w:hint="eastAsia"/>
        </w:rPr>
        <w:t>个信息，</w:t>
      </w:r>
      <w:r>
        <w:t>将</w:t>
      </w:r>
      <w:r>
        <w:rPr>
          <w:rFonts w:hint="eastAsia"/>
        </w:rPr>
        <w:t>每个文件都上传。</w:t>
      </w:r>
    </w:p>
    <w:p w:rsidR="00FA69EE" w:rsidRDefault="00FA69EE" w:rsidP="009A2F73">
      <w:r>
        <w:rPr>
          <w:noProof/>
        </w:rPr>
        <w:lastRenderedPageBreak/>
        <w:drawing>
          <wp:inline distT="0" distB="0" distL="0" distR="0" wp14:anchorId="049406A4" wp14:editId="76EA7CDB">
            <wp:extent cx="4819650" cy="5534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EE" w:rsidRDefault="00FA69EE" w:rsidP="009A2F73">
      <w:pPr>
        <w:rPr>
          <w:rFonts w:hint="eastAsia"/>
        </w:rPr>
      </w:pPr>
      <w:r>
        <w:rPr>
          <w:rFonts w:hint="eastAsia"/>
        </w:rPr>
        <w:t>下标一致的属于一个文件，</w:t>
      </w:r>
      <w:r w:rsidRPr="00012692">
        <w:rPr>
          <w:highlight w:val="yellow"/>
        </w:rPr>
        <w:t>只要</w:t>
      </w:r>
      <w:r w:rsidRPr="00012692">
        <w:rPr>
          <w:rFonts w:hint="eastAsia"/>
          <w:highlight w:val="yellow"/>
        </w:rPr>
        <w:t>获得每个下标</w:t>
      </w:r>
      <w:r>
        <w:rPr>
          <w:rFonts w:hint="eastAsia"/>
        </w:rPr>
        <w:t>，</w:t>
      </w:r>
      <w:r>
        <w:t>就可以</w:t>
      </w:r>
      <w:r>
        <w:rPr>
          <w:rFonts w:hint="eastAsia"/>
        </w:rPr>
        <w:t>通过下标获得对应的</w:t>
      </w:r>
      <w:r>
        <w:rPr>
          <w:rFonts w:hint="eastAsia"/>
        </w:rPr>
        <w:t>5</w:t>
      </w:r>
      <w:r>
        <w:rPr>
          <w:rFonts w:hint="eastAsia"/>
        </w:rPr>
        <w:t>个元素值！</w:t>
      </w:r>
    </w:p>
    <w:p w:rsidR="00FA69EE" w:rsidRPr="00FA69EE" w:rsidRDefault="00FA69EE" w:rsidP="009A2F73">
      <w:pPr>
        <w:rPr>
          <w:rFonts w:hint="eastAsia"/>
        </w:rPr>
      </w:pPr>
    </w:p>
    <w:p w:rsidR="002368F5" w:rsidRDefault="00012692" w:rsidP="00BF77AD">
      <w:r>
        <w:rPr>
          <w:rFonts w:hint="eastAsia"/>
        </w:rPr>
        <w:t>编码实现</w:t>
      </w:r>
    </w:p>
    <w:p w:rsidR="00012692" w:rsidRDefault="00012692" w:rsidP="00BF77AD">
      <w:r>
        <w:rPr>
          <w:rFonts w:hint="eastAsia"/>
        </w:rPr>
        <w:t>定义一个可以完成多文件上传的函数，</w:t>
      </w:r>
      <w:r>
        <w:t>针对于</w:t>
      </w:r>
      <w:r>
        <w:rPr>
          <w:rFonts w:hint="eastAsia"/>
        </w:rPr>
        <w:t>该情况：</w:t>
      </w:r>
    </w:p>
    <w:p w:rsidR="000A6B5C" w:rsidRDefault="000A6B5C" w:rsidP="00BF77AD">
      <w:r>
        <w:rPr>
          <w:noProof/>
        </w:rPr>
        <w:lastRenderedPageBreak/>
        <w:drawing>
          <wp:inline distT="0" distB="0" distL="0" distR="0" wp14:anchorId="733868C9" wp14:editId="5618CFB1">
            <wp:extent cx="5274310" cy="37598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5C" w:rsidRDefault="000A6B5C" w:rsidP="00BF77AD"/>
    <w:p w:rsidR="000A6B5C" w:rsidRDefault="000A6B5C" w:rsidP="00BF77AD">
      <w:pPr>
        <w:rPr>
          <w:rFonts w:hint="eastAsia"/>
        </w:rPr>
      </w:pPr>
      <w:r>
        <w:rPr>
          <w:rFonts w:hint="eastAsia"/>
        </w:rPr>
        <w:t>测试</w:t>
      </w:r>
    </w:p>
    <w:p w:rsidR="00012692" w:rsidRDefault="008925EF" w:rsidP="00BF77AD">
      <w:r>
        <w:rPr>
          <w:noProof/>
        </w:rPr>
        <w:drawing>
          <wp:inline distT="0" distB="0" distL="0" distR="0" wp14:anchorId="3CD3BDC8" wp14:editId="6B82D0DB">
            <wp:extent cx="5274310" cy="8947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DA" w:rsidRDefault="000D76DA" w:rsidP="00BF77AD"/>
    <w:p w:rsidR="000D76DA" w:rsidRDefault="000D76DA" w:rsidP="000D76DA">
      <w:pPr>
        <w:pStyle w:val="1"/>
      </w:pPr>
      <w:r>
        <w:rPr>
          <w:rFonts w:hint="eastAsia"/>
        </w:rPr>
        <w:t>错误类型</w:t>
      </w:r>
    </w:p>
    <w:p w:rsidR="000D76DA" w:rsidRDefault="00917B25" w:rsidP="000D76DA">
      <w:r>
        <w:t>E</w:t>
      </w:r>
      <w:r>
        <w:rPr>
          <w:rFonts w:hint="eastAsia"/>
        </w:rPr>
        <w:t>rror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错误</w:t>
      </w:r>
    </w:p>
    <w:p w:rsidR="00917B25" w:rsidRDefault="00917B25" w:rsidP="00917B25">
      <w:pPr>
        <w:pStyle w:val="2"/>
      </w:pPr>
      <w:r>
        <w:rPr>
          <w:rFonts w:hint="eastAsia"/>
        </w:rPr>
        <w:t>0</w:t>
      </w:r>
      <w:r>
        <w:rPr>
          <w:rFonts w:hint="eastAsia"/>
        </w:rPr>
        <w:t>：没有错误</w:t>
      </w:r>
    </w:p>
    <w:p w:rsidR="00917B25" w:rsidRPr="00917B25" w:rsidRDefault="00917B25" w:rsidP="00917B25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 w:rsidR="00804310">
        <w:rPr>
          <w:rFonts w:hint="eastAsia"/>
        </w:rPr>
        <w:t>文件超过了</w:t>
      </w:r>
      <w:r w:rsidR="00804310">
        <w:rPr>
          <w:rFonts w:hint="eastAsia"/>
        </w:rPr>
        <w:t>PHP</w:t>
      </w:r>
      <w:r w:rsidR="00804310">
        <w:rPr>
          <w:rFonts w:hint="eastAsia"/>
        </w:rPr>
        <w:t>中对上传文件大小的设置</w:t>
      </w:r>
    </w:p>
    <w:p w:rsidR="00A746E7" w:rsidRDefault="005C30FD" w:rsidP="00BF77AD">
      <w:r>
        <w:rPr>
          <w:noProof/>
        </w:rPr>
        <w:drawing>
          <wp:inline distT="0" distB="0" distL="0" distR="0" wp14:anchorId="19E1216A" wp14:editId="090E3343">
            <wp:extent cx="5274310" cy="7080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77" w:rsidRDefault="00F03877" w:rsidP="00F03877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：</w:t>
      </w:r>
      <w:r>
        <w:t>文件</w:t>
      </w:r>
      <w:r>
        <w:rPr>
          <w:rFonts w:hint="eastAsia"/>
        </w:rPr>
        <w:t>过大，超过表单中元素</w:t>
      </w:r>
    </w:p>
    <w:p w:rsidR="00F03877" w:rsidRDefault="00F03877" w:rsidP="00F03877">
      <w:r>
        <w:t>MAX_FILE_SIZE</w:t>
      </w:r>
    </w:p>
    <w:p w:rsidR="00E7793C" w:rsidRDefault="00E7793C" w:rsidP="00F03877">
      <w:r>
        <w:rPr>
          <w:noProof/>
        </w:rPr>
        <w:drawing>
          <wp:inline distT="0" distB="0" distL="0" distR="0" wp14:anchorId="2D17CCC2" wp14:editId="398090BD">
            <wp:extent cx="5274310" cy="8407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CE" w:rsidRDefault="005977CE" w:rsidP="00F03877"/>
    <w:p w:rsidR="00BD3E81" w:rsidRDefault="005977CE" w:rsidP="00F03877">
      <w:pPr>
        <w:rPr>
          <w:rFonts w:hint="eastAsia"/>
        </w:rPr>
      </w:pPr>
      <w:r>
        <w:rPr>
          <w:rFonts w:hint="eastAsia"/>
        </w:rPr>
        <w:t>精确到每个表单层面！</w:t>
      </w:r>
    </w:p>
    <w:p w:rsidR="00BD3E81" w:rsidRDefault="00BD3E81" w:rsidP="00BD3E8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t>文件</w:t>
      </w:r>
      <w:r>
        <w:rPr>
          <w:rFonts w:hint="eastAsia"/>
        </w:rPr>
        <w:t>没有上传完</w:t>
      </w:r>
    </w:p>
    <w:p w:rsidR="00630294" w:rsidRDefault="00630294" w:rsidP="0063029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t>没有</w:t>
      </w:r>
      <w:r>
        <w:rPr>
          <w:rFonts w:hint="eastAsia"/>
        </w:rPr>
        <w:t>上传文件</w:t>
      </w:r>
    </w:p>
    <w:p w:rsidR="00D7127B" w:rsidRDefault="00D7127B" w:rsidP="00D7127B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：</w:t>
      </w:r>
      <w:r>
        <w:t>上传</w:t>
      </w:r>
      <w:r>
        <w:rPr>
          <w:rFonts w:hint="eastAsia"/>
        </w:rPr>
        <w:t>的文件大小为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上传</w:t>
      </w:r>
      <w:r>
        <w:rPr>
          <w:rFonts w:hint="eastAsia"/>
        </w:rPr>
        <w:t>的为空文件</w:t>
      </w:r>
    </w:p>
    <w:p w:rsidR="00821994" w:rsidRDefault="00821994" w:rsidP="00821994">
      <w:r>
        <w:tab/>
      </w:r>
      <w:r>
        <w:rPr>
          <w:rFonts w:hint="eastAsia"/>
        </w:rPr>
        <w:t>约定，</w:t>
      </w:r>
      <w:r>
        <w:t>不是</w:t>
      </w:r>
      <w:r>
        <w:rPr>
          <w:rFonts w:hint="eastAsia"/>
        </w:rPr>
        <w:t>错误！</w:t>
      </w:r>
    </w:p>
    <w:p w:rsidR="00821994" w:rsidRDefault="00821994" w:rsidP="00821994"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没有定义</w:t>
      </w:r>
      <w:r>
        <w:rPr>
          <w:rFonts w:hint="eastAsia"/>
        </w:rPr>
        <w:t xml:space="preserve"> 5 </w:t>
      </w:r>
      <w:r>
        <w:rPr>
          <w:rFonts w:hint="eastAsia"/>
        </w:rPr>
        <w:t>这个错！</w:t>
      </w:r>
    </w:p>
    <w:p w:rsidR="00506257" w:rsidRDefault="00506257" w:rsidP="0050625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：</w:t>
      </w:r>
      <w:r>
        <w:t>临时</w:t>
      </w:r>
      <w:r>
        <w:rPr>
          <w:rFonts w:hint="eastAsia"/>
        </w:rPr>
        <w:t>上传目录未找到</w:t>
      </w:r>
    </w:p>
    <w:p w:rsidR="00BE4DC2" w:rsidRDefault="00BE4DC2" w:rsidP="00BE4DC2">
      <w:r>
        <w:tab/>
        <w:t>PHP</w:t>
      </w:r>
      <w:r>
        <w:rPr>
          <w:rFonts w:hint="eastAsia"/>
        </w:rPr>
        <w:t>可以更改临时目录：</w:t>
      </w:r>
    </w:p>
    <w:p w:rsidR="00BE4DC2" w:rsidRDefault="00BE4DC2" w:rsidP="00BE4DC2">
      <w:r>
        <w:tab/>
        <w:t>Php.ini</w:t>
      </w:r>
      <w:r>
        <w:br/>
      </w:r>
      <w:r>
        <w:tab/>
      </w:r>
      <w:r>
        <w:rPr>
          <w:noProof/>
        </w:rPr>
        <w:drawing>
          <wp:inline distT="0" distB="0" distL="0" distR="0" wp14:anchorId="451CCAD0" wp14:editId="3AD5AF6F">
            <wp:extent cx="5274310" cy="8591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5D" w:rsidRDefault="0068025D" w:rsidP="0068025D">
      <w:pPr>
        <w:pStyle w:val="2"/>
      </w:pPr>
      <w:r>
        <w:t>7</w:t>
      </w:r>
      <w:r>
        <w:rPr>
          <w:rFonts w:hint="eastAsia"/>
        </w:rPr>
        <w:t>：</w:t>
      </w:r>
      <w:r>
        <w:t>临时</w:t>
      </w:r>
      <w:r>
        <w:rPr>
          <w:rFonts w:hint="eastAsia"/>
        </w:rPr>
        <w:t>文件写入失败</w:t>
      </w:r>
    </w:p>
    <w:p w:rsidR="00F425BC" w:rsidRDefault="00F425BC" w:rsidP="00F425BC">
      <w:r>
        <w:rPr>
          <w:rFonts w:hint="eastAsia"/>
        </w:rPr>
        <w:t>磁盘空间不足，</w:t>
      </w:r>
      <w:r>
        <w:t>权限</w:t>
      </w:r>
      <w:r>
        <w:rPr>
          <w:rFonts w:hint="eastAsia"/>
        </w:rPr>
        <w:t>不允许！</w:t>
      </w:r>
    </w:p>
    <w:p w:rsidR="00DC0F85" w:rsidRDefault="00DC0F85" w:rsidP="00F425BC"/>
    <w:p w:rsidR="00DC0F85" w:rsidRDefault="00DC0F85" w:rsidP="00DC0F85">
      <w:pPr>
        <w:pStyle w:val="1"/>
      </w:pPr>
      <w:r>
        <w:rPr>
          <w:rFonts w:hint="eastAsia"/>
        </w:rPr>
        <w:lastRenderedPageBreak/>
        <w:t>相关配置</w:t>
      </w:r>
    </w:p>
    <w:p w:rsidR="00DC0F85" w:rsidRDefault="00DC0F85" w:rsidP="00AF2A11">
      <w:pPr>
        <w:pStyle w:val="2"/>
      </w:pPr>
      <w:r w:rsidRPr="003C20C7">
        <w:rPr>
          <w:rFonts w:hint="eastAsia"/>
          <w:highlight w:val="yellow"/>
        </w:rPr>
        <w:t>上传文件数量</w:t>
      </w:r>
    </w:p>
    <w:p w:rsidR="00DC0F85" w:rsidRDefault="00DC0F85" w:rsidP="00DC0F85">
      <w:r>
        <w:rPr>
          <w:noProof/>
        </w:rPr>
        <w:drawing>
          <wp:inline distT="0" distB="0" distL="0" distR="0" wp14:anchorId="0B8C1E4D" wp14:editId="2CD67167">
            <wp:extent cx="5274310" cy="5060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C7" w:rsidRDefault="003C20C7" w:rsidP="00DC0F85"/>
    <w:p w:rsidR="003C20C7" w:rsidRDefault="003C20C7" w:rsidP="00AF2A11">
      <w:pPr>
        <w:pStyle w:val="2"/>
      </w:pPr>
      <w:r>
        <w:rPr>
          <w:rFonts w:hint="eastAsia"/>
        </w:rPr>
        <w:t>POST</w:t>
      </w:r>
      <w:r>
        <w:rPr>
          <w:rFonts w:hint="eastAsia"/>
        </w:rPr>
        <w:t>数据大小</w:t>
      </w:r>
    </w:p>
    <w:p w:rsidR="003C20C7" w:rsidRDefault="003C20C7" w:rsidP="003C20C7">
      <w:r>
        <w:rPr>
          <w:noProof/>
        </w:rPr>
        <w:drawing>
          <wp:inline distT="0" distB="0" distL="0" distR="0" wp14:anchorId="2A07A0DC" wp14:editId="16BCEC48">
            <wp:extent cx="5274310" cy="6724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C7" w:rsidRDefault="003C20C7" w:rsidP="003C20C7">
      <w:r>
        <w:t>P</w:t>
      </w:r>
      <w:r>
        <w:rPr>
          <w:rFonts w:hint="eastAsia"/>
        </w:rPr>
        <w:t>ost</w:t>
      </w:r>
      <w:r>
        <w:rPr>
          <w:rFonts w:hint="eastAsia"/>
        </w:rPr>
        <w:t>数据总大小。</w:t>
      </w:r>
    </w:p>
    <w:p w:rsidR="003C20C7" w:rsidRDefault="003C20C7" w:rsidP="003C20C7">
      <w:r>
        <w:rPr>
          <w:rFonts w:hint="eastAsia"/>
        </w:rPr>
        <w:t>超过总大小，</w:t>
      </w:r>
      <w:r>
        <w:t>PHP</w:t>
      </w:r>
      <w:r>
        <w:rPr>
          <w:rFonts w:hint="eastAsia"/>
        </w:rPr>
        <w:t>不处理</w:t>
      </w:r>
      <w:r>
        <w:rPr>
          <w:rFonts w:hint="eastAsia"/>
        </w:rPr>
        <w:t>post</w:t>
      </w:r>
      <w:r>
        <w:rPr>
          <w:rFonts w:hint="eastAsia"/>
        </w:rPr>
        <w:t>数据，</w:t>
      </w:r>
      <w:r>
        <w:rPr>
          <w:rFonts w:hint="eastAsia"/>
        </w:rPr>
        <w:t>$_POST$_FILES</w:t>
      </w:r>
      <w:r>
        <w:rPr>
          <w:rFonts w:hint="eastAsia"/>
        </w:rPr>
        <w:t>就是</w:t>
      </w:r>
      <w:r w:rsidR="00E82EC9">
        <w:rPr>
          <w:rFonts w:hint="eastAsia"/>
        </w:rPr>
        <w:t>空</w:t>
      </w:r>
      <w:r>
        <w:rPr>
          <w:rFonts w:hint="eastAsia"/>
        </w:rPr>
        <w:t>数组！</w:t>
      </w:r>
    </w:p>
    <w:p w:rsidR="0062571F" w:rsidRDefault="0062571F" w:rsidP="003C20C7"/>
    <w:p w:rsidR="004E04BE" w:rsidRDefault="0062571F" w:rsidP="003C20C7">
      <w:r>
        <w:t>T</w:t>
      </w:r>
      <w:r>
        <w:rPr>
          <w:rFonts w:hint="eastAsia"/>
        </w:rPr>
        <w:t>ip</w:t>
      </w:r>
      <w:r>
        <w:rPr>
          <w:rFonts w:hint="eastAsia"/>
        </w:rPr>
        <w:t>：文件仅仅可以以</w:t>
      </w:r>
      <w:r>
        <w:rPr>
          <w:rFonts w:hint="eastAsia"/>
        </w:rPr>
        <w:t>post</w:t>
      </w:r>
      <w:r>
        <w:rPr>
          <w:rFonts w:hint="eastAsia"/>
        </w:rPr>
        <w:t>的方法提交！</w:t>
      </w:r>
    </w:p>
    <w:p w:rsidR="005F0D88" w:rsidRDefault="005F0D88" w:rsidP="003C20C7">
      <w:pPr>
        <w:rPr>
          <w:rFonts w:hint="eastAsia"/>
        </w:rPr>
      </w:pPr>
    </w:p>
    <w:p w:rsidR="004E04BE" w:rsidRPr="003C20C7" w:rsidRDefault="004E04BE" w:rsidP="003C20C7">
      <w:pPr>
        <w:rPr>
          <w:rFonts w:hint="eastAsia"/>
        </w:rPr>
      </w:pPr>
      <w:r>
        <w:t>HTTP</w:t>
      </w:r>
      <w:r>
        <w:rPr>
          <w:rFonts w:hint="eastAsia"/>
        </w:rPr>
        <w:t>不适合上传超大文件！</w:t>
      </w:r>
    </w:p>
    <w:p w:rsidR="00C9499E" w:rsidRDefault="00C9499E" w:rsidP="00DC0F85"/>
    <w:p w:rsidR="00AC473A" w:rsidRDefault="00AC473A" w:rsidP="00DC0F85"/>
    <w:p w:rsidR="00AC473A" w:rsidRDefault="00C96CBB" w:rsidP="00C96CBB">
      <w:pPr>
        <w:pStyle w:val="1"/>
        <w:rPr>
          <w:rFonts w:hint="eastAsia"/>
        </w:rPr>
      </w:pPr>
      <w:r>
        <w:rPr>
          <w:rFonts w:hint="eastAsia"/>
        </w:rPr>
        <w:t>商品添加</w:t>
      </w:r>
      <w:r w:rsidR="00137F30">
        <w:rPr>
          <w:rFonts w:hint="eastAsia"/>
        </w:rPr>
        <w:t>表单</w:t>
      </w:r>
      <w:r w:rsidR="00137F30">
        <w:rPr>
          <w:rFonts w:hint="eastAsia"/>
        </w:rPr>
        <w:t>[</w:t>
      </w:r>
      <w:r w:rsidR="00137F30">
        <w:rPr>
          <w:rFonts w:hint="eastAsia"/>
        </w:rPr>
        <w:t>功能</w:t>
      </w:r>
      <w:r w:rsidR="00137F30">
        <w:rPr>
          <w:rFonts w:hint="eastAsia"/>
        </w:rPr>
        <w:t>]</w:t>
      </w:r>
    </w:p>
    <w:p w:rsidR="00137F30" w:rsidRDefault="00FC7453" w:rsidP="00FC7453">
      <w:pPr>
        <w:pStyle w:val="2"/>
      </w:pPr>
      <w:r>
        <w:rPr>
          <w:rFonts w:hint="eastAsia"/>
        </w:rPr>
        <w:t>控制器</w:t>
      </w:r>
    </w:p>
    <w:p w:rsidR="00BC00BE" w:rsidRDefault="00BC00BE" w:rsidP="00BC00BE">
      <w:r>
        <w:tab/>
      </w:r>
      <w:r>
        <w:rPr>
          <w:rFonts w:hint="eastAsia"/>
        </w:rPr>
        <w:t>后台，新建</w:t>
      </w:r>
      <w:r>
        <w:rPr>
          <w:rFonts w:hint="eastAsia"/>
        </w:rPr>
        <w:t xml:space="preserve"> </w:t>
      </w:r>
      <w:r>
        <w:rPr>
          <w:rFonts w:hint="eastAsia"/>
        </w:rPr>
        <w:t>控制器</w:t>
      </w:r>
      <w:r>
        <w:rPr>
          <w:rFonts w:hint="eastAsia"/>
        </w:rPr>
        <w:t xml:space="preserve"> </w:t>
      </w:r>
      <w:r>
        <w:t xml:space="preserve">GoodsController </w:t>
      </w:r>
      <w:r>
        <w:rPr>
          <w:rFonts w:hint="eastAsia"/>
        </w:rPr>
        <w:t>完成所有商品相关的操作！</w:t>
      </w:r>
    </w:p>
    <w:p w:rsidR="00BC00BE" w:rsidRDefault="00B807DA" w:rsidP="00BC00BE">
      <w:r>
        <w:t>A</w:t>
      </w:r>
      <w:r>
        <w:rPr>
          <w:rFonts w:hint="eastAsia"/>
        </w:rPr>
        <w:t>pplication/</w:t>
      </w:r>
      <w:r>
        <w:t>back/controllers/GoodsController.class.php</w:t>
      </w:r>
    </w:p>
    <w:p w:rsidR="00B807DA" w:rsidRDefault="0012609E" w:rsidP="00BC00BE">
      <w:r>
        <w:rPr>
          <w:noProof/>
        </w:rPr>
        <w:drawing>
          <wp:inline distT="0" distB="0" distL="0" distR="0" wp14:anchorId="7E4F41AE" wp14:editId="1252EE78">
            <wp:extent cx="5274310" cy="13169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EE" w:rsidRDefault="00B07BEE" w:rsidP="00BC00BE"/>
    <w:p w:rsidR="00AF1BCB" w:rsidRDefault="00AF1BCB" w:rsidP="00BC00BE">
      <w:r>
        <w:rPr>
          <w:rFonts w:hint="eastAsia"/>
        </w:rPr>
        <w:t>增加商品添加表单：</w:t>
      </w:r>
    </w:p>
    <w:p w:rsidR="00AF1BCB" w:rsidRPr="00BC00BE" w:rsidRDefault="005F5363" w:rsidP="00BC00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122F68" wp14:editId="479D2CD6">
            <wp:extent cx="5274310" cy="18834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3" w:rsidRDefault="00FC7453" w:rsidP="00FC7453">
      <w:pPr>
        <w:pStyle w:val="2"/>
      </w:pPr>
      <w:r>
        <w:rPr>
          <w:rFonts w:hint="eastAsia"/>
        </w:rPr>
        <w:t>模型</w:t>
      </w:r>
    </w:p>
    <w:p w:rsidR="00D25BAA" w:rsidRPr="00D25BAA" w:rsidRDefault="00D25BAA" w:rsidP="00D25BAA">
      <w:pPr>
        <w:rPr>
          <w:rFonts w:hint="eastAsia"/>
        </w:rPr>
      </w:pPr>
      <w:r>
        <w:rPr>
          <w:rFonts w:hint="eastAsia"/>
        </w:rPr>
        <w:t>不需要模型层！</w:t>
      </w:r>
    </w:p>
    <w:p w:rsidR="00FC7453" w:rsidRDefault="00FC7453" w:rsidP="00FC7453">
      <w:pPr>
        <w:pStyle w:val="2"/>
      </w:pPr>
      <w:r>
        <w:rPr>
          <w:rFonts w:hint="eastAsia"/>
        </w:rPr>
        <w:t>视图</w:t>
      </w:r>
    </w:p>
    <w:p w:rsidR="00191741" w:rsidRDefault="00191741" w:rsidP="00191741">
      <w:r>
        <w:rPr>
          <w:rFonts w:hint="eastAsia"/>
        </w:rPr>
        <w:t>增加模板：</w:t>
      </w:r>
    </w:p>
    <w:p w:rsidR="00191741" w:rsidRDefault="00191741" w:rsidP="00191741">
      <w:r>
        <w:t>A</w:t>
      </w:r>
      <w:r>
        <w:rPr>
          <w:rFonts w:hint="eastAsia"/>
        </w:rPr>
        <w:t>pplication/</w:t>
      </w:r>
      <w:r>
        <w:t>back/views/goods_add.html</w:t>
      </w:r>
    </w:p>
    <w:p w:rsidR="004123EA" w:rsidRDefault="004123EA" w:rsidP="00191741"/>
    <w:p w:rsidR="004123EA" w:rsidRDefault="00547EB6" w:rsidP="00191741">
      <w:r>
        <w:rPr>
          <w:rFonts w:hint="eastAsia"/>
        </w:rPr>
        <w:t>载入需要的</w:t>
      </w:r>
      <w:r>
        <w:rPr>
          <w:rFonts w:hint="eastAsia"/>
        </w:rPr>
        <w:t>js</w:t>
      </w:r>
      <w:r>
        <w:rPr>
          <w:rFonts w:hint="eastAsia"/>
        </w:rPr>
        <w:t>：</w:t>
      </w:r>
    </w:p>
    <w:p w:rsidR="00547EB6" w:rsidRDefault="007F25AD" w:rsidP="00191741">
      <w:r>
        <w:rPr>
          <w:noProof/>
        </w:rPr>
        <w:drawing>
          <wp:inline distT="0" distB="0" distL="0" distR="0" wp14:anchorId="7FEACB69" wp14:editId="0E9E2864">
            <wp:extent cx="5274310" cy="3448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AD" w:rsidRDefault="007F25AD" w:rsidP="00191741">
      <w:r>
        <w:rPr>
          <w:noProof/>
        </w:rPr>
        <w:drawing>
          <wp:inline distT="0" distB="0" distL="0" distR="0" wp14:anchorId="5CAB69AE" wp14:editId="0F2E1E48">
            <wp:extent cx="5274310" cy="2374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25" w:rsidRDefault="00025C25" w:rsidP="00191741">
      <w:r>
        <w:rPr>
          <w:noProof/>
        </w:rPr>
        <w:drawing>
          <wp:inline distT="0" distB="0" distL="0" distR="0" wp14:anchorId="5E88D3D5" wp14:editId="3C9A4149">
            <wp:extent cx="5274310" cy="138557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25" w:rsidRDefault="00025C25" w:rsidP="00191741"/>
    <w:p w:rsidR="00025C25" w:rsidRDefault="00025C25" w:rsidP="00191741"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>css</w:t>
      </w:r>
      <w:r>
        <w:rPr>
          <w:rFonts w:hint="eastAsia"/>
        </w:rPr>
        <w:t>样式，</w:t>
      </w:r>
      <w:r>
        <w:t>和</w:t>
      </w:r>
      <w:r>
        <w:rPr>
          <w:rFonts w:hint="eastAsia"/>
        </w:rPr>
        <w:t>图片的位置！</w:t>
      </w:r>
    </w:p>
    <w:p w:rsidR="00E23278" w:rsidRDefault="00E23278" w:rsidP="00191741">
      <w:r>
        <w:rPr>
          <w:noProof/>
        </w:rPr>
        <w:drawing>
          <wp:inline distT="0" distB="0" distL="0" distR="0" wp14:anchorId="1E9B0E45" wp14:editId="1F1D04EB">
            <wp:extent cx="5274310" cy="4330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50" w:rsidRDefault="00BA4550" w:rsidP="00191741"/>
    <w:p w:rsidR="00BA4550" w:rsidRDefault="00BA4550" w:rsidP="00191741">
      <w:r>
        <w:t>F</w:t>
      </w:r>
      <w:r>
        <w:rPr>
          <w:rFonts w:hint="eastAsia"/>
        </w:rPr>
        <w:t>orm</w:t>
      </w:r>
      <w:r>
        <w:rPr>
          <w:rFonts w:hint="eastAsia"/>
        </w:rPr>
        <w:t>表单的提交方法和位置：</w:t>
      </w:r>
    </w:p>
    <w:p w:rsidR="00BA4550" w:rsidRDefault="00EF07D3" w:rsidP="00191741">
      <w:r>
        <w:rPr>
          <w:noProof/>
        </w:rPr>
        <w:drawing>
          <wp:inline distT="0" distB="0" distL="0" distR="0" wp14:anchorId="61AEC842" wp14:editId="3FA6B497">
            <wp:extent cx="5274310" cy="3759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42" w:rsidRDefault="00011B42" w:rsidP="00191741"/>
    <w:p w:rsidR="00011B42" w:rsidRDefault="00011B42" w:rsidP="00011B42">
      <w:pPr>
        <w:pStyle w:val="2"/>
      </w:pPr>
      <w:r>
        <w:rPr>
          <w:rFonts w:hint="eastAsia"/>
        </w:rPr>
        <w:lastRenderedPageBreak/>
        <w:t>测试</w:t>
      </w:r>
    </w:p>
    <w:p w:rsidR="003E37C5" w:rsidRDefault="003E37C5" w:rsidP="003E37C5"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rPr>
          <w:rFonts w:hint="eastAsia"/>
        </w:rPr>
        <w:t>左侧菜单链接地址！</w:t>
      </w:r>
    </w:p>
    <w:p w:rsidR="003E37C5" w:rsidRDefault="003E37C5" w:rsidP="003E37C5">
      <w:r>
        <w:rPr>
          <w:rFonts w:hint="eastAsia"/>
        </w:rPr>
        <w:t>模板：</w:t>
      </w:r>
    </w:p>
    <w:p w:rsidR="003E37C5" w:rsidRDefault="003E37C5" w:rsidP="003E37C5">
      <w:r>
        <w:t>B</w:t>
      </w:r>
      <w:r>
        <w:rPr>
          <w:rFonts w:hint="eastAsia"/>
        </w:rPr>
        <w:t>ack/</w:t>
      </w:r>
      <w:r>
        <w:t>view/menu.html</w:t>
      </w:r>
    </w:p>
    <w:p w:rsidR="003E37C5" w:rsidRDefault="0088690A" w:rsidP="003E37C5">
      <w:r>
        <w:rPr>
          <w:noProof/>
        </w:rPr>
        <w:drawing>
          <wp:inline distT="0" distB="0" distL="0" distR="0" wp14:anchorId="14F82EA2" wp14:editId="33C323F8">
            <wp:extent cx="5274310" cy="10909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CF" w:rsidRDefault="007F30CF" w:rsidP="003E37C5"/>
    <w:p w:rsidR="007F30CF" w:rsidRDefault="007F30CF" w:rsidP="003E37C5">
      <w:r>
        <w:rPr>
          <w:noProof/>
        </w:rPr>
        <w:drawing>
          <wp:inline distT="0" distB="0" distL="0" distR="0" wp14:anchorId="186E074C" wp14:editId="406B44FF">
            <wp:extent cx="5274310" cy="14268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05" w:rsidRDefault="00BC1405" w:rsidP="003E37C5"/>
    <w:p w:rsidR="00BC1405" w:rsidRDefault="00BC1405" w:rsidP="00BC1405">
      <w:pPr>
        <w:pStyle w:val="1"/>
      </w:pPr>
      <w:r>
        <w:rPr>
          <w:rFonts w:hint="eastAsia"/>
        </w:rPr>
        <w:t>创建商品表</w:t>
      </w:r>
    </w:p>
    <w:p w:rsidR="00BC1405" w:rsidRPr="00BC1405" w:rsidRDefault="002814B6" w:rsidP="00BC1405">
      <w:pPr>
        <w:rPr>
          <w:rFonts w:hint="eastAsia"/>
        </w:rPr>
      </w:pPr>
      <w:r>
        <w:rPr>
          <w:noProof/>
        </w:rPr>
        <w:drawing>
          <wp:inline distT="0" distB="0" distL="0" distR="0" wp14:anchorId="6AB1478D" wp14:editId="58EFE7C6">
            <wp:extent cx="5274310" cy="26263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F30" w:rsidRDefault="00137F30" w:rsidP="00137F30">
      <w:pPr>
        <w:pStyle w:val="1"/>
      </w:pPr>
      <w:r>
        <w:rPr>
          <w:rFonts w:hint="eastAsia"/>
        </w:rPr>
        <w:lastRenderedPageBreak/>
        <w:t>处理商品数据</w:t>
      </w:r>
      <w:r>
        <w:rPr>
          <w:rFonts w:hint="eastAsia"/>
        </w:rPr>
        <w:t>[</w:t>
      </w:r>
      <w:r>
        <w:rPr>
          <w:rFonts w:hint="eastAsia"/>
        </w:rPr>
        <w:t>功能</w:t>
      </w:r>
      <w:r>
        <w:rPr>
          <w:rFonts w:hint="eastAsia"/>
        </w:rPr>
        <w:t>]</w:t>
      </w:r>
    </w:p>
    <w:p w:rsidR="00051C1C" w:rsidRDefault="00051C1C" w:rsidP="00051C1C">
      <w:pPr>
        <w:pStyle w:val="2"/>
      </w:pPr>
      <w:r>
        <w:rPr>
          <w:rFonts w:hint="eastAsia"/>
        </w:rPr>
        <w:t>控制器</w:t>
      </w:r>
    </w:p>
    <w:p w:rsidR="00051C1C" w:rsidRDefault="00DF2D7B" w:rsidP="00051C1C">
      <w:r>
        <w:rPr>
          <w:rFonts w:hint="eastAsia"/>
        </w:rPr>
        <w:t>收集数据：</w:t>
      </w:r>
    </w:p>
    <w:p w:rsidR="00DF2D7B" w:rsidRDefault="00B711EA" w:rsidP="00051C1C">
      <w:r>
        <w:rPr>
          <w:noProof/>
        </w:rPr>
        <w:drawing>
          <wp:inline distT="0" distB="0" distL="0" distR="0" wp14:anchorId="41F7F1DA" wp14:editId="7BAC210E">
            <wp:extent cx="5274310" cy="253174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7B" w:rsidRDefault="00DF2D7B" w:rsidP="00051C1C"/>
    <w:p w:rsidR="00DF2D7B" w:rsidRDefault="00DF2D7B" w:rsidP="00051C1C">
      <w:r>
        <w:rPr>
          <w:rFonts w:hint="eastAsia"/>
        </w:rPr>
        <w:t>模型插入：利用插入结果跳转！</w:t>
      </w:r>
    </w:p>
    <w:p w:rsidR="00DF2D7B" w:rsidRPr="00051C1C" w:rsidRDefault="00DF2D7B" w:rsidP="00051C1C">
      <w:pPr>
        <w:rPr>
          <w:rFonts w:hint="eastAsia"/>
        </w:rPr>
      </w:pPr>
      <w:r>
        <w:rPr>
          <w:noProof/>
        </w:rPr>
        <w:drawing>
          <wp:inline distT="0" distB="0" distL="0" distR="0" wp14:anchorId="46F40AAF" wp14:editId="7020D1D2">
            <wp:extent cx="5274310" cy="18669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1C" w:rsidRDefault="00051C1C" w:rsidP="00051C1C">
      <w:pPr>
        <w:pStyle w:val="2"/>
      </w:pPr>
      <w:r>
        <w:rPr>
          <w:rFonts w:hint="eastAsia"/>
        </w:rPr>
        <w:t>模型</w:t>
      </w:r>
    </w:p>
    <w:p w:rsidR="001150F7" w:rsidRDefault="001150F7" w:rsidP="001150F7">
      <w:r>
        <w:rPr>
          <w:rFonts w:hint="eastAsia"/>
        </w:rPr>
        <w:t>需要增加</w:t>
      </w:r>
      <w:r>
        <w:rPr>
          <w:rFonts w:hint="eastAsia"/>
        </w:rPr>
        <w:t>goods</w:t>
      </w:r>
      <w:r>
        <w:rPr>
          <w:rFonts w:hint="eastAsia"/>
        </w:rPr>
        <w:t>操作模型，</w:t>
      </w:r>
    </w:p>
    <w:p w:rsidR="001150F7" w:rsidRDefault="001150F7" w:rsidP="001150F7">
      <w:r>
        <w:t>Application/back/models/GoodsModel.class.php</w:t>
      </w:r>
    </w:p>
    <w:p w:rsidR="003F1ADE" w:rsidRPr="001150F7" w:rsidRDefault="00850005" w:rsidP="001150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372A74" wp14:editId="7122C588">
            <wp:extent cx="5274310" cy="20085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1C" w:rsidRDefault="00051C1C" w:rsidP="00051C1C">
      <w:pPr>
        <w:pStyle w:val="2"/>
      </w:pPr>
      <w:r>
        <w:rPr>
          <w:rFonts w:hint="eastAsia"/>
        </w:rPr>
        <w:t>视图</w:t>
      </w:r>
    </w:p>
    <w:p w:rsidR="00682BF0" w:rsidRDefault="00682BF0" w:rsidP="00682BF0">
      <w:r>
        <w:rPr>
          <w:rFonts w:hint="eastAsia"/>
        </w:rPr>
        <w:t>不需要！</w:t>
      </w:r>
    </w:p>
    <w:p w:rsidR="000441BF" w:rsidRDefault="000441BF" w:rsidP="00682BF0"/>
    <w:p w:rsidR="000441BF" w:rsidRDefault="000441BF" w:rsidP="000441BF">
      <w:pPr>
        <w:pStyle w:val="2"/>
      </w:pPr>
      <w:r>
        <w:rPr>
          <w:rFonts w:hint="eastAsia"/>
        </w:rPr>
        <w:t>测试</w:t>
      </w:r>
    </w:p>
    <w:p w:rsidR="000441BF" w:rsidRDefault="000441BF" w:rsidP="000441BF">
      <w:r>
        <w:rPr>
          <w:rFonts w:hint="eastAsia"/>
        </w:rPr>
        <w:t>增加简单的列表动作！</w:t>
      </w:r>
    </w:p>
    <w:p w:rsidR="00EF4A2C" w:rsidRDefault="00EF4A2C" w:rsidP="000441BF">
      <w:r>
        <w:rPr>
          <w:noProof/>
        </w:rPr>
        <w:drawing>
          <wp:inline distT="0" distB="0" distL="0" distR="0" wp14:anchorId="4501D9F6" wp14:editId="7FC3F984">
            <wp:extent cx="5274310" cy="20478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F9" w:rsidRDefault="008144F9" w:rsidP="000441BF"/>
    <w:p w:rsidR="008144F9" w:rsidRDefault="008144F9" w:rsidP="000441BF">
      <w:r>
        <w:rPr>
          <w:rFonts w:hint="eastAsia"/>
        </w:rPr>
        <w:t>插入成功：</w:t>
      </w:r>
    </w:p>
    <w:p w:rsidR="008144F9" w:rsidRDefault="008144F9" w:rsidP="000441BF">
      <w:r>
        <w:rPr>
          <w:noProof/>
        </w:rPr>
        <w:drawing>
          <wp:inline distT="0" distB="0" distL="0" distR="0" wp14:anchorId="34EB7275" wp14:editId="133AB2DA">
            <wp:extent cx="5274310" cy="19151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6E" w:rsidRDefault="00DC026E" w:rsidP="000441BF"/>
    <w:p w:rsidR="00DC026E" w:rsidRDefault="00DC026E" w:rsidP="000441BF"/>
    <w:p w:rsidR="00DC026E" w:rsidRDefault="00DC026E" w:rsidP="00DC026E">
      <w:pPr>
        <w:pStyle w:val="1"/>
      </w:pPr>
      <w:r>
        <w:rPr>
          <w:rFonts w:hint="eastAsia"/>
        </w:rPr>
        <w:t>商品图片的处理</w:t>
      </w:r>
    </w:p>
    <w:p w:rsidR="00DC026E" w:rsidRDefault="002A669E" w:rsidP="002A669E">
      <w:pPr>
        <w:pStyle w:val="2"/>
      </w:pPr>
      <w:r>
        <w:rPr>
          <w:rFonts w:hint="eastAsia"/>
        </w:rPr>
        <w:t>上传工具类</w:t>
      </w:r>
    </w:p>
    <w:p w:rsidR="002A669E" w:rsidRDefault="002A669E" w:rsidP="002A669E">
      <w:r>
        <w:rPr>
          <w:rFonts w:hint="eastAsia"/>
        </w:rPr>
        <w:t>封装成类！</w:t>
      </w:r>
      <w:r>
        <w:t>实例化</w:t>
      </w:r>
      <w:r>
        <w:rPr>
          <w:rFonts w:hint="eastAsia"/>
        </w:rPr>
        <w:t>使用！</w:t>
      </w:r>
    </w:p>
    <w:p w:rsidR="002A669E" w:rsidRDefault="00982EEF" w:rsidP="002A669E">
      <w:r>
        <w:rPr>
          <w:noProof/>
        </w:rPr>
        <w:drawing>
          <wp:inline distT="0" distB="0" distL="0" distR="0" wp14:anchorId="5023AB59" wp14:editId="0AFD9409">
            <wp:extent cx="5274310" cy="22091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EF" w:rsidRDefault="00982EEF" w:rsidP="002A669E"/>
    <w:p w:rsidR="00982EEF" w:rsidRDefault="00982EEF" w:rsidP="002A669E">
      <w:pPr>
        <w:rPr>
          <w:rFonts w:hint="eastAsia"/>
        </w:rPr>
      </w:pPr>
      <w:r>
        <w:rPr>
          <w:rFonts w:hint="eastAsia"/>
        </w:rPr>
        <w:t>完成自动加载：</w:t>
      </w:r>
      <w:r>
        <w:rPr>
          <w:rFonts w:hint="eastAsia"/>
        </w:rPr>
        <w:t>index.php</w:t>
      </w:r>
    </w:p>
    <w:p w:rsidR="00982EEF" w:rsidRDefault="00452115" w:rsidP="002A669E">
      <w:r>
        <w:rPr>
          <w:noProof/>
        </w:rPr>
        <w:drawing>
          <wp:inline distT="0" distB="0" distL="0" distR="0" wp14:anchorId="6693A2A2" wp14:editId="3FBCB3AD">
            <wp:extent cx="5274310" cy="149987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A3" w:rsidRDefault="001818A3" w:rsidP="002A669E"/>
    <w:p w:rsidR="001818A3" w:rsidRDefault="001818A3" w:rsidP="002A669E"/>
    <w:p w:rsidR="001818A3" w:rsidRDefault="001818A3" w:rsidP="001818A3">
      <w:pPr>
        <w:pStyle w:val="2"/>
      </w:pPr>
      <w:r>
        <w:rPr>
          <w:rFonts w:hint="eastAsia"/>
        </w:rPr>
        <w:t>实现上传的方法</w:t>
      </w:r>
    </w:p>
    <w:p w:rsidR="001818A3" w:rsidRDefault="001818A3" w:rsidP="001818A3">
      <w:r>
        <w:rPr>
          <w:rFonts w:hint="eastAsia"/>
        </w:rPr>
        <w:t>上传单个文件，</w:t>
      </w:r>
      <w:r>
        <w:t>上传</w:t>
      </w:r>
      <w:r>
        <w:rPr>
          <w:rFonts w:hint="eastAsia"/>
        </w:rPr>
        <w:t>多个文件！</w:t>
      </w:r>
    </w:p>
    <w:p w:rsidR="007C6DE9" w:rsidRDefault="007C6DE9" w:rsidP="001818A3">
      <w:r>
        <w:rPr>
          <w:rFonts w:hint="eastAsia"/>
        </w:rPr>
        <w:t>将定义好的方法，</w:t>
      </w:r>
      <w:r>
        <w:t>在</w:t>
      </w:r>
      <w:r>
        <w:rPr>
          <w:rFonts w:hint="eastAsia"/>
        </w:rPr>
        <w:t>上传类中实现：</w:t>
      </w:r>
      <w:r>
        <w:t>需要</w:t>
      </w:r>
      <w:r>
        <w:rPr>
          <w:rFonts w:hint="eastAsia"/>
        </w:rPr>
        <w:t>更新的地方：</w:t>
      </w:r>
    </w:p>
    <w:p w:rsidR="007C6DE9" w:rsidRDefault="007C6DE9" w:rsidP="00B50EEB">
      <w:pPr>
        <w:pStyle w:val="3"/>
      </w:pPr>
      <w:r>
        <w:rPr>
          <w:rFonts w:hint="eastAsia"/>
        </w:rPr>
        <w:t>一：</w:t>
      </w:r>
      <w:r>
        <w:t>错误</w:t>
      </w:r>
      <w:r>
        <w:rPr>
          <w:rFonts w:hint="eastAsia"/>
        </w:rPr>
        <w:t>信息</w:t>
      </w:r>
    </w:p>
    <w:p w:rsidR="00DB7A50" w:rsidRDefault="00DB7A50" w:rsidP="001818A3">
      <w:r>
        <w:tab/>
      </w:r>
      <w:r>
        <w:rPr>
          <w:rFonts w:hint="eastAsia"/>
        </w:rPr>
        <w:t>增加属性存储错误信息</w:t>
      </w:r>
    </w:p>
    <w:p w:rsidR="00DB7A50" w:rsidRDefault="00DB7A50" w:rsidP="001818A3">
      <w:r>
        <w:rPr>
          <w:noProof/>
        </w:rPr>
        <w:lastRenderedPageBreak/>
        <w:drawing>
          <wp:inline distT="0" distB="0" distL="0" distR="0" wp14:anchorId="0444570E" wp14:editId="2890F140">
            <wp:extent cx="5274310" cy="8909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50" w:rsidRDefault="00DB7A50" w:rsidP="001818A3">
      <w:r>
        <w:rPr>
          <w:noProof/>
        </w:rPr>
        <w:drawing>
          <wp:inline distT="0" distB="0" distL="0" distR="0" wp14:anchorId="1B47294C" wp14:editId="618048B6">
            <wp:extent cx="5274310" cy="98234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EB" w:rsidRDefault="00B50EEB" w:rsidP="001818A3">
      <w:r>
        <w:rPr>
          <w:rFonts w:hint="eastAsia"/>
        </w:rPr>
        <w:t>增加一个方法获取错信息：</w:t>
      </w:r>
    </w:p>
    <w:p w:rsidR="00B50EEB" w:rsidRDefault="00EF0B9A" w:rsidP="001818A3">
      <w:r>
        <w:rPr>
          <w:noProof/>
        </w:rPr>
        <w:drawing>
          <wp:inline distT="0" distB="0" distL="0" distR="0" wp14:anchorId="4775EE50" wp14:editId="0205F010">
            <wp:extent cx="5274310" cy="25927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A5" w:rsidRDefault="005F38A5" w:rsidP="001818A3"/>
    <w:p w:rsidR="005F38A5" w:rsidRDefault="005F38A5" w:rsidP="00D53358">
      <w:pPr>
        <w:pStyle w:val="3"/>
      </w:pPr>
      <w:r>
        <w:rPr>
          <w:rFonts w:hint="eastAsia"/>
        </w:rPr>
        <w:t>二：</w:t>
      </w:r>
      <w:r>
        <w:t>将</w:t>
      </w:r>
      <w:r>
        <w:rPr>
          <w:rFonts w:hint="eastAsia"/>
        </w:rPr>
        <w:t>可变的做成配置</w:t>
      </w:r>
    </w:p>
    <w:p w:rsidR="005F38A5" w:rsidRDefault="005F38A5" w:rsidP="001818A3">
      <w:r>
        <w:tab/>
      </w:r>
      <w:r w:rsidRPr="00D53358">
        <w:rPr>
          <w:rFonts w:hint="eastAsia"/>
          <w:highlight w:val="yellow"/>
        </w:rPr>
        <w:t>使用属性来表示！</w:t>
      </w:r>
    </w:p>
    <w:p w:rsidR="002D44B1" w:rsidRDefault="002D44B1" w:rsidP="001818A3">
      <w:r>
        <w:rPr>
          <w:noProof/>
        </w:rPr>
        <w:drawing>
          <wp:inline distT="0" distB="0" distL="0" distR="0" wp14:anchorId="0912E434" wp14:editId="0F72E09A">
            <wp:extent cx="5274310" cy="195262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B1" w:rsidRDefault="002D44B1" w:rsidP="001818A3"/>
    <w:p w:rsidR="002D44B1" w:rsidRDefault="002D44B1" w:rsidP="001818A3">
      <w:r w:rsidRPr="00D53358">
        <w:rPr>
          <w:rFonts w:hint="eastAsia"/>
          <w:highlight w:val="yellow"/>
        </w:rPr>
        <w:t>通过</w:t>
      </w:r>
      <w:r w:rsidRPr="00D53358">
        <w:rPr>
          <w:rFonts w:hint="eastAsia"/>
          <w:highlight w:val="yellow"/>
        </w:rPr>
        <w:t xml:space="preserve"> </w:t>
      </w:r>
      <w:r w:rsidRPr="00D53358">
        <w:rPr>
          <w:rFonts w:hint="eastAsia"/>
          <w:highlight w:val="yellow"/>
        </w:rPr>
        <w:t>构造方法，</w:t>
      </w:r>
      <w:r w:rsidRPr="00D53358">
        <w:rPr>
          <w:highlight w:val="yellow"/>
        </w:rPr>
        <w:t>进行</w:t>
      </w:r>
      <w:r w:rsidRPr="00D53358">
        <w:rPr>
          <w:rFonts w:hint="eastAsia"/>
          <w:highlight w:val="yellow"/>
        </w:rPr>
        <w:t>默认值初始化</w:t>
      </w:r>
    </w:p>
    <w:p w:rsidR="00B2114C" w:rsidRDefault="00B2114C" w:rsidP="001818A3">
      <w:r>
        <w:rPr>
          <w:noProof/>
        </w:rPr>
        <w:lastRenderedPageBreak/>
        <w:drawing>
          <wp:inline distT="0" distB="0" distL="0" distR="0" wp14:anchorId="59991057" wp14:editId="6EAC38A4">
            <wp:extent cx="5274310" cy="13709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4C" w:rsidRDefault="00B2114C" w:rsidP="001818A3"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后缀名和</w:t>
      </w:r>
      <w:r>
        <w:rPr>
          <w:rFonts w:hint="eastAsia"/>
        </w:rPr>
        <w:t>mime</w:t>
      </w:r>
      <w:r>
        <w:rPr>
          <w:rFonts w:hint="eastAsia"/>
        </w:rPr>
        <w:t>的关系：</w:t>
      </w:r>
    </w:p>
    <w:p w:rsidR="00B2114C" w:rsidRDefault="00B2114C" w:rsidP="001818A3">
      <w:r>
        <w:tab/>
      </w:r>
      <w:r>
        <w:rPr>
          <w:rFonts w:hint="eastAsia"/>
        </w:rPr>
        <w:t>要求用户指定</w:t>
      </w:r>
      <w:r>
        <w:rPr>
          <w:rFonts w:hint="eastAsia"/>
        </w:rPr>
        <w:t xml:space="preserve"> </w:t>
      </w:r>
      <w:r>
        <w:rPr>
          <w:rFonts w:hint="eastAsia"/>
        </w:rPr>
        <w:t>后缀名，</w:t>
      </w:r>
      <w:r>
        <w:t>我们</w:t>
      </w:r>
      <w:r>
        <w:rPr>
          <w:rFonts w:hint="eastAsia"/>
        </w:rPr>
        <w:t>帮着推算出来</w:t>
      </w:r>
      <w:r>
        <w:rPr>
          <w:rFonts w:hint="eastAsia"/>
        </w:rPr>
        <w:t>mime</w:t>
      </w:r>
      <w:r>
        <w:rPr>
          <w:rFonts w:hint="eastAsia"/>
        </w:rPr>
        <w:t>：</w:t>
      </w:r>
    </w:p>
    <w:p w:rsidR="00B2114C" w:rsidRDefault="00CD759F" w:rsidP="001818A3">
      <w:r>
        <w:rPr>
          <w:rFonts w:hint="eastAsia"/>
        </w:rPr>
        <w:t>参考：</w:t>
      </w:r>
      <w:r>
        <w:rPr>
          <w:rFonts w:hint="eastAsia"/>
        </w:rPr>
        <w:t xml:space="preserve"> </w:t>
      </w:r>
      <w:r>
        <w:rPr>
          <w:rFonts w:hint="eastAsia"/>
        </w:rPr>
        <w:t>后缀名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 xml:space="preserve">MIME </w:t>
      </w:r>
      <w:r>
        <w:rPr>
          <w:rFonts w:hint="eastAsia"/>
        </w:rPr>
        <w:t>映射关系！</w:t>
      </w:r>
    </w:p>
    <w:p w:rsidR="001D4B52" w:rsidRDefault="001D4B52" w:rsidP="001818A3">
      <w:pPr>
        <w:rPr>
          <w:rFonts w:hint="eastAsia"/>
        </w:rPr>
      </w:pPr>
      <w:r>
        <w:rPr>
          <w:rFonts w:hint="eastAsia"/>
        </w:rPr>
        <w:t>通过提供对照表：提示，实际中所有的类型最好都由对照！</w:t>
      </w:r>
    </w:p>
    <w:p w:rsidR="001D4B52" w:rsidRDefault="001D4B52" w:rsidP="001818A3">
      <w:r>
        <w:rPr>
          <w:noProof/>
        </w:rPr>
        <w:drawing>
          <wp:inline distT="0" distB="0" distL="0" distR="0" wp14:anchorId="5C9EA25A" wp14:editId="54E7EA7E">
            <wp:extent cx="4848225" cy="17335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72" w:rsidRDefault="00706B72" w:rsidP="001818A3">
      <w:r>
        <w:rPr>
          <w:rFonts w:hint="eastAsia"/>
        </w:rPr>
        <w:t>完成映射查找：</w:t>
      </w:r>
    </w:p>
    <w:p w:rsidR="00706B72" w:rsidRDefault="00706B72" w:rsidP="001818A3">
      <w:r>
        <w:rPr>
          <w:noProof/>
        </w:rPr>
        <w:drawing>
          <wp:inline distT="0" distB="0" distL="0" distR="0" wp14:anchorId="581D8C05" wp14:editId="51AFDAAA">
            <wp:extent cx="5274310" cy="28213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58" w:rsidRDefault="00D53358" w:rsidP="001818A3"/>
    <w:p w:rsidR="002325E6" w:rsidRDefault="002325E6" w:rsidP="001818A3">
      <w:r>
        <w:rPr>
          <w:rFonts w:hint="eastAsia"/>
        </w:rPr>
        <w:t>提供修改这些配置属性的方法：</w:t>
      </w:r>
    </w:p>
    <w:p w:rsidR="002325E6" w:rsidRDefault="00666B1B" w:rsidP="001818A3">
      <w:r>
        <w:rPr>
          <w:noProof/>
        </w:rPr>
        <w:lastRenderedPageBreak/>
        <w:drawing>
          <wp:inline distT="0" distB="0" distL="0" distR="0" wp14:anchorId="0533D1F1" wp14:editId="54DCA54E">
            <wp:extent cx="5274310" cy="385889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27" w:rsidRDefault="006F2D27" w:rsidP="001818A3"/>
    <w:p w:rsidR="006F2D27" w:rsidRDefault="006F2D27" w:rsidP="001818A3"/>
    <w:p w:rsidR="006F2D27" w:rsidRDefault="006F2D27" w:rsidP="001818A3">
      <w:r w:rsidRPr="006F2D27">
        <w:rPr>
          <w:rFonts w:hint="eastAsia"/>
          <w:highlight w:val="yellow"/>
        </w:rPr>
        <w:t>需要时，</w:t>
      </w:r>
      <w:r w:rsidRPr="006F2D27">
        <w:rPr>
          <w:highlight w:val="yellow"/>
        </w:rPr>
        <w:t>使用</w:t>
      </w:r>
      <w:r w:rsidRPr="006F2D27">
        <w:rPr>
          <w:rFonts w:hint="eastAsia"/>
          <w:highlight w:val="yellow"/>
        </w:rPr>
        <w:t>这些属性：</w:t>
      </w:r>
    </w:p>
    <w:p w:rsidR="006F2D27" w:rsidRDefault="006F2D27" w:rsidP="001818A3">
      <w:r>
        <w:rPr>
          <w:noProof/>
        </w:rPr>
        <w:drawing>
          <wp:inline distT="0" distB="0" distL="0" distR="0" wp14:anchorId="77FF1D8F" wp14:editId="4BBEC065">
            <wp:extent cx="5274310" cy="46037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27" w:rsidRDefault="006F2D27" w:rsidP="001818A3">
      <w:r>
        <w:rPr>
          <w:noProof/>
        </w:rPr>
        <w:drawing>
          <wp:inline distT="0" distB="0" distL="0" distR="0" wp14:anchorId="3F180FDC" wp14:editId="12C0E018">
            <wp:extent cx="5274310" cy="428625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F5" w:rsidRDefault="00E86EF5" w:rsidP="001818A3">
      <w:r>
        <w:rPr>
          <w:noProof/>
        </w:rPr>
        <w:drawing>
          <wp:inline distT="0" distB="0" distL="0" distR="0" wp14:anchorId="01D05CCA" wp14:editId="2358DAD0">
            <wp:extent cx="5274310" cy="4318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F5" w:rsidRDefault="00E86EF5" w:rsidP="001818A3">
      <w:r>
        <w:rPr>
          <w:noProof/>
        </w:rPr>
        <w:drawing>
          <wp:inline distT="0" distB="0" distL="0" distR="0" wp14:anchorId="07CD9320" wp14:editId="3DA9B6E7">
            <wp:extent cx="5274310" cy="50800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B8" w:rsidRDefault="002435B8" w:rsidP="001818A3"/>
    <w:p w:rsidR="002435B8" w:rsidRDefault="002435B8" w:rsidP="002435B8">
      <w:pPr>
        <w:pStyle w:val="2"/>
      </w:pPr>
      <w:r>
        <w:rPr>
          <w:rFonts w:hint="eastAsia"/>
        </w:rPr>
        <w:t>使用工具类完成商品图片上</w:t>
      </w:r>
    </w:p>
    <w:p w:rsidR="002435B8" w:rsidRDefault="002435B8" w:rsidP="002435B8">
      <w:r w:rsidRPr="002435B8">
        <w:rPr>
          <w:rFonts w:hint="eastAsia"/>
          <w:highlight w:val="yellow"/>
        </w:rPr>
        <w:t>如何将商品与图片关联上？</w:t>
      </w:r>
    </w:p>
    <w:p w:rsidR="002435B8" w:rsidRDefault="002435B8" w:rsidP="002435B8">
      <w:r>
        <w:rPr>
          <w:rFonts w:hint="eastAsia"/>
        </w:rPr>
        <w:t>增加一个字段，</w:t>
      </w:r>
      <w:r>
        <w:t>存储</w:t>
      </w:r>
      <w:r>
        <w:rPr>
          <w:rFonts w:hint="eastAsia"/>
        </w:rPr>
        <w:t>商品图片地址。</w:t>
      </w:r>
      <w:r>
        <w:t>（</w:t>
      </w:r>
      <w:r>
        <w:rPr>
          <w:rFonts w:hint="eastAsia"/>
        </w:rPr>
        <w:t>地址由上传的结果）</w:t>
      </w:r>
    </w:p>
    <w:p w:rsidR="002435B8" w:rsidRDefault="002435B8" w:rsidP="002435B8">
      <w:r>
        <w:rPr>
          <w:noProof/>
        </w:rPr>
        <w:drawing>
          <wp:inline distT="0" distB="0" distL="0" distR="0" wp14:anchorId="3EFC3573" wp14:editId="4D81B872">
            <wp:extent cx="5274310" cy="21844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12" w:rsidRDefault="00403D12" w:rsidP="002435B8">
      <w:r>
        <w:rPr>
          <w:noProof/>
        </w:rPr>
        <w:lastRenderedPageBreak/>
        <w:drawing>
          <wp:inline distT="0" distB="0" distL="0" distR="0" wp14:anchorId="1B3B1C20" wp14:editId="066E71DC">
            <wp:extent cx="5274310" cy="47117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5C7" w:rsidRDefault="008B35C7" w:rsidP="002435B8"/>
    <w:p w:rsidR="008B35C7" w:rsidRDefault="0082675A" w:rsidP="002435B8">
      <w:r w:rsidRPr="0082675A">
        <w:rPr>
          <w:rFonts w:hint="eastAsia"/>
          <w:highlight w:val="yellow"/>
        </w:rPr>
        <w:t>上传</w:t>
      </w:r>
    </w:p>
    <w:p w:rsidR="0082675A" w:rsidRDefault="0082675A" w:rsidP="002435B8">
      <w:pPr>
        <w:rPr>
          <w:rFonts w:hint="eastAsia"/>
        </w:rPr>
      </w:pPr>
      <w:r>
        <w:t>B</w:t>
      </w:r>
      <w:r>
        <w:rPr>
          <w:rFonts w:hint="eastAsia"/>
        </w:rPr>
        <w:t>ack/GoodsController-&gt;InsertAction()</w:t>
      </w:r>
    </w:p>
    <w:p w:rsidR="0082675A" w:rsidRDefault="0082675A" w:rsidP="002435B8">
      <w:r>
        <w:rPr>
          <w:rFonts w:hint="eastAsia"/>
        </w:rPr>
        <w:t>完成上传</w:t>
      </w:r>
    </w:p>
    <w:p w:rsidR="0082675A" w:rsidRDefault="006B3B2E" w:rsidP="002435B8">
      <w:r>
        <w:rPr>
          <w:rFonts w:hint="eastAsia"/>
        </w:rPr>
        <w:t>选择上传目录地址：设计如下</w:t>
      </w:r>
    </w:p>
    <w:p w:rsidR="006B3B2E" w:rsidRDefault="006B3B2E" w:rsidP="002435B8">
      <w:r>
        <w:rPr>
          <w:noProof/>
        </w:rPr>
        <w:drawing>
          <wp:inline distT="0" distB="0" distL="0" distR="0" wp14:anchorId="6B9A7DDA" wp14:editId="5C6C8793">
            <wp:extent cx="5274310" cy="132016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9B" w:rsidRDefault="006E1B9B" w:rsidP="002435B8">
      <w:r>
        <w:rPr>
          <w:noProof/>
        </w:rPr>
        <w:drawing>
          <wp:inline distT="0" distB="0" distL="0" distR="0" wp14:anchorId="703C5027" wp14:editId="36067A8C">
            <wp:extent cx="5274310" cy="238633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9B" w:rsidRDefault="006E1B9B" w:rsidP="002435B8"/>
    <w:p w:rsidR="006E1B9B" w:rsidRDefault="006E1B9B" w:rsidP="002435B8">
      <w:r>
        <w:rPr>
          <w:rFonts w:hint="eastAsia"/>
        </w:rPr>
        <w:t>模型中，</w:t>
      </w:r>
      <w:r>
        <w:t>增加</w:t>
      </w:r>
      <w:r>
        <w:rPr>
          <w:rFonts w:hint="eastAsia"/>
        </w:rPr>
        <w:t>对上传地址的处理：</w:t>
      </w:r>
    </w:p>
    <w:p w:rsidR="00945C53" w:rsidRDefault="00945C53" w:rsidP="002435B8">
      <w:r>
        <w:t>B</w:t>
      </w:r>
      <w:r>
        <w:rPr>
          <w:rFonts w:hint="eastAsia"/>
        </w:rPr>
        <w:t>ack</w:t>
      </w:r>
      <w:r>
        <w:t>/models/GoodsModel-&gt;InsertGoods();</w:t>
      </w:r>
    </w:p>
    <w:p w:rsidR="00945C53" w:rsidRDefault="00E818E1" w:rsidP="002435B8">
      <w:r>
        <w:rPr>
          <w:noProof/>
        </w:rPr>
        <w:drawing>
          <wp:inline distT="0" distB="0" distL="0" distR="0" wp14:anchorId="0C4EFDA9" wp14:editId="371C23C9">
            <wp:extent cx="5274310" cy="16598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41" w:rsidRDefault="00D04841" w:rsidP="002435B8"/>
    <w:p w:rsidR="00D04841" w:rsidRDefault="00D04841" w:rsidP="002435B8"/>
    <w:p w:rsidR="00D04841" w:rsidRDefault="00D04841" w:rsidP="002435B8"/>
    <w:p w:rsidR="00D04841" w:rsidRDefault="00D04841" w:rsidP="002435B8">
      <w:r w:rsidRPr="00D04841">
        <w:rPr>
          <w:rFonts w:hint="eastAsia"/>
          <w:highlight w:val="yellow"/>
        </w:rPr>
        <w:t>测试</w:t>
      </w:r>
    </w:p>
    <w:p w:rsidR="00D04841" w:rsidRDefault="00B31949" w:rsidP="002435B8">
      <w:r>
        <w:rPr>
          <w:noProof/>
        </w:rPr>
        <w:lastRenderedPageBreak/>
        <w:drawing>
          <wp:inline distT="0" distB="0" distL="0" distR="0" wp14:anchorId="654D9752" wp14:editId="10ADA091">
            <wp:extent cx="5274310" cy="20593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E0" w:rsidRDefault="000C49E0" w:rsidP="002435B8"/>
    <w:p w:rsidR="000C49E0" w:rsidRDefault="000C49E0" w:rsidP="000C49E0">
      <w:pPr>
        <w:pStyle w:val="1"/>
        <w:rPr>
          <w:rFonts w:hint="eastAsia"/>
        </w:rPr>
      </w:pPr>
      <w:r>
        <w:rPr>
          <w:rFonts w:hint="eastAsia"/>
        </w:rPr>
        <w:t>目录操作</w:t>
      </w:r>
    </w:p>
    <w:p w:rsidR="000C49E0" w:rsidRDefault="000C49E0" w:rsidP="000C49E0">
      <w:pPr>
        <w:pStyle w:val="2"/>
      </w:pPr>
      <w:r>
        <w:rPr>
          <w:rFonts w:hint="eastAsia"/>
        </w:rPr>
        <w:t>创建</w:t>
      </w:r>
    </w:p>
    <w:p w:rsidR="000C49E0" w:rsidRDefault="000C49E0" w:rsidP="000C49E0">
      <w:r>
        <w:t>M</w:t>
      </w:r>
      <w:r>
        <w:rPr>
          <w:rFonts w:hint="eastAsia"/>
        </w:rPr>
        <w:t>kdir(</w:t>
      </w:r>
      <w:r>
        <w:rPr>
          <w:rFonts w:hint="eastAsia"/>
        </w:rPr>
        <w:t>目录地址</w:t>
      </w:r>
      <w:r>
        <w:rPr>
          <w:rFonts w:hint="eastAsia"/>
        </w:rPr>
        <w:t xml:space="preserve">, </w:t>
      </w:r>
      <w:r>
        <w:rPr>
          <w:rFonts w:hint="eastAsia"/>
        </w:rPr>
        <w:t>权限</w:t>
      </w:r>
      <w:r>
        <w:rPr>
          <w:rFonts w:hint="eastAsia"/>
        </w:rPr>
        <w:t xml:space="preserve">, </w:t>
      </w:r>
      <w:r>
        <w:rPr>
          <w:rFonts w:hint="eastAsia"/>
        </w:rPr>
        <w:t>是否递归创建</w:t>
      </w:r>
      <w:r>
        <w:t>)</w:t>
      </w:r>
    </w:p>
    <w:p w:rsidR="00EE35A9" w:rsidRDefault="00EE35A9" w:rsidP="000C49E0">
      <w:r>
        <w:rPr>
          <w:rFonts w:hint="eastAsia"/>
        </w:rPr>
        <w:t>默认不支持递归创建：</w:t>
      </w:r>
    </w:p>
    <w:p w:rsidR="00EE35A9" w:rsidRDefault="00EE35A9" w:rsidP="000C49E0">
      <w:r>
        <w:rPr>
          <w:noProof/>
        </w:rPr>
        <w:drawing>
          <wp:inline distT="0" distB="0" distL="0" distR="0" wp14:anchorId="54AE279B" wp14:editId="245FA0F8">
            <wp:extent cx="5274310" cy="24466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E3" w:rsidRDefault="004A18E3" w:rsidP="000C49E0">
      <w:r>
        <w:rPr>
          <w:rFonts w:hint="eastAsia"/>
        </w:rPr>
        <w:t>第三个参数写</w:t>
      </w:r>
      <w:r>
        <w:rPr>
          <w:rFonts w:hint="eastAsia"/>
        </w:rPr>
        <w:t>true</w:t>
      </w:r>
      <w:r>
        <w:rPr>
          <w:rFonts w:hint="eastAsia"/>
        </w:rPr>
        <w:t>：</w:t>
      </w:r>
    </w:p>
    <w:p w:rsidR="004A18E3" w:rsidRPr="004A18E3" w:rsidRDefault="004A18E3" w:rsidP="000C49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54B17E" wp14:editId="6A9389A6">
            <wp:extent cx="5274310" cy="25596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E0" w:rsidRDefault="00511C5F" w:rsidP="000C49E0">
      <w:r>
        <w:rPr>
          <w:noProof/>
        </w:rPr>
        <w:drawing>
          <wp:inline distT="0" distB="0" distL="0" distR="0" wp14:anchorId="320D88EA" wp14:editId="6F2726B0">
            <wp:extent cx="2733675" cy="7429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5F" w:rsidRDefault="00511C5F" w:rsidP="000C49E0">
      <w:r>
        <w:t>T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t>最近</w:t>
      </w:r>
      <w:r>
        <w:rPr>
          <w:rFonts w:hint="eastAsia"/>
        </w:rPr>
        <w:t>PHP</w:t>
      </w:r>
      <w:r>
        <w:rPr>
          <w:rFonts w:hint="eastAsia"/>
        </w:rPr>
        <w:t>增加的参数。</w:t>
      </w:r>
    </w:p>
    <w:p w:rsidR="00511C5F" w:rsidRDefault="00511C5F" w:rsidP="000C49E0"/>
    <w:p w:rsidR="00511C5F" w:rsidRDefault="00511C5F" w:rsidP="000C49E0">
      <w:r>
        <w:rPr>
          <w:rFonts w:hint="eastAsia"/>
        </w:rPr>
        <w:t>第二个在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被忽略！</w:t>
      </w:r>
      <w:r>
        <w:t>没用</w:t>
      </w:r>
      <w:r>
        <w:rPr>
          <w:rFonts w:hint="eastAsia"/>
        </w:rPr>
        <w:t>！</w:t>
      </w:r>
    </w:p>
    <w:p w:rsidR="00511C5F" w:rsidRPr="000C49E0" w:rsidRDefault="00511C5F" w:rsidP="000C49E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有用！</w:t>
      </w:r>
    </w:p>
    <w:p w:rsidR="000C49E0" w:rsidRDefault="000C49E0" w:rsidP="000C49E0">
      <w:pPr>
        <w:pStyle w:val="2"/>
      </w:pPr>
      <w:r>
        <w:rPr>
          <w:rFonts w:hint="eastAsia"/>
        </w:rPr>
        <w:t>删除</w:t>
      </w:r>
    </w:p>
    <w:p w:rsidR="003D66CD" w:rsidRDefault="003D66CD" w:rsidP="003D66CD">
      <w:r>
        <w:rPr>
          <w:rFonts w:hint="eastAsia"/>
        </w:rPr>
        <w:t>删除结果</w:t>
      </w:r>
      <w:r>
        <w:rPr>
          <w:rFonts w:hint="eastAsia"/>
        </w:rPr>
        <w:t>=</w:t>
      </w:r>
      <w:r>
        <w:t xml:space="preserve"> R</w:t>
      </w:r>
      <w:r>
        <w:rPr>
          <w:rFonts w:hint="eastAsia"/>
        </w:rPr>
        <w:t>mdir(</w:t>
      </w:r>
      <w:r>
        <w:rPr>
          <w:rFonts w:hint="eastAsia"/>
        </w:rPr>
        <w:t>目录地址</w:t>
      </w:r>
      <w:r>
        <w:t>)</w:t>
      </w:r>
    </w:p>
    <w:p w:rsidR="00DE38A2" w:rsidRDefault="00DE38A2" w:rsidP="003D66CD">
      <w:r>
        <w:rPr>
          <w:noProof/>
        </w:rPr>
        <w:drawing>
          <wp:inline distT="0" distB="0" distL="0" distR="0" wp14:anchorId="0C945CA6" wp14:editId="4E4691F9">
            <wp:extent cx="5274310" cy="101790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24" w:rsidRDefault="00393124" w:rsidP="003D66CD">
      <w:r>
        <w:rPr>
          <w:noProof/>
        </w:rPr>
        <w:drawing>
          <wp:inline distT="0" distB="0" distL="0" distR="0" wp14:anchorId="10B253BE" wp14:editId="3543990C">
            <wp:extent cx="5274310" cy="1269365"/>
            <wp:effectExtent l="0" t="0" r="254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24" w:rsidRDefault="00393124" w:rsidP="003D66CD"/>
    <w:p w:rsidR="00393124" w:rsidRDefault="00393124" w:rsidP="003D66CD">
      <w:r>
        <w:rPr>
          <w:rFonts w:hint="eastAsia"/>
        </w:rPr>
        <w:t>不允许删除非空目录！</w:t>
      </w:r>
    </w:p>
    <w:p w:rsidR="001E7D05" w:rsidRDefault="001E7D05" w:rsidP="001E7D05">
      <w:pPr>
        <w:pStyle w:val="2"/>
      </w:pPr>
      <w:r>
        <w:rPr>
          <w:rFonts w:hint="eastAsia"/>
        </w:rPr>
        <w:lastRenderedPageBreak/>
        <w:t>获取目录内容</w:t>
      </w:r>
    </w:p>
    <w:p w:rsidR="00463C7D" w:rsidRDefault="00191495" w:rsidP="00B07C95">
      <w:pPr>
        <w:pStyle w:val="3"/>
      </w:pPr>
      <w:r>
        <w:rPr>
          <w:rFonts w:hint="eastAsia"/>
        </w:rPr>
        <w:t>句柄</w:t>
      </w:r>
      <w:r>
        <w:rPr>
          <w:rFonts w:hint="eastAsia"/>
        </w:rPr>
        <w:t xml:space="preserve"> </w:t>
      </w:r>
      <w:r>
        <w:t xml:space="preserve">= </w:t>
      </w:r>
      <w:r w:rsidR="00974D96">
        <w:t>O</w:t>
      </w:r>
      <w:r w:rsidR="00974D96">
        <w:rPr>
          <w:rFonts w:hint="eastAsia"/>
        </w:rPr>
        <w:t>pendir(</w:t>
      </w:r>
      <w:r>
        <w:rPr>
          <w:rFonts w:hint="eastAsia"/>
        </w:rPr>
        <w:t>目录地址</w:t>
      </w:r>
      <w:r w:rsidR="00974D96">
        <w:t>);</w:t>
      </w:r>
    </w:p>
    <w:p w:rsidR="00D07471" w:rsidRDefault="00D07471" w:rsidP="00463C7D">
      <w:r>
        <w:tab/>
      </w:r>
      <w:r>
        <w:rPr>
          <w:rFonts w:hint="eastAsia"/>
        </w:rPr>
        <w:t>打开目录句柄。</w:t>
      </w:r>
    </w:p>
    <w:p w:rsidR="00D07471" w:rsidRDefault="00D07471" w:rsidP="00463C7D">
      <w:r>
        <w:tab/>
      </w:r>
      <w:r>
        <w:rPr>
          <w:rFonts w:hint="eastAsia"/>
        </w:rPr>
        <w:t>句柄：</w:t>
      </w:r>
      <w:r>
        <w:t>PHP</w:t>
      </w:r>
      <w:r>
        <w:rPr>
          <w:rFonts w:hint="eastAsia"/>
        </w:rPr>
        <w:t>程序与文件系统</w:t>
      </w:r>
      <w:r>
        <w:rPr>
          <w:rFonts w:hint="eastAsia"/>
        </w:rPr>
        <w:t xml:space="preserve"> </w:t>
      </w:r>
      <w:r>
        <w:rPr>
          <w:rFonts w:hint="eastAsia"/>
        </w:rPr>
        <w:t>数据流通道！</w:t>
      </w:r>
    </w:p>
    <w:p w:rsidR="00191495" w:rsidRDefault="00191495" w:rsidP="00463C7D">
      <w:r>
        <w:object w:dxaOrig="8370" w:dyaOrig="31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54pt" o:ole="">
            <v:imagedata r:id="rId80" o:title=""/>
          </v:shape>
          <o:OLEObject Type="Embed" ProgID="Visio.Drawing.15" ShapeID="_x0000_i1025" DrawAspect="Content" ObjectID="_1500993716" r:id="rId81"/>
        </w:object>
      </w:r>
    </w:p>
    <w:p w:rsidR="0081137F" w:rsidRDefault="0081137F" w:rsidP="00463C7D">
      <w:pPr>
        <w:rPr>
          <w:rFonts w:hint="eastAsia"/>
        </w:rPr>
      </w:pPr>
      <w:r>
        <w:rPr>
          <w:noProof/>
        </w:rPr>
        <w:drawing>
          <wp:inline distT="0" distB="0" distL="0" distR="0" wp14:anchorId="28440B2D" wp14:editId="61B9A7D2">
            <wp:extent cx="5274310" cy="69278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96" w:rsidRDefault="003D5E7C" w:rsidP="00B07C95">
      <w:pPr>
        <w:pStyle w:val="3"/>
      </w:pP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t xml:space="preserve">= </w:t>
      </w:r>
      <w:r w:rsidR="00974D96">
        <w:t>Readdir(</w:t>
      </w:r>
      <w:r>
        <w:rPr>
          <w:rFonts w:hint="eastAsia"/>
        </w:rPr>
        <w:t>句柄</w:t>
      </w:r>
      <w:r w:rsidR="00974D96">
        <w:t>);</w:t>
      </w:r>
    </w:p>
    <w:p w:rsidR="004C610D" w:rsidRDefault="004C610D" w:rsidP="00463C7D">
      <w:r>
        <w:tab/>
      </w:r>
      <w:r>
        <w:rPr>
          <w:rFonts w:hint="eastAsia"/>
        </w:rPr>
        <w:t>通过句柄，</w:t>
      </w:r>
      <w:r>
        <w:t>从</w:t>
      </w:r>
      <w:r>
        <w:rPr>
          <w:rFonts w:hint="eastAsia"/>
        </w:rPr>
        <w:t>目录中读取一个文件（</w:t>
      </w:r>
      <w:r>
        <w:t>包括</w:t>
      </w:r>
      <w:r>
        <w:rPr>
          <w:rFonts w:hint="eastAsia"/>
        </w:rPr>
        <w:t>文件和子目录），</w:t>
      </w:r>
      <w:r>
        <w:t>一次</w:t>
      </w:r>
      <w:r>
        <w:rPr>
          <w:rFonts w:hint="eastAsia"/>
        </w:rPr>
        <w:t>读取一个文件，</w:t>
      </w:r>
      <w:r>
        <w:t>并</w:t>
      </w:r>
      <w:r>
        <w:rPr>
          <w:rFonts w:hint="eastAsia"/>
        </w:rPr>
        <w:t>向下移动文件指针！</w:t>
      </w:r>
    </w:p>
    <w:p w:rsidR="001B0D0C" w:rsidRDefault="001B0D0C" w:rsidP="00463C7D">
      <w:r>
        <w:tab/>
      </w:r>
      <w:r>
        <w:rPr>
          <w:rFonts w:hint="eastAsia"/>
        </w:rPr>
        <w:t>注意，</w:t>
      </w:r>
      <w:r>
        <w:t>每个</w:t>
      </w:r>
      <w:r>
        <w:rPr>
          <w:rFonts w:hint="eastAsia"/>
        </w:rPr>
        <w:t>目录下都存在</w:t>
      </w:r>
      <w:r>
        <w:rPr>
          <w:rFonts w:hint="eastAsia"/>
        </w:rPr>
        <w:t xml:space="preserve"> .,</w:t>
      </w:r>
      <w:r>
        <w:t xml:space="preserve"> .. </w:t>
      </w:r>
      <w:r>
        <w:rPr>
          <w:rFonts w:hint="eastAsia"/>
        </w:rPr>
        <w:t>虚拟目录。表示</w:t>
      </w:r>
      <w:r>
        <w:rPr>
          <w:rFonts w:hint="eastAsia"/>
        </w:rPr>
        <w:t xml:space="preserve"> </w:t>
      </w:r>
      <w:r>
        <w:rPr>
          <w:rFonts w:hint="eastAsia"/>
        </w:rPr>
        <w:t>当前目录，和</w:t>
      </w:r>
      <w:r>
        <w:rPr>
          <w:rFonts w:hint="eastAsia"/>
        </w:rPr>
        <w:t xml:space="preserve"> </w:t>
      </w:r>
      <w:r>
        <w:rPr>
          <w:rFonts w:hint="eastAsia"/>
        </w:rPr>
        <w:t>上级目录。</w:t>
      </w:r>
    </w:p>
    <w:p w:rsidR="003A51D1" w:rsidRDefault="003A51D1" w:rsidP="00463C7D">
      <w:pPr>
        <w:rPr>
          <w:rFonts w:hint="eastAsia"/>
        </w:rPr>
      </w:pPr>
      <w:r>
        <w:rPr>
          <w:noProof/>
        </w:rPr>
        <w:drawing>
          <wp:inline distT="0" distB="0" distL="0" distR="0" wp14:anchorId="28DB9755" wp14:editId="6132659D">
            <wp:extent cx="5274310" cy="201803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D1" w:rsidRDefault="003A51D1" w:rsidP="00463C7D">
      <w:r>
        <w:rPr>
          <w:noProof/>
        </w:rPr>
        <w:lastRenderedPageBreak/>
        <w:drawing>
          <wp:inline distT="0" distB="0" distL="0" distR="0" wp14:anchorId="4C56D53C" wp14:editId="4C276774">
            <wp:extent cx="3581400" cy="10763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D1" w:rsidRDefault="003A51D1" w:rsidP="00463C7D"/>
    <w:p w:rsidR="003A51D1" w:rsidRDefault="003A51D1" w:rsidP="00463C7D">
      <w:r>
        <w:rPr>
          <w:rFonts w:hint="eastAsia"/>
        </w:rPr>
        <w:t>配合循环结构就可以获取目录内的全部内容：</w:t>
      </w:r>
    </w:p>
    <w:p w:rsidR="003A51D1" w:rsidRDefault="003A51D1" w:rsidP="00463C7D">
      <w:r>
        <w:rPr>
          <w:noProof/>
        </w:rPr>
        <w:drawing>
          <wp:inline distT="0" distB="0" distL="0" distR="0" wp14:anchorId="527C03F6" wp14:editId="696F441C">
            <wp:extent cx="5274310" cy="137795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D1" w:rsidRDefault="003A51D1" w:rsidP="00463C7D"/>
    <w:p w:rsidR="003A51D1" w:rsidRDefault="003A51D1" w:rsidP="00463C7D">
      <w:pPr>
        <w:rPr>
          <w:rFonts w:hint="eastAsia"/>
        </w:rPr>
      </w:pPr>
      <w:r w:rsidRPr="00721333">
        <w:rPr>
          <w:rFonts w:hint="eastAsia"/>
          <w:highlight w:val="yellow"/>
        </w:rPr>
        <w:t>通常要</w:t>
      </w:r>
      <w:r w:rsidRPr="00721333">
        <w:rPr>
          <w:rFonts w:hint="eastAsia"/>
          <w:highlight w:val="yellow"/>
        </w:rPr>
        <w:t xml:space="preserve"> </w:t>
      </w:r>
      <w:r w:rsidRPr="00721333">
        <w:rPr>
          <w:rFonts w:hint="eastAsia"/>
          <w:highlight w:val="yellow"/>
        </w:rPr>
        <w:t>处理</w:t>
      </w:r>
      <w:r w:rsidRPr="00721333">
        <w:rPr>
          <w:rFonts w:hint="eastAsia"/>
          <w:highlight w:val="yellow"/>
        </w:rPr>
        <w:t xml:space="preserve"> .,..:</w:t>
      </w:r>
    </w:p>
    <w:p w:rsidR="003A51D1" w:rsidRDefault="00E7287D" w:rsidP="00463C7D">
      <w:r>
        <w:rPr>
          <w:noProof/>
        </w:rPr>
        <w:drawing>
          <wp:inline distT="0" distB="0" distL="0" distR="0" wp14:anchorId="5D99E31A" wp14:editId="37C1E22E">
            <wp:extent cx="5274310" cy="965200"/>
            <wp:effectExtent l="0" t="0" r="254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33" w:rsidRDefault="00721333" w:rsidP="00463C7D"/>
    <w:p w:rsidR="00721333" w:rsidRDefault="00721333" w:rsidP="00463C7D">
      <w:r w:rsidRPr="00FD683B">
        <w:rPr>
          <w:rFonts w:hint="eastAsia"/>
          <w:highlight w:val="yellow"/>
        </w:rPr>
        <w:t>0</w:t>
      </w:r>
      <w:r w:rsidRPr="00FD683B">
        <w:rPr>
          <w:rFonts w:hint="eastAsia"/>
          <w:highlight w:val="yellow"/>
        </w:rPr>
        <w:t>文件名</w:t>
      </w:r>
      <w:r>
        <w:rPr>
          <w:rFonts w:hint="eastAsia"/>
        </w:rPr>
        <w:t>：</w:t>
      </w:r>
    </w:p>
    <w:p w:rsidR="00721333" w:rsidRDefault="00747A16" w:rsidP="00463C7D">
      <w:pPr>
        <w:rPr>
          <w:rFonts w:hint="eastAsia"/>
        </w:rPr>
      </w:pPr>
      <w:r>
        <w:rPr>
          <w:noProof/>
        </w:rPr>
        <w:drawing>
          <wp:inline distT="0" distB="0" distL="0" distR="0" wp14:anchorId="0AAFDA77" wp14:editId="4829CB96">
            <wp:extent cx="5274310" cy="125666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D1" w:rsidRPr="003A51D1" w:rsidRDefault="003A51D1" w:rsidP="00463C7D">
      <w:pPr>
        <w:rPr>
          <w:rFonts w:hint="eastAsia"/>
        </w:rPr>
      </w:pPr>
    </w:p>
    <w:p w:rsidR="004C610D" w:rsidRPr="004C610D" w:rsidRDefault="004C610D" w:rsidP="00463C7D">
      <w:pPr>
        <w:rPr>
          <w:rFonts w:hint="eastAsia"/>
        </w:rPr>
      </w:pPr>
    </w:p>
    <w:p w:rsidR="00974D96" w:rsidRDefault="00974D96" w:rsidP="00B07C95">
      <w:pPr>
        <w:pStyle w:val="3"/>
      </w:pPr>
      <w:r>
        <w:t>Closedir();</w:t>
      </w:r>
    </w:p>
    <w:p w:rsidR="009E68AD" w:rsidRDefault="009E68AD" w:rsidP="00463C7D">
      <w:pPr>
        <w:rPr>
          <w:rFonts w:hint="eastAsia"/>
        </w:rPr>
      </w:pPr>
      <w:r>
        <w:tab/>
      </w:r>
      <w:r>
        <w:rPr>
          <w:rFonts w:hint="eastAsia"/>
        </w:rPr>
        <w:t>关闭句柄</w:t>
      </w:r>
    </w:p>
    <w:p w:rsidR="00463C7D" w:rsidRPr="00463C7D" w:rsidRDefault="00BE7958" w:rsidP="00463C7D">
      <w:pPr>
        <w:rPr>
          <w:rFonts w:hint="eastAsia"/>
        </w:rPr>
      </w:pPr>
      <w:r>
        <w:rPr>
          <w:noProof/>
        </w:rPr>
        <w:drawing>
          <wp:inline distT="0" distB="0" distL="0" distR="0" wp14:anchorId="238D2D12" wp14:editId="601537FE">
            <wp:extent cx="3152775" cy="5048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95" w:rsidRDefault="000C49E0" w:rsidP="000C49E0">
      <w:pPr>
        <w:pStyle w:val="2"/>
      </w:pPr>
      <w:r>
        <w:rPr>
          <w:rFonts w:hint="eastAsia"/>
        </w:rPr>
        <w:lastRenderedPageBreak/>
        <w:t>重命名（</w:t>
      </w:r>
      <w:r>
        <w:t>移动</w:t>
      </w:r>
      <w:r>
        <w:rPr>
          <w:rFonts w:hint="eastAsia"/>
        </w:rPr>
        <w:t>）</w:t>
      </w:r>
    </w:p>
    <w:p w:rsidR="00B07C95" w:rsidRDefault="00B07C95" w:rsidP="00B07C95">
      <w:r>
        <w:rPr>
          <w:rFonts w:hint="eastAsia"/>
        </w:rPr>
        <w:t>函数：</w:t>
      </w:r>
    </w:p>
    <w:p w:rsidR="00131F78" w:rsidRDefault="00B07C95" w:rsidP="00B07C95">
      <w:r>
        <w:t>R</w:t>
      </w:r>
      <w:r>
        <w:rPr>
          <w:rFonts w:hint="eastAsia"/>
        </w:rPr>
        <w:t>ename(</w:t>
      </w:r>
      <w:r>
        <w:rPr>
          <w:rFonts w:hint="eastAsia"/>
        </w:rPr>
        <w:t>原始地址</w:t>
      </w:r>
      <w:r>
        <w:rPr>
          <w:rFonts w:hint="eastAsia"/>
        </w:rPr>
        <w:t xml:space="preserve">, </w:t>
      </w:r>
      <w:r>
        <w:rPr>
          <w:rFonts w:hint="eastAsia"/>
        </w:rPr>
        <w:t>目标地址</w:t>
      </w:r>
      <w:r>
        <w:rPr>
          <w:rFonts w:hint="eastAsia"/>
        </w:rPr>
        <w:t>)</w:t>
      </w:r>
    </w:p>
    <w:p w:rsidR="00131F78" w:rsidRDefault="00131F78" w:rsidP="00B07C95">
      <w:r>
        <w:rPr>
          <w:rFonts w:hint="eastAsia"/>
        </w:rPr>
        <w:t>针对文件和目录！</w:t>
      </w:r>
    </w:p>
    <w:p w:rsidR="00945C53" w:rsidRDefault="00BE5196" w:rsidP="00B07C95">
      <w:bookmarkStart w:id="0" w:name="_GoBack"/>
      <w:bookmarkEnd w:id="0"/>
      <w:r>
        <w:rPr>
          <w:noProof/>
        </w:rPr>
        <w:drawing>
          <wp:inline distT="0" distB="0" distL="0" distR="0" wp14:anchorId="7F13837C" wp14:editId="5167486B">
            <wp:extent cx="5274310" cy="11830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45C53">
        <w:br w:type="page"/>
      </w:r>
    </w:p>
    <w:p w:rsidR="006E1B9B" w:rsidRPr="006E1B9B" w:rsidRDefault="006E1B9B" w:rsidP="002435B8">
      <w:pPr>
        <w:rPr>
          <w:rFonts w:hint="eastAsia"/>
        </w:rPr>
      </w:pPr>
    </w:p>
    <w:sectPr w:rsidR="006E1B9B" w:rsidRPr="006E1B9B">
      <w:headerReference w:type="even" r:id="rId90"/>
      <w:headerReference w:type="default" r:id="rId91"/>
      <w:footerReference w:type="even" r:id="rId92"/>
      <w:footerReference w:type="default" r:id="rId93"/>
      <w:headerReference w:type="first" r:id="rId94"/>
      <w:footerReference w:type="first" r:id="rId9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20DB" w:rsidRDefault="005220DB" w:rsidP="00E00BCA">
      <w:r>
        <w:separator/>
      </w:r>
    </w:p>
  </w:endnote>
  <w:endnote w:type="continuationSeparator" w:id="0">
    <w:p w:rsidR="005220DB" w:rsidRDefault="005220DB" w:rsidP="00E00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AFE" w:rsidRDefault="00722AFE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1712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E00BCA" w:rsidRPr="00E00BCA" w:rsidRDefault="00722AFE">
            <w:pPr>
              <w:pStyle w:val="a5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7F8573E" wp14:editId="2D37994D">
                  <wp:simplePos x="0" y="0"/>
                  <wp:positionH relativeFrom="margin">
                    <wp:align>right</wp:align>
                  </wp:positionH>
                  <wp:positionV relativeFrom="paragraph">
                    <wp:posOffset>-205105</wp:posOffset>
                  </wp:positionV>
                  <wp:extent cx="311785" cy="307975"/>
                  <wp:effectExtent l="0" t="0" r="0" b="0"/>
                  <wp:wrapTight wrapText="bothSides">
                    <wp:wrapPolygon edited="0">
                      <wp:start x="0" y="0"/>
                      <wp:lineTo x="0" y="20041"/>
                      <wp:lineTo x="19796" y="20041"/>
                      <wp:lineTo x="19796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牛印.pn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00BCA">
              <w:rPr>
                <w:lang w:val="zh-CN"/>
              </w:rPr>
              <w:t xml:space="preserve"> </w:t>
            </w:r>
            <w:r w:rsidR="00E00BCA">
              <w:rPr>
                <w:b/>
                <w:bCs/>
                <w:sz w:val="24"/>
                <w:szCs w:val="24"/>
              </w:rPr>
              <w:fldChar w:fldCharType="begin"/>
            </w:r>
            <w:r w:rsidR="00E00BCA">
              <w:rPr>
                <w:b/>
                <w:bCs/>
              </w:rPr>
              <w:instrText>PAGE</w:instrText>
            </w:r>
            <w:r w:rsidR="00E00BCA">
              <w:rPr>
                <w:b/>
                <w:bCs/>
                <w:sz w:val="24"/>
                <w:szCs w:val="24"/>
              </w:rPr>
              <w:fldChar w:fldCharType="separate"/>
            </w:r>
            <w:r w:rsidR="00BE5196">
              <w:rPr>
                <w:b/>
                <w:bCs/>
                <w:noProof/>
              </w:rPr>
              <w:t>26</w:t>
            </w:r>
            <w:r w:rsidR="00E00BCA">
              <w:rPr>
                <w:b/>
                <w:bCs/>
                <w:sz w:val="24"/>
                <w:szCs w:val="24"/>
              </w:rPr>
              <w:fldChar w:fldCharType="end"/>
            </w:r>
            <w:r w:rsidR="00E00BCA">
              <w:rPr>
                <w:lang w:val="zh-CN"/>
              </w:rPr>
              <w:t xml:space="preserve"> / </w:t>
            </w:r>
            <w:r w:rsidR="00E00BCA">
              <w:rPr>
                <w:b/>
                <w:bCs/>
                <w:sz w:val="24"/>
                <w:szCs w:val="24"/>
              </w:rPr>
              <w:fldChar w:fldCharType="begin"/>
            </w:r>
            <w:r w:rsidR="00E00BCA">
              <w:rPr>
                <w:b/>
                <w:bCs/>
              </w:rPr>
              <w:instrText>NUMPAGES</w:instrText>
            </w:r>
            <w:r w:rsidR="00E00BCA">
              <w:rPr>
                <w:b/>
                <w:bCs/>
                <w:sz w:val="24"/>
                <w:szCs w:val="24"/>
              </w:rPr>
              <w:fldChar w:fldCharType="separate"/>
            </w:r>
            <w:r w:rsidR="00BE5196">
              <w:rPr>
                <w:b/>
                <w:bCs/>
                <w:noProof/>
              </w:rPr>
              <w:t>28</w:t>
            </w:r>
            <w:r w:rsidR="00E00BCA">
              <w:rPr>
                <w:b/>
                <w:bCs/>
                <w:sz w:val="24"/>
                <w:szCs w:val="24"/>
              </w:rPr>
              <w:fldChar w:fldCharType="end"/>
            </w:r>
            <w:r w:rsidR="00E00BCA">
              <w:rPr>
                <w:b/>
                <w:bCs/>
                <w:sz w:val="24"/>
                <w:szCs w:val="24"/>
              </w:rPr>
              <w:tab/>
            </w:r>
            <w:r w:rsidR="00E00BCA">
              <w:rPr>
                <w:b/>
                <w:bCs/>
                <w:sz w:val="24"/>
                <w:szCs w:val="24"/>
              </w:rPr>
              <w:tab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AFE" w:rsidRDefault="00722AF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20DB" w:rsidRDefault="005220DB" w:rsidP="00E00BCA">
      <w:r>
        <w:separator/>
      </w:r>
    </w:p>
  </w:footnote>
  <w:footnote w:type="continuationSeparator" w:id="0">
    <w:p w:rsidR="005220DB" w:rsidRDefault="005220DB" w:rsidP="00E00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AFE" w:rsidRDefault="00722AFE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0BCA" w:rsidRDefault="00E00BCA" w:rsidP="00E00BCA">
    <w:pPr>
      <w:pStyle w:val="a4"/>
    </w:pPr>
    <w:r>
      <w:rPr>
        <w:rFonts w:hint="eastAsia"/>
      </w:rPr>
      <w:t>笔记</w:t>
    </w:r>
    <w:r>
      <w:tab/>
    </w:r>
    <w:r>
      <w:tab/>
    </w:r>
    <w:r>
      <w:fldChar w:fldCharType="begin"/>
    </w:r>
    <w:r>
      <w:instrText xml:space="preserve"> </w:instrText>
    </w:r>
    <w:r>
      <w:rPr>
        <w:rFonts w:hint="eastAsia"/>
      </w:rPr>
      <w:instrText>TIME \@ "yyyy/M/d"</w:instrText>
    </w:r>
    <w:r>
      <w:instrText xml:space="preserve"> </w:instrText>
    </w:r>
    <w:r>
      <w:fldChar w:fldCharType="separate"/>
    </w:r>
    <w:r w:rsidR="00945E4E">
      <w:rPr>
        <w:noProof/>
      </w:rPr>
      <w:t>2015/8/13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AFE" w:rsidRDefault="00722AFE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4E"/>
    <w:rsid w:val="00011B42"/>
    <w:rsid w:val="00012692"/>
    <w:rsid w:val="00025C25"/>
    <w:rsid w:val="000441BF"/>
    <w:rsid w:val="00051C1C"/>
    <w:rsid w:val="00085714"/>
    <w:rsid w:val="000A4B53"/>
    <w:rsid w:val="000A6B5C"/>
    <w:rsid w:val="000B41C1"/>
    <w:rsid w:val="000C1275"/>
    <w:rsid w:val="000C49E0"/>
    <w:rsid w:val="000D76DA"/>
    <w:rsid w:val="001150F7"/>
    <w:rsid w:val="0012609E"/>
    <w:rsid w:val="00131F78"/>
    <w:rsid w:val="00137F30"/>
    <w:rsid w:val="00143AEF"/>
    <w:rsid w:val="00173B09"/>
    <w:rsid w:val="001818A3"/>
    <w:rsid w:val="00185111"/>
    <w:rsid w:val="00191495"/>
    <w:rsid w:val="00191741"/>
    <w:rsid w:val="001A54E0"/>
    <w:rsid w:val="001B0D0C"/>
    <w:rsid w:val="001D4B52"/>
    <w:rsid w:val="001E732A"/>
    <w:rsid w:val="001E7D05"/>
    <w:rsid w:val="001F6B1A"/>
    <w:rsid w:val="00230521"/>
    <w:rsid w:val="002325E6"/>
    <w:rsid w:val="002368F5"/>
    <w:rsid w:val="002435B8"/>
    <w:rsid w:val="002814B6"/>
    <w:rsid w:val="002926C1"/>
    <w:rsid w:val="002A4453"/>
    <w:rsid w:val="002A669E"/>
    <w:rsid w:val="002D44B1"/>
    <w:rsid w:val="002D4967"/>
    <w:rsid w:val="002F1A6C"/>
    <w:rsid w:val="00307ECC"/>
    <w:rsid w:val="00314375"/>
    <w:rsid w:val="003315B8"/>
    <w:rsid w:val="0033561F"/>
    <w:rsid w:val="0038231E"/>
    <w:rsid w:val="00393124"/>
    <w:rsid w:val="003A51D1"/>
    <w:rsid w:val="003B4C8A"/>
    <w:rsid w:val="003C20C7"/>
    <w:rsid w:val="003D5E7C"/>
    <w:rsid w:val="003D66CD"/>
    <w:rsid w:val="003E37C5"/>
    <w:rsid w:val="003F1ADE"/>
    <w:rsid w:val="00403586"/>
    <w:rsid w:val="00403D12"/>
    <w:rsid w:val="004123EA"/>
    <w:rsid w:val="00425378"/>
    <w:rsid w:val="00452115"/>
    <w:rsid w:val="0045501D"/>
    <w:rsid w:val="00463C7D"/>
    <w:rsid w:val="00467EB3"/>
    <w:rsid w:val="004A18E3"/>
    <w:rsid w:val="004C610D"/>
    <w:rsid w:val="004E04BE"/>
    <w:rsid w:val="004F5422"/>
    <w:rsid w:val="00506257"/>
    <w:rsid w:val="00511C5F"/>
    <w:rsid w:val="005220DB"/>
    <w:rsid w:val="0052414C"/>
    <w:rsid w:val="00547EB6"/>
    <w:rsid w:val="00572127"/>
    <w:rsid w:val="005977CE"/>
    <w:rsid w:val="005C30FD"/>
    <w:rsid w:val="005D05FE"/>
    <w:rsid w:val="005D5F18"/>
    <w:rsid w:val="005E0CF3"/>
    <w:rsid w:val="005F0D88"/>
    <w:rsid w:val="005F38A5"/>
    <w:rsid w:val="005F5363"/>
    <w:rsid w:val="006208A3"/>
    <w:rsid w:val="0062571F"/>
    <w:rsid w:val="00630294"/>
    <w:rsid w:val="00631200"/>
    <w:rsid w:val="006351FE"/>
    <w:rsid w:val="00665BEA"/>
    <w:rsid w:val="00666B1B"/>
    <w:rsid w:val="00670F2D"/>
    <w:rsid w:val="00671477"/>
    <w:rsid w:val="0068025D"/>
    <w:rsid w:val="00682BF0"/>
    <w:rsid w:val="006B3B2E"/>
    <w:rsid w:val="006E1B9B"/>
    <w:rsid w:val="006F2D27"/>
    <w:rsid w:val="006F6C6D"/>
    <w:rsid w:val="00702129"/>
    <w:rsid w:val="00706B72"/>
    <w:rsid w:val="00721333"/>
    <w:rsid w:val="00722AFE"/>
    <w:rsid w:val="007257D1"/>
    <w:rsid w:val="00747A16"/>
    <w:rsid w:val="007C6DE9"/>
    <w:rsid w:val="007F25AD"/>
    <w:rsid w:val="007F30CF"/>
    <w:rsid w:val="00804310"/>
    <w:rsid w:val="0081137F"/>
    <w:rsid w:val="008144F9"/>
    <w:rsid w:val="00821994"/>
    <w:rsid w:val="0082675A"/>
    <w:rsid w:val="00837BD5"/>
    <w:rsid w:val="00850005"/>
    <w:rsid w:val="008573FD"/>
    <w:rsid w:val="00872833"/>
    <w:rsid w:val="0088690A"/>
    <w:rsid w:val="008925EF"/>
    <w:rsid w:val="008A5AF4"/>
    <w:rsid w:val="008B35C7"/>
    <w:rsid w:val="008D2D94"/>
    <w:rsid w:val="00910932"/>
    <w:rsid w:val="00917B25"/>
    <w:rsid w:val="00934BA0"/>
    <w:rsid w:val="00945C53"/>
    <w:rsid w:val="00945E4E"/>
    <w:rsid w:val="00974D96"/>
    <w:rsid w:val="00982EEF"/>
    <w:rsid w:val="009921E0"/>
    <w:rsid w:val="009A2F73"/>
    <w:rsid w:val="009E13F6"/>
    <w:rsid w:val="009E68AD"/>
    <w:rsid w:val="00A6568F"/>
    <w:rsid w:val="00A746E7"/>
    <w:rsid w:val="00A7783E"/>
    <w:rsid w:val="00AB1DC3"/>
    <w:rsid w:val="00AC473A"/>
    <w:rsid w:val="00AE5984"/>
    <w:rsid w:val="00AF1BCB"/>
    <w:rsid w:val="00AF2A11"/>
    <w:rsid w:val="00AF3949"/>
    <w:rsid w:val="00AF49BA"/>
    <w:rsid w:val="00B01810"/>
    <w:rsid w:val="00B07BEE"/>
    <w:rsid w:val="00B07C95"/>
    <w:rsid w:val="00B13950"/>
    <w:rsid w:val="00B2114C"/>
    <w:rsid w:val="00B3119A"/>
    <w:rsid w:val="00B31949"/>
    <w:rsid w:val="00B50EEB"/>
    <w:rsid w:val="00B564E0"/>
    <w:rsid w:val="00B6168C"/>
    <w:rsid w:val="00B711EA"/>
    <w:rsid w:val="00B807DA"/>
    <w:rsid w:val="00BA4550"/>
    <w:rsid w:val="00BC00BE"/>
    <w:rsid w:val="00BC1405"/>
    <w:rsid w:val="00BD3E81"/>
    <w:rsid w:val="00BD537C"/>
    <w:rsid w:val="00BE20E1"/>
    <w:rsid w:val="00BE4DC2"/>
    <w:rsid w:val="00BE5196"/>
    <w:rsid w:val="00BE7958"/>
    <w:rsid w:val="00BF539B"/>
    <w:rsid w:val="00BF77AD"/>
    <w:rsid w:val="00C435C0"/>
    <w:rsid w:val="00C9499E"/>
    <w:rsid w:val="00C96CBB"/>
    <w:rsid w:val="00CC03A7"/>
    <w:rsid w:val="00CC27F9"/>
    <w:rsid w:val="00CD759F"/>
    <w:rsid w:val="00D04841"/>
    <w:rsid w:val="00D07471"/>
    <w:rsid w:val="00D1036B"/>
    <w:rsid w:val="00D107C4"/>
    <w:rsid w:val="00D12D8A"/>
    <w:rsid w:val="00D25BAA"/>
    <w:rsid w:val="00D53358"/>
    <w:rsid w:val="00D7127B"/>
    <w:rsid w:val="00D73F02"/>
    <w:rsid w:val="00D80648"/>
    <w:rsid w:val="00D90E0F"/>
    <w:rsid w:val="00DB51AC"/>
    <w:rsid w:val="00DB7A50"/>
    <w:rsid w:val="00DC026E"/>
    <w:rsid w:val="00DC0F85"/>
    <w:rsid w:val="00DC65D2"/>
    <w:rsid w:val="00DD1FA7"/>
    <w:rsid w:val="00DE38A2"/>
    <w:rsid w:val="00DF05AD"/>
    <w:rsid w:val="00DF2D7B"/>
    <w:rsid w:val="00E00BCA"/>
    <w:rsid w:val="00E23278"/>
    <w:rsid w:val="00E363F4"/>
    <w:rsid w:val="00E56625"/>
    <w:rsid w:val="00E60CCF"/>
    <w:rsid w:val="00E7287D"/>
    <w:rsid w:val="00E7793C"/>
    <w:rsid w:val="00E818E1"/>
    <w:rsid w:val="00E82EC9"/>
    <w:rsid w:val="00E86EF5"/>
    <w:rsid w:val="00EA583D"/>
    <w:rsid w:val="00EE35A9"/>
    <w:rsid w:val="00EE799B"/>
    <w:rsid w:val="00EF07D3"/>
    <w:rsid w:val="00EF0B9A"/>
    <w:rsid w:val="00EF4A2C"/>
    <w:rsid w:val="00F03877"/>
    <w:rsid w:val="00F03EB6"/>
    <w:rsid w:val="00F049C8"/>
    <w:rsid w:val="00F23F4C"/>
    <w:rsid w:val="00F425BC"/>
    <w:rsid w:val="00F43119"/>
    <w:rsid w:val="00F8562F"/>
    <w:rsid w:val="00FA69EE"/>
    <w:rsid w:val="00FC7453"/>
    <w:rsid w:val="00FD683B"/>
    <w:rsid w:val="00FF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C8553F-B5D1-4A78-97F7-568CDED26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12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39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4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68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23F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E00BCA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E00BC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E00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0BC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0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0BC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1200"/>
    <w:rPr>
      <w:b/>
      <w:bCs/>
      <w:kern w:val="44"/>
      <w:sz w:val="44"/>
      <w:szCs w:val="44"/>
    </w:rPr>
  </w:style>
  <w:style w:type="character" w:styleId="a6">
    <w:name w:val="Emphasis"/>
    <w:basedOn w:val="a0"/>
    <w:uiPriority w:val="20"/>
    <w:qFormat/>
    <w:rsid w:val="00D107C4"/>
    <w:rPr>
      <w:i/>
      <w:iCs/>
    </w:rPr>
  </w:style>
  <w:style w:type="character" w:customStyle="1" w:styleId="2Char">
    <w:name w:val="标题 2 Char"/>
    <w:basedOn w:val="a0"/>
    <w:link w:val="2"/>
    <w:uiPriority w:val="9"/>
    <w:rsid w:val="00B139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049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368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23F4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header" Target="header1.xml"/><Relationship Id="rId95" Type="http://schemas.openxmlformats.org/officeDocument/2006/relationships/footer" Target="footer3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emf"/><Relationship Id="rId85" Type="http://schemas.openxmlformats.org/officeDocument/2006/relationships/image" Target="media/image79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header" Target="header2.xml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package" Target="embeddings/Microsoft_Visio___1.vsdx"/><Relationship Id="rId86" Type="http://schemas.openxmlformats.org/officeDocument/2006/relationships/image" Target="media/image80.png"/><Relationship Id="rId9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oter" Target="footer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6164;&#26009;\dot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495</TotalTime>
  <Pages>28</Pages>
  <Words>487</Words>
  <Characters>2779</Characters>
  <Application>Microsoft Office Word</Application>
  <DocSecurity>0</DocSecurity>
  <Lines>23</Lines>
  <Paragraphs>6</Paragraphs>
  <ScaleCrop>false</ScaleCrop>
  <Company>Microsoft</Company>
  <LinksUpToDate>false</LinksUpToDate>
  <CharactersWithSpaces>3260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笔记-PHP</dc:title>
  <dc:subject/>
  <dc:creator>韩忠康</dc:creator>
  <cp:keywords/>
  <dc:description/>
  <cp:lastModifiedBy>韩忠康</cp:lastModifiedBy>
  <cp:revision>211</cp:revision>
  <dcterms:created xsi:type="dcterms:W3CDTF">2015-08-13T01:30:00Z</dcterms:created>
  <dcterms:modified xsi:type="dcterms:W3CDTF">2015-08-13T09:55:00Z</dcterms:modified>
</cp:coreProperties>
</file>