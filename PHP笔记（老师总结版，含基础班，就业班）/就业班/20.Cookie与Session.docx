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D33" w:rsidRDefault="007D7D33" w:rsidP="007D7D33">
      <w:pPr>
        <w:pStyle w:val="1"/>
      </w:pPr>
      <w:r>
        <w:rPr>
          <w:rFonts w:hint="eastAsia"/>
        </w:rPr>
        <w:t>总结</w:t>
      </w:r>
    </w:p>
    <w:p w:rsidR="007D7D33" w:rsidRDefault="007D7D33" w:rsidP="007D7D33"/>
    <w:p w:rsidR="007D7D33" w:rsidRPr="007D7D33" w:rsidRDefault="007D7D33" w:rsidP="007D7D33">
      <w:pPr>
        <w:pStyle w:val="2"/>
      </w:pPr>
      <w:r>
        <w:rPr>
          <w:rFonts w:hint="eastAsia"/>
        </w:rPr>
        <w:t>执行流程</w:t>
      </w:r>
    </w:p>
    <w:p w:rsidR="00E00BCA" w:rsidRDefault="007D7D33" w:rsidP="007D7D33">
      <w:pPr>
        <w:pStyle w:val="2"/>
      </w:pPr>
      <w:r>
        <w:rPr>
          <w:rFonts w:hint="eastAsia"/>
        </w:rPr>
        <w:t>语法问题</w:t>
      </w:r>
    </w:p>
    <w:p w:rsidR="007D7D33" w:rsidRDefault="00E359C0" w:rsidP="00E00BCA">
      <w:r>
        <w:rPr>
          <w:rFonts w:hint="eastAsia"/>
          <w:highlight w:val="yellow"/>
        </w:rPr>
        <w:t>一：</w:t>
      </w:r>
      <w:r w:rsidR="007D7D33" w:rsidRPr="00E359C0">
        <w:rPr>
          <w:rFonts w:hint="eastAsia"/>
          <w:highlight w:val="yellow"/>
        </w:rPr>
        <w:t>为什么</w:t>
      </w:r>
      <w:r w:rsidR="007D7D33" w:rsidRPr="00E359C0">
        <w:rPr>
          <w:rFonts w:hint="eastAsia"/>
          <w:highlight w:val="yellow"/>
        </w:rPr>
        <w:t xml:space="preserve"> </w:t>
      </w:r>
      <w:r w:rsidR="007D7D33" w:rsidRPr="00E359C0">
        <w:rPr>
          <w:rFonts w:hint="eastAsia"/>
          <w:highlight w:val="yellow"/>
        </w:rPr>
        <w:t>当前平台</w:t>
      </w:r>
      <w:r w:rsidR="007D7D33" w:rsidRPr="00E359C0">
        <w:rPr>
          <w:rFonts w:hint="eastAsia"/>
          <w:highlight w:val="yellow"/>
        </w:rPr>
        <w:t xml:space="preserve"> </w:t>
      </w:r>
      <w:r w:rsidR="007D7D33" w:rsidRPr="00E359C0">
        <w:rPr>
          <w:rFonts w:hint="eastAsia"/>
          <w:highlight w:val="yellow"/>
        </w:rPr>
        <w:t>和</w:t>
      </w:r>
      <w:r w:rsidR="007D7D33" w:rsidRPr="00E359C0">
        <w:rPr>
          <w:rFonts w:hint="eastAsia"/>
          <w:highlight w:val="yellow"/>
        </w:rPr>
        <w:t xml:space="preserve"> </w:t>
      </w:r>
      <w:r w:rsidR="007D7D33" w:rsidRPr="00E359C0">
        <w:rPr>
          <w:rFonts w:hint="eastAsia"/>
          <w:highlight w:val="yellow"/>
        </w:rPr>
        <w:t>路径</w:t>
      </w:r>
      <w:r w:rsidR="007D7D33" w:rsidRPr="00E359C0">
        <w:rPr>
          <w:rFonts w:hint="eastAsia"/>
          <w:highlight w:val="yellow"/>
        </w:rPr>
        <w:t xml:space="preserve"> </w:t>
      </w:r>
      <w:r w:rsidR="007D7D33" w:rsidRPr="00E359C0">
        <w:rPr>
          <w:rFonts w:hint="eastAsia"/>
          <w:highlight w:val="yellow"/>
        </w:rPr>
        <w:t>应该存储到常量中</w:t>
      </w:r>
      <w:r w:rsidR="007D7D33">
        <w:rPr>
          <w:rFonts w:hint="eastAsia"/>
        </w:rPr>
        <w:t>？</w:t>
      </w:r>
    </w:p>
    <w:p w:rsidR="007D7D33" w:rsidRDefault="007D7D33" w:rsidP="00E00BCA">
      <w:r>
        <w:tab/>
      </w:r>
      <w:r>
        <w:rPr>
          <w:rFonts w:hint="eastAsia"/>
        </w:rPr>
        <w:t>常量，</w:t>
      </w:r>
      <w:r>
        <w:t>保证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一个脚本周期内不会被有意或无意的更改。</w:t>
      </w:r>
    </w:p>
    <w:p w:rsidR="007D7D33" w:rsidRDefault="007D7D33" w:rsidP="00E00BCA">
      <w:r>
        <w:tab/>
      </w:r>
      <w:r>
        <w:rPr>
          <w:rFonts w:hint="eastAsia"/>
        </w:rPr>
        <w:t>而，</w:t>
      </w:r>
      <w:r>
        <w:t>当前</w:t>
      </w:r>
      <w:r>
        <w:rPr>
          <w:rFonts w:hint="eastAsia"/>
        </w:rPr>
        <w:t>平台，</w:t>
      </w:r>
      <w:r>
        <w:t>和</w:t>
      </w:r>
      <w:r>
        <w:rPr>
          <w:rFonts w:hint="eastAsia"/>
        </w:rPr>
        <w:t xml:space="preserve"> </w:t>
      </w:r>
      <w:r>
        <w:rPr>
          <w:rFonts w:hint="eastAsia"/>
        </w:rPr>
        <w:t>对应的路径，</w:t>
      </w:r>
      <w:r>
        <w:t>都是</w:t>
      </w:r>
      <w:r>
        <w:rPr>
          <w:rFonts w:hint="eastAsia"/>
        </w:rPr>
        <w:t>在脚本执行周期内，</w:t>
      </w:r>
      <w:r>
        <w:t>不会</w:t>
      </w:r>
      <w:r>
        <w:rPr>
          <w:rFonts w:hint="eastAsia"/>
        </w:rPr>
        <w:t>更改。</w:t>
      </w:r>
      <w:r>
        <w:t>为了</w:t>
      </w:r>
      <w:r>
        <w:rPr>
          <w:rFonts w:hint="eastAsia"/>
        </w:rPr>
        <w:t>保证不会被更改，</w:t>
      </w:r>
      <w:r>
        <w:t>才选择</w:t>
      </w:r>
      <w:r>
        <w:rPr>
          <w:rFonts w:hint="eastAsia"/>
        </w:rPr>
        <w:t>使用常量。</w:t>
      </w:r>
    </w:p>
    <w:p w:rsidR="007D7D33" w:rsidRDefault="007D7D33" w:rsidP="00E00BCA"/>
    <w:p w:rsidR="007D7D33" w:rsidRDefault="007D7D33" w:rsidP="00E00BCA">
      <w:r>
        <w:tab/>
      </w:r>
      <w:r>
        <w:rPr>
          <w:rFonts w:hint="eastAsia"/>
        </w:rPr>
        <w:t>额外：</w:t>
      </w:r>
      <w:r>
        <w:t>如果</w:t>
      </w:r>
      <w:r>
        <w:rPr>
          <w:rFonts w:hint="eastAsia"/>
        </w:rPr>
        <w:t>存储到常量中，没有作用域的问题！</w:t>
      </w:r>
    </w:p>
    <w:p w:rsidR="007B71C8" w:rsidRDefault="007B71C8" w:rsidP="00E00BCA"/>
    <w:p w:rsidR="007B71C8" w:rsidRDefault="007B71C8" w:rsidP="00E00BCA"/>
    <w:p w:rsidR="00E359C0" w:rsidRDefault="00E359C0" w:rsidP="00E00BCA"/>
    <w:p w:rsidR="00E359C0" w:rsidRDefault="00E359C0" w:rsidP="00E00BCA">
      <w:r>
        <w:rPr>
          <w:rFonts w:hint="eastAsia"/>
          <w:highlight w:val="yellow"/>
        </w:rPr>
        <w:t>二：</w:t>
      </w:r>
      <w:r w:rsidRPr="00E359C0">
        <w:rPr>
          <w:rFonts w:hint="eastAsia"/>
          <w:highlight w:val="yellow"/>
        </w:rPr>
        <w:t>代码在哪里执行</w:t>
      </w:r>
      <w:r>
        <w:rPr>
          <w:rFonts w:hint="eastAsia"/>
        </w:rPr>
        <w:t>？</w:t>
      </w:r>
    </w:p>
    <w:p w:rsidR="00E359C0" w:rsidRDefault="00E359C0" w:rsidP="00E00BCA">
      <w:r>
        <w:tab/>
      </w:r>
      <w:r>
        <w:rPr>
          <w:rFonts w:hint="eastAsia"/>
        </w:rPr>
        <w:t>内存中执行。</w:t>
      </w:r>
    </w:p>
    <w:p w:rsidR="00E359C0" w:rsidRDefault="00E359C0" w:rsidP="00E00BCA"/>
    <w:p w:rsidR="00E359C0" w:rsidRDefault="00E359C0" w:rsidP="00E00BCA">
      <w:r>
        <w:rPr>
          <w:rFonts w:hint="eastAsia"/>
          <w:highlight w:val="yellow"/>
        </w:rPr>
        <w:t>三：</w:t>
      </w:r>
      <w:r w:rsidRPr="00E359C0">
        <w:rPr>
          <w:rFonts w:hint="eastAsia"/>
          <w:highlight w:val="yellow"/>
        </w:rPr>
        <w:t>那么</w:t>
      </w:r>
      <w:r w:rsidRPr="00E359C0">
        <w:rPr>
          <w:rFonts w:hint="eastAsia"/>
          <w:highlight w:val="yellow"/>
        </w:rPr>
        <w:t xml:space="preserve"> </w:t>
      </w:r>
      <w:r w:rsidRPr="00E359C0">
        <w:rPr>
          <w:highlight w:val="yellow"/>
        </w:rPr>
        <w:t>php</w:t>
      </w:r>
      <w:r w:rsidRPr="00E359C0">
        <w:rPr>
          <w:rFonts w:hint="eastAsia"/>
          <w:highlight w:val="yellow"/>
        </w:rPr>
        <w:t>文件中的代码</w:t>
      </w:r>
      <w:r w:rsidRPr="00E359C0">
        <w:rPr>
          <w:rFonts w:hint="eastAsia"/>
          <w:highlight w:val="yellow"/>
        </w:rPr>
        <w:t xml:space="preserve"> </w:t>
      </w:r>
      <w:r w:rsidRPr="00E359C0">
        <w:rPr>
          <w:rFonts w:hint="eastAsia"/>
          <w:highlight w:val="yellow"/>
        </w:rPr>
        <w:t>和</w:t>
      </w:r>
      <w:r w:rsidRPr="00E359C0">
        <w:rPr>
          <w:rFonts w:hint="eastAsia"/>
          <w:highlight w:val="yellow"/>
        </w:rPr>
        <w:t xml:space="preserve"> </w:t>
      </w:r>
      <w:r w:rsidRPr="00E359C0">
        <w:rPr>
          <w:rFonts w:hint="eastAsia"/>
          <w:highlight w:val="yellow"/>
        </w:rPr>
        <w:t>被（</w:t>
      </w:r>
      <w:r w:rsidRPr="00E359C0">
        <w:rPr>
          <w:highlight w:val="yellow"/>
        </w:rPr>
        <w:t>在</w:t>
      </w:r>
      <w:r w:rsidRPr="00E359C0">
        <w:rPr>
          <w:rFonts w:hint="eastAsia"/>
          <w:highlight w:val="yellow"/>
        </w:rPr>
        <w:t>内存中）执行的代码有什么关系</w:t>
      </w:r>
      <w:r>
        <w:rPr>
          <w:rFonts w:hint="eastAsia"/>
        </w:rPr>
        <w:t>？</w:t>
      </w:r>
    </w:p>
    <w:p w:rsidR="00E359C0" w:rsidRDefault="00E359C0" w:rsidP="00E359C0">
      <w:pPr>
        <w:ind w:firstLine="420"/>
      </w:pPr>
      <w:r>
        <w:t>I</w:t>
      </w:r>
      <w:r>
        <w:rPr>
          <w:rFonts w:hint="eastAsia"/>
        </w:rPr>
        <w:t xml:space="preserve">ndex.php </w:t>
      </w:r>
      <w:r>
        <w:t>php</w:t>
      </w:r>
      <w:r>
        <w:rPr>
          <w:rFonts w:hint="eastAsia"/>
        </w:rPr>
        <w:t>文件，</w:t>
      </w:r>
      <w:r>
        <w:t>是</w:t>
      </w:r>
      <w:r>
        <w:rPr>
          <w:rFonts w:hint="eastAsia"/>
        </w:rPr>
        <w:t>代码的载体（容器）。</w:t>
      </w:r>
    </w:p>
    <w:p w:rsidR="00E359C0" w:rsidRDefault="00E359C0" w:rsidP="00E00BCA">
      <w:r>
        <w:object w:dxaOrig="8685" w:dyaOrig="7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55.5pt" o:ole="">
            <v:imagedata r:id="rId6" o:title=""/>
          </v:shape>
          <o:OLEObject Type="Embed" ProgID="Visio.Drawing.15" ShapeID="_x0000_i1025" DrawAspect="Content" ObjectID="_1500562421" r:id="rId7"/>
        </w:object>
      </w:r>
    </w:p>
    <w:p w:rsidR="00E359C0" w:rsidRPr="00E359C0" w:rsidRDefault="00E359C0" w:rsidP="00E00BCA"/>
    <w:p w:rsidR="00947836" w:rsidRPr="00E359C0" w:rsidRDefault="00947836" w:rsidP="00E00BCA"/>
    <w:p w:rsidR="00947836" w:rsidRDefault="00E359C0" w:rsidP="00E00BCA">
      <w:r>
        <w:rPr>
          <w:rFonts w:hint="eastAsia"/>
          <w:highlight w:val="yellow"/>
        </w:rPr>
        <w:t>四：</w:t>
      </w:r>
      <w:r w:rsidR="00947836" w:rsidRPr="00E359C0">
        <w:rPr>
          <w:rFonts w:hint="eastAsia"/>
          <w:highlight w:val="yellow"/>
        </w:rPr>
        <w:t>加载：</w:t>
      </w:r>
      <w:r w:rsidR="00947836" w:rsidRPr="00E359C0">
        <w:rPr>
          <w:highlight w:val="yellow"/>
        </w:rPr>
        <w:t>include</w:t>
      </w:r>
      <w:r w:rsidR="00947836" w:rsidRPr="00E359C0">
        <w:rPr>
          <w:rFonts w:hint="eastAsia"/>
          <w:highlight w:val="yellow"/>
        </w:rPr>
        <w:t>，</w:t>
      </w:r>
      <w:r w:rsidR="00947836" w:rsidRPr="00E359C0">
        <w:rPr>
          <w:highlight w:val="yellow"/>
        </w:rPr>
        <w:t>require</w:t>
      </w:r>
      <w:r w:rsidR="00947836" w:rsidRPr="00E359C0">
        <w:rPr>
          <w:rFonts w:hint="eastAsia"/>
          <w:highlight w:val="yellow"/>
        </w:rPr>
        <w:t>，</w:t>
      </w:r>
      <w:r w:rsidR="00947836" w:rsidRPr="00E359C0">
        <w:rPr>
          <w:highlight w:val="yellow"/>
        </w:rPr>
        <w:t>include_once, require_once</w:t>
      </w:r>
      <w:r w:rsidR="00947836" w:rsidRPr="00E359C0">
        <w:rPr>
          <w:rFonts w:hint="eastAsia"/>
          <w:highlight w:val="yellow"/>
        </w:rPr>
        <w:t>，</w:t>
      </w:r>
      <w:r w:rsidR="00947836" w:rsidRPr="00E359C0">
        <w:rPr>
          <w:highlight w:val="yellow"/>
        </w:rPr>
        <w:t>加载</w:t>
      </w:r>
      <w:r w:rsidR="00947836" w:rsidRPr="00E359C0">
        <w:rPr>
          <w:rFonts w:hint="eastAsia"/>
          <w:highlight w:val="yellow"/>
        </w:rPr>
        <w:t>到哪里</w:t>
      </w:r>
      <w:r w:rsidR="00947836">
        <w:rPr>
          <w:rFonts w:hint="eastAsia"/>
        </w:rPr>
        <w:t>？</w:t>
      </w:r>
    </w:p>
    <w:p w:rsidR="00E359C0" w:rsidRDefault="00947836" w:rsidP="00E00BCA">
      <w:r>
        <w:tab/>
      </w:r>
      <w:r>
        <w:rPr>
          <w:rFonts w:hint="eastAsia"/>
        </w:rPr>
        <w:t>加载是个什么操作。</w:t>
      </w:r>
    </w:p>
    <w:p w:rsidR="00E359C0" w:rsidRDefault="00E359C0" w:rsidP="00E00BCA">
      <w:r>
        <w:tab/>
      </w:r>
      <w:r>
        <w:rPr>
          <w:rFonts w:hint="eastAsia"/>
        </w:rPr>
        <w:t>加载到内存中，</w:t>
      </w:r>
      <w:r>
        <w:t>对</w:t>
      </w:r>
      <w:r>
        <w:rPr>
          <w:rFonts w:hint="eastAsia"/>
        </w:rPr>
        <w:t>源代码进行</w:t>
      </w:r>
      <w:r>
        <w:rPr>
          <w:rFonts w:hint="eastAsia"/>
        </w:rPr>
        <w:t xml:space="preserve"> </w:t>
      </w:r>
      <w:r>
        <w:rPr>
          <w:rFonts w:hint="eastAsia"/>
        </w:rPr>
        <w:t>解析（分析，</w:t>
      </w:r>
      <w:r>
        <w:t>编译</w:t>
      </w:r>
      <w:r>
        <w:rPr>
          <w:rFonts w:hint="eastAsia"/>
        </w:rPr>
        <w:t>）</w:t>
      </w:r>
      <w:r>
        <w:t>，和</w:t>
      </w:r>
      <w:r>
        <w:rPr>
          <w:rFonts w:hint="eastAsia"/>
        </w:rPr>
        <w:t xml:space="preserve"> </w:t>
      </w:r>
      <w:r>
        <w:rPr>
          <w:rFonts w:hint="eastAsia"/>
        </w:rPr>
        <w:t>执行。</w:t>
      </w:r>
    </w:p>
    <w:p w:rsidR="00893F39" w:rsidRDefault="00893F39" w:rsidP="00E00BCA"/>
    <w:p w:rsidR="00893F39" w:rsidRDefault="00893F39" w:rsidP="00E00BCA"/>
    <w:p w:rsidR="00893F39" w:rsidRDefault="00893F39" w:rsidP="00E00BCA"/>
    <w:p w:rsidR="00893F39" w:rsidRDefault="00893F39" w:rsidP="00893F39">
      <w:pPr>
        <w:pStyle w:val="1"/>
      </w:pPr>
      <w:r>
        <w:rPr>
          <w:rFonts w:hint="eastAsia"/>
        </w:rPr>
        <w:t>后台首页</w:t>
      </w:r>
      <w:r w:rsidR="00165509">
        <w:rPr>
          <w:rFonts w:hint="eastAsia"/>
        </w:rPr>
        <w:t>[</w:t>
      </w:r>
      <w:r w:rsidR="00165509">
        <w:rPr>
          <w:rFonts w:hint="eastAsia"/>
        </w:rPr>
        <w:t>功能</w:t>
      </w:r>
      <w:r w:rsidR="00165509">
        <w:rPr>
          <w:rFonts w:hint="eastAsia"/>
        </w:rPr>
        <w:t>]</w:t>
      </w:r>
    </w:p>
    <w:p w:rsidR="00165509" w:rsidRDefault="00165509" w:rsidP="00165509">
      <w:r>
        <w:tab/>
      </w:r>
      <w:r>
        <w:rPr>
          <w:rFonts w:hint="eastAsia"/>
        </w:rPr>
        <w:t>分析</w:t>
      </w:r>
    </w:p>
    <w:p w:rsidR="00165509" w:rsidRDefault="00165509" w:rsidP="00165509">
      <w:r>
        <w:object w:dxaOrig="11281" w:dyaOrig="3120">
          <v:shape id="_x0000_i1026" type="#_x0000_t75" style="width:415pt;height:115pt" o:ole="">
            <v:imagedata r:id="rId8" o:title=""/>
          </v:shape>
          <o:OLEObject Type="Embed" ProgID="Visio.Drawing.15" ShapeID="_x0000_i1026" DrawAspect="Content" ObjectID="_1500562422" r:id="rId9"/>
        </w:object>
      </w:r>
    </w:p>
    <w:p w:rsidR="00E03C5F" w:rsidRDefault="00E03C5F" w:rsidP="00165509">
      <w:r>
        <w:rPr>
          <w:rFonts w:hint="eastAsia"/>
        </w:rPr>
        <w:lastRenderedPageBreak/>
        <w:t>补充后的</w:t>
      </w:r>
      <w:r>
        <w:rPr>
          <w:rFonts w:hint="eastAsia"/>
        </w:rPr>
        <w:t xml:space="preserve"> </w:t>
      </w:r>
      <w:r>
        <w:t>AdminController-&gt;CheckLoginAction()</w:t>
      </w:r>
    </w:p>
    <w:p w:rsidR="00165509" w:rsidRDefault="00E03C5F" w:rsidP="00165509">
      <w:r>
        <w:rPr>
          <w:noProof/>
        </w:rPr>
        <w:drawing>
          <wp:inline distT="0" distB="0" distL="0" distR="0" wp14:anchorId="04182DD6" wp14:editId="15B0716D">
            <wp:extent cx="5274310" cy="20885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09" w:rsidRDefault="00165509" w:rsidP="00165509">
      <w:pPr>
        <w:pStyle w:val="2"/>
      </w:pPr>
      <w:r>
        <w:rPr>
          <w:rFonts w:hint="eastAsia"/>
        </w:rPr>
        <w:t>控制器</w:t>
      </w:r>
      <w:r>
        <w:rPr>
          <w:rFonts w:hint="eastAsia"/>
        </w:rPr>
        <w:t>-</w:t>
      </w:r>
      <w:r>
        <w:t>动作</w:t>
      </w:r>
    </w:p>
    <w:p w:rsidR="00165509" w:rsidRDefault="002B4029" w:rsidP="00165509">
      <w:r>
        <w:tab/>
      </w:r>
      <w:r w:rsidR="00B357C3">
        <w:rPr>
          <w:rFonts w:hint="eastAsia"/>
        </w:rPr>
        <w:t>增加控制器类文件：</w:t>
      </w:r>
    </w:p>
    <w:p w:rsidR="00B357C3" w:rsidRDefault="00B357C3" w:rsidP="00165509">
      <w:r>
        <w:t>A</w:t>
      </w:r>
      <w:r>
        <w:rPr>
          <w:rFonts w:hint="eastAsia"/>
        </w:rPr>
        <w:t>pplication/back/controllers/ManageController.class.php</w:t>
      </w:r>
    </w:p>
    <w:p w:rsidR="00B357C3" w:rsidRDefault="00BC5307" w:rsidP="00165509">
      <w:r>
        <w:rPr>
          <w:noProof/>
        </w:rPr>
        <w:drawing>
          <wp:inline distT="0" distB="0" distL="0" distR="0" wp14:anchorId="20908422" wp14:editId="5F63D04E">
            <wp:extent cx="5274310" cy="2036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07" w:rsidRDefault="00BC5307" w:rsidP="00165509"/>
    <w:p w:rsidR="00BC5307" w:rsidRPr="00165509" w:rsidRDefault="00BC5307" w:rsidP="00165509">
      <w:r>
        <w:t>T</w:t>
      </w:r>
      <w:r>
        <w:rPr>
          <w:rFonts w:hint="eastAsia"/>
        </w:rPr>
        <w:t xml:space="preserve">ip: </w:t>
      </w:r>
      <w:r>
        <w:t>public</w:t>
      </w:r>
      <w:r>
        <w:rPr>
          <w:rFonts w:hint="eastAsia"/>
        </w:rPr>
        <w:t>修饰符，最好不要省略。</w:t>
      </w:r>
    </w:p>
    <w:p w:rsidR="00165509" w:rsidRDefault="00165509" w:rsidP="00165509">
      <w:pPr>
        <w:pStyle w:val="2"/>
      </w:pPr>
      <w:r>
        <w:rPr>
          <w:rFonts w:hint="eastAsia"/>
        </w:rPr>
        <w:t>模型</w:t>
      </w:r>
    </w:p>
    <w:p w:rsidR="001B7865" w:rsidRPr="001B7865" w:rsidRDefault="001B7865" w:rsidP="001B7865">
      <w:r>
        <w:rPr>
          <w:rFonts w:hint="eastAsia"/>
        </w:rPr>
        <w:t>不需要</w:t>
      </w:r>
    </w:p>
    <w:p w:rsidR="00165509" w:rsidRDefault="00165509" w:rsidP="00165509">
      <w:pPr>
        <w:pStyle w:val="2"/>
      </w:pPr>
      <w:r>
        <w:rPr>
          <w:rFonts w:hint="eastAsia"/>
        </w:rPr>
        <w:t>视图</w:t>
      </w:r>
    </w:p>
    <w:p w:rsidR="001B7865" w:rsidRPr="001B7865" w:rsidRDefault="001B7865" w:rsidP="001B7865">
      <w:r>
        <w:rPr>
          <w:rFonts w:hint="eastAsia"/>
        </w:rPr>
        <w:t>不需要</w:t>
      </w:r>
    </w:p>
    <w:p w:rsidR="00947836" w:rsidRDefault="00947836" w:rsidP="00E00BCA"/>
    <w:p w:rsidR="00602EAE" w:rsidRDefault="00602EAE" w:rsidP="00E00BCA"/>
    <w:p w:rsidR="00602EAE" w:rsidRDefault="00602EAE" w:rsidP="00602EAE">
      <w:pPr>
        <w:pStyle w:val="1"/>
      </w:pPr>
      <w:r>
        <w:rPr>
          <w:rFonts w:hint="eastAsia"/>
        </w:rPr>
        <w:lastRenderedPageBreak/>
        <w:t>登陆标识的判断</w:t>
      </w:r>
    </w:p>
    <w:p w:rsidR="00B43918" w:rsidRDefault="00B43918" w:rsidP="00B43918">
      <w:pPr>
        <w:pStyle w:val="2"/>
      </w:pPr>
      <w:r>
        <w:rPr>
          <w:rFonts w:hint="eastAsia"/>
        </w:rPr>
        <w:t>分析</w:t>
      </w:r>
    </w:p>
    <w:p w:rsidR="00B43918" w:rsidRDefault="007E7952" w:rsidP="00B43918">
      <w:r>
        <w:rPr>
          <w:rFonts w:hint="eastAsia"/>
        </w:rPr>
        <w:t>流程：</w:t>
      </w:r>
    </w:p>
    <w:p w:rsidR="007E7952" w:rsidRDefault="007E7952" w:rsidP="00B43918">
      <w:r>
        <w:object w:dxaOrig="11281" w:dyaOrig="4815">
          <v:shape id="_x0000_i1027" type="#_x0000_t75" style="width:415pt;height:177pt" o:ole="">
            <v:imagedata r:id="rId12" o:title=""/>
          </v:shape>
          <o:OLEObject Type="Embed" ProgID="Visio.Drawing.15" ShapeID="_x0000_i1027" DrawAspect="Content" ObjectID="_1500562423" r:id="rId13"/>
        </w:object>
      </w:r>
    </w:p>
    <w:p w:rsidR="007E7952" w:rsidRDefault="007E7952" w:rsidP="00B43918"/>
    <w:p w:rsidR="007E7952" w:rsidRDefault="007E7952" w:rsidP="00B43918">
      <w:r>
        <w:rPr>
          <w:rFonts w:hint="eastAsia"/>
        </w:rPr>
        <w:t>如何判定是否具有登陆标识？</w:t>
      </w:r>
    </w:p>
    <w:p w:rsidR="007E7952" w:rsidRDefault="007E7952" w:rsidP="00B43918">
      <w:r>
        <w:rPr>
          <w:rFonts w:hint="eastAsia"/>
        </w:rPr>
        <w:t>在提供了正确的用户和密码后，</w:t>
      </w:r>
      <w:r>
        <w:t>分配</w:t>
      </w:r>
      <w:r>
        <w:rPr>
          <w:rFonts w:hint="eastAsia"/>
        </w:rPr>
        <w:t>一个登陆标识。后续的请求携带该标识过来，</w:t>
      </w:r>
      <w:r>
        <w:t>就可以</w:t>
      </w:r>
      <w:r>
        <w:rPr>
          <w:rFonts w:hint="eastAsia"/>
        </w:rPr>
        <w:t>做出判断了。</w:t>
      </w:r>
    </w:p>
    <w:p w:rsidR="007E7952" w:rsidRDefault="007E7952" w:rsidP="00B43918">
      <w:r>
        <w:object w:dxaOrig="11281" w:dyaOrig="4815">
          <v:shape id="_x0000_i1028" type="#_x0000_t75" style="width:415pt;height:177pt" o:ole="">
            <v:imagedata r:id="rId14" o:title=""/>
          </v:shape>
          <o:OLEObject Type="Embed" ProgID="Visio.Drawing.15" ShapeID="_x0000_i1028" DrawAspect="Content" ObjectID="_1500562424" r:id="rId15"/>
        </w:object>
      </w:r>
    </w:p>
    <w:p w:rsidR="00384DD6" w:rsidRDefault="00384DD6" w:rsidP="00B43918"/>
    <w:p w:rsidR="00384DD6" w:rsidRDefault="00384DD6" w:rsidP="00B43918"/>
    <w:p w:rsidR="00384DD6" w:rsidRDefault="00384DD6" w:rsidP="00B43918">
      <w:r>
        <w:rPr>
          <w:rFonts w:hint="eastAsia"/>
        </w:rPr>
        <w:t>如何实现？</w:t>
      </w:r>
    </w:p>
    <w:p w:rsidR="00384DD6" w:rsidRDefault="00384DD6" w:rsidP="00B43918">
      <w:r>
        <w:tab/>
      </w:r>
      <w:r>
        <w:rPr>
          <w:rFonts w:hint="eastAsia"/>
        </w:rPr>
        <w:t>登录标识，</w:t>
      </w:r>
      <w:r>
        <w:t>是</w:t>
      </w:r>
      <w:r>
        <w:rPr>
          <w:rFonts w:hint="eastAsia"/>
        </w:rPr>
        <w:t>什么？就是个特殊的数据而已！</w:t>
      </w:r>
    </w:p>
    <w:p w:rsidR="00384DD6" w:rsidRDefault="00384DD6" w:rsidP="00B43918"/>
    <w:p w:rsidR="00384DD6" w:rsidRDefault="00384DD6" w:rsidP="00C71C2C">
      <w:pPr>
        <w:pStyle w:val="2"/>
      </w:pPr>
      <w:r w:rsidRPr="00384DD6">
        <w:rPr>
          <w:rFonts w:hint="eastAsia"/>
          <w:highlight w:val="yellow"/>
        </w:rPr>
        <w:lastRenderedPageBreak/>
        <w:t>该数据如何存储</w:t>
      </w:r>
      <w:r>
        <w:rPr>
          <w:rFonts w:hint="eastAsia"/>
        </w:rPr>
        <w:t>？</w:t>
      </w:r>
    </w:p>
    <w:p w:rsidR="00384DD6" w:rsidRDefault="00384DD6" w:rsidP="00B43918">
      <w:r>
        <w:tab/>
      </w:r>
      <w:r>
        <w:rPr>
          <w:rFonts w:hint="eastAsia"/>
        </w:rPr>
        <w:t>变量，</w:t>
      </w:r>
      <w:r>
        <w:t>常量</w:t>
      </w:r>
      <w:r>
        <w:rPr>
          <w:rFonts w:hint="eastAsia"/>
        </w:rPr>
        <w:t>，</w:t>
      </w:r>
      <w:r>
        <w:t>数据库</w:t>
      </w:r>
      <w:r>
        <w:rPr>
          <w:rFonts w:hint="eastAsia"/>
        </w:rPr>
        <w:t>，</w:t>
      </w:r>
      <w:r>
        <w:t>文件</w:t>
      </w:r>
      <w:r>
        <w:rPr>
          <w:rFonts w:hint="eastAsia"/>
        </w:rPr>
        <w:t>，</w:t>
      </w:r>
      <w:r>
        <w:t>static</w:t>
      </w:r>
    </w:p>
    <w:p w:rsidR="00C71C2C" w:rsidRDefault="00C71C2C" w:rsidP="00B43918"/>
    <w:p w:rsidR="00C71C2C" w:rsidRDefault="00C71C2C" w:rsidP="00C71C2C">
      <w:pPr>
        <w:pStyle w:val="3"/>
      </w:pPr>
      <w:r w:rsidRPr="00C71C2C">
        <w:rPr>
          <w:rFonts w:hint="eastAsia"/>
          <w:highlight w:val="yellow"/>
        </w:rPr>
        <w:t>变量实验</w:t>
      </w:r>
    </w:p>
    <w:p w:rsidR="00C71C2C" w:rsidRDefault="00C71C2C" w:rsidP="00B43918">
      <w:r>
        <w:tab/>
      </w:r>
      <w:r>
        <w:tab/>
      </w:r>
    </w:p>
    <w:p w:rsidR="00C71C2C" w:rsidRDefault="00C71C2C" w:rsidP="00C71C2C">
      <w:pPr>
        <w:ind w:left="420" w:firstLine="420"/>
      </w:pPr>
      <w:r>
        <w:rPr>
          <w:rFonts w:hint="eastAsia"/>
        </w:rPr>
        <w:t>分配标识：</w:t>
      </w:r>
      <w:r>
        <w:rPr>
          <w:rFonts w:hint="eastAsia"/>
        </w:rPr>
        <w:t>Admin</w:t>
      </w:r>
      <w:r>
        <w:t>Controller-&gt;CheckLoginAction();</w:t>
      </w:r>
    </w:p>
    <w:p w:rsidR="00C71C2C" w:rsidRDefault="00385E64" w:rsidP="00C71C2C">
      <w:pPr>
        <w:ind w:left="420" w:firstLine="420"/>
      </w:pPr>
      <w:r>
        <w:rPr>
          <w:noProof/>
        </w:rPr>
        <w:drawing>
          <wp:inline distT="0" distB="0" distL="0" distR="0" wp14:anchorId="78A3175E" wp14:editId="7AA81558">
            <wp:extent cx="5274310" cy="1699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C2C" w:rsidRDefault="00C71C2C" w:rsidP="00C71C2C">
      <w:pPr>
        <w:ind w:left="420" w:firstLine="420"/>
      </w:pPr>
    </w:p>
    <w:p w:rsidR="00C71C2C" w:rsidRDefault="00C71C2C" w:rsidP="00C71C2C">
      <w:pPr>
        <w:ind w:left="420" w:firstLine="420"/>
      </w:pPr>
    </w:p>
    <w:p w:rsidR="00384DD6" w:rsidRDefault="00C71C2C" w:rsidP="00196E49">
      <w:pPr>
        <w:ind w:left="420" w:firstLine="420"/>
      </w:pPr>
      <w:r>
        <w:rPr>
          <w:rFonts w:hint="eastAsia"/>
        </w:rPr>
        <w:t>判断标识：</w:t>
      </w:r>
      <w:r>
        <w:rPr>
          <w:rFonts w:hint="eastAsia"/>
        </w:rPr>
        <w:t>ManageController</w:t>
      </w:r>
      <w:r>
        <w:t>-&gt;IndexAction();</w:t>
      </w:r>
      <w:r w:rsidR="00BE72C8">
        <w:tab/>
      </w:r>
      <w:r w:rsidR="00BE72C8">
        <w:tab/>
      </w:r>
      <w:r w:rsidR="007554CE">
        <w:rPr>
          <w:noProof/>
        </w:rPr>
        <w:drawing>
          <wp:inline distT="0" distB="0" distL="0" distR="0" wp14:anchorId="74E03586" wp14:editId="358A57D1">
            <wp:extent cx="5274310" cy="17075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D6" w:rsidRDefault="00384DD6" w:rsidP="00B43918">
      <w:r>
        <w:tab/>
      </w:r>
    </w:p>
    <w:p w:rsidR="00E15D54" w:rsidRDefault="00E15D54" w:rsidP="00B43918">
      <w:r>
        <w:rPr>
          <w:rFonts w:hint="eastAsia"/>
        </w:rPr>
        <w:t>结果：</w:t>
      </w:r>
      <w:r>
        <w:t>不行</w:t>
      </w:r>
      <w:r>
        <w:rPr>
          <w:rFonts w:hint="eastAsia"/>
        </w:rPr>
        <w:t>。</w:t>
      </w:r>
    </w:p>
    <w:p w:rsidR="00E15D54" w:rsidRDefault="00E15D54" w:rsidP="00B43918">
      <w:r>
        <w:rPr>
          <w:rFonts w:hint="eastAsia"/>
        </w:rPr>
        <w:t>原因：</w:t>
      </w:r>
      <w:r w:rsidRPr="00E15D54">
        <w:rPr>
          <w:highlight w:val="yellow"/>
        </w:rPr>
        <w:t>变量</w:t>
      </w:r>
      <w:r w:rsidRPr="00E15D54">
        <w:rPr>
          <w:rFonts w:hint="eastAsia"/>
          <w:highlight w:val="yellow"/>
        </w:rPr>
        <w:t>为脚本周期，</w:t>
      </w:r>
      <w:r w:rsidRPr="00E15D54">
        <w:rPr>
          <w:highlight w:val="yellow"/>
        </w:rPr>
        <w:t>（跳转</w:t>
      </w:r>
      <w:r w:rsidRPr="00E15D54">
        <w:rPr>
          <w:rFonts w:hint="eastAsia"/>
          <w:highlight w:val="yellow"/>
        </w:rPr>
        <w:t>时当前周期结束）</w:t>
      </w:r>
      <w:r w:rsidRPr="00E15D54">
        <w:rPr>
          <w:highlight w:val="yellow"/>
        </w:rPr>
        <w:t>，变量</w:t>
      </w:r>
      <w:r w:rsidRPr="00E15D54">
        <w:rPr>
          <w:rFonts w:hint="eastAsia"/>
          <w:highlight w:val="yellow"/>
        </w:rPr>
        <w:t>就销毁了</w:t>
      </w:r>
      <w:r>
        <w:rPr>
          <w:rFonts w:hint="eastAsia"/>
        </w:rPr>
        <w:t>。</w:t>
      </w:r>
      <w:r>
        <w:t>无论</w:t>
      </w:r>
      <w:r>
        <w:rPr>
          <w:rFonts w:hint="eastAsia"/>
        </w:rPr>
        <w:t>如何也不能传输到下个周期（</w:t>
      </w:r>
      <w:r>
        <w:t>indexAction</w:t>
      </w:r>
      <w:r>
        <w:rPr>
          <w:rFonts w:hint="eastAsia"/>
        </w:rPr>
        <w:t>）</w:t>
      </w:r>
      <w:r>
        <w:t xml:space="preserve">. </w:t>
      </w:r>
      <w:r>
        <w:rPr>
          <w:rFonts w:hint="eastAsia"/>
        </w:rPr>
        <w:t>那</w:t>
      </w:r>
      <w:r>
        <w:rPr>
          <w:rFonts w:hint="eastAsia"/>
        </w:rPr>
        <w:t xml:space="preserve"> </w:t>
      </w:r>
      <w:r>
        <w:rPr>
          <w:rFonts w:hint="eastAsia"/>
        </w:rPr>
        <w:t>常量呢？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$var</w:t>
      </w:r>
      <w:r>
        <w:rPr>
          <w:rFonts w:hint="eastAsia"/>
        </w:rPr>
        <w:t>呢？</w:t>
      </w:r>
    </w:p>
    <w:p w:rsidR="00E15D54" w:rsidRDefault="00E15D54" w:rsidP="00B43918">
      <w:r>
        <w:rPr>
          <w:rFonts w:hint="eastAsia"/>
        </w:rPr>
        <w:t>结论：</w:t>
      </w:r>
      <w:r w:rsidRPr="00E15D54">
        <w:rPr>
          <w:rFonts w:hint="eastAsia"/>
          <w:highlight w:val="yellow"/>
        </w:rPr>
        <w:t>存储的登录标识，</w:t>
      </w:r>
      <w:r w:rsidRPr="00E15D54">
        <w:rPr>
          <w:highlight w:val="yellow"/>
        </w:rPr>
        <w:t>不能</w:t>
      </w:r>
      <w:r w:rsidRPr="00E15D54">
        <w:rPr>
          <w:rFonts w:hint="eastAsia"/>
          <w:highlight w:val="yellow"/>
        </w:rPr>
        <w:t>在脚本周期结束时消失，</w:t>
      </w:r>
      <w:r w:rsidRPr="00E15D54">
        <w:rPr>
          <w:highlight w:val="yellow"/>
        </w:rPr>
        <w:t>可以</w:t>
      </w:r>
      <w:r w:rsidRPr="00E15D54">
        <w:rPr>
          <w:rFonts w:hint="eastAsia"/>
          <w:highlight w:val="yellow"/>
        </w:rPr>
        <w:t>持久性存在一段时间</w:t>
      </w:r>
      <w:r>
        <w:rPr>
          <w:rFonts w:hint="eastAsia"/>
        </w:rPr>
        <w:t>。</w:t>
      </w:r>
    </w:p>
    <w:p w:rsidR="00E15D54" w:rsidRDefault="00E15D54" w:rsidP="00B43918"/>
    <w:p w:rsidR="00E15D54" w:rsidRDefault="00E15D54" w:rsidP="00E15D54">
      <w:pPr>
        <w:pStyle w:val="3"/>
      </w:pPr>
      <w:r>
        <w:rPr>
          <w:rFonts w:hint="eastAsia"/>
        </w:rPr>
        <w:t>文件为例</w:t>
      </w:r>
    </w:p>
    <w:p w:rsidR="00E15D54" w:rsidRDefault="00E15D54" w:rsidP="00E15D54">
      <w:r>
        <w:tab/>
      </w:r>
      <w:r>
        <w:rPr>
          <w:rFonts w:hint="eastAsia"/>
        </w:rPr>
        <w:t>可以持久存在。</w:t>
      </w:r>
    </w:p>
    <w:p w:rsidR="00E15D54" w:rsidRDefault="00E15D54" w:rsidP="00E15D54"/>
    <w:p w:rsidR="00E15D54" w:rsidRDefault="00E15D54" w:rsidP="00E15D54">
      <w:r w:rsidRPr="0093217F">
        <w:rPr>
          <w:rFonts w:hint="eastAsia"/>
          <w:highlight w:val="yellow"/>
        </w:rPr>
        <w:lastRenderedPageBreak/>
        <w:t>分配标识：</w:t>
      </w:r>
      <w:r w:rsidRPr="0093217F">
        <w:rPr>
          <w:rFonts w:hint="eastAsia"/>
          <w:highlight w:val="yellow"/>
        </w:rPr>
        <w:t>Admin</w:t>
      </w:r>
      <w:r w:rsidRPr="0093217F">
        <w:rPr>
          <w:highlight w:val="yellow"/>
        </w:rPr>
        <w:t>Controller-&gt;CheckLoginAction();</w:t>
      </w:r>
    </w:p>
    <w:p w:rsidR="00E15D54" w:rsidRDefault="004F4535" w:rsidP="00E15D54">
      <w:r>
        <w:tab/>
        <w:t>File_put_contents(),</w:t>
      </w:r>
      <w:r>
        <w:rPr>
          <w:rFonts w:hint="eastAsia"/>
        </w:rPr>
        <w:t>写入内容到文件，</w:t>
      </w:r>
      <w:r>
        <w:t>如果</w:t>
      </w:r>
      <w:r>
        <w:rPr>
          <w:rFonts w:hint="eastAsia"/>
        </w:rPr>
        <w:t>文件不存在，</w:t>
      </w:r>
      <w:r>
        <w:t>可以</w:t>
      </w:r>
      <w:r>
        <w:rPr>
          <w:rFonts w:hint="eastAsia"/>
        </w:rPr>
        <w:t>创建！</w:t>
      </w:r>
    </w:p>
    <w:p w:rsidR="00E15D54" w:rsidRDefault="0093217F" w:rsidP="00E15D54">
      <w:r>
        <w:tab/>
      </w:r>
      <w:r>
        <w:rPr>
          <w:noProof/>
        </w:rPr>
        <w:drawing>
          <wp:inline distT="0" distB="0" distL="0" distR="0" wp14:anchorId="3D8382DC" wp14:editId="0CEF2669">
            <wp:extent cx="5274310" cy="1969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17F" w:rsidRDefault="0093217F" w:rsidP="00E15D54"/>
    <w:p w:rsidR="00E15D54" w:rsidRDefault="00E15D54" w:rsidP="00E15D54">
      <w:r w:rsidRPr="0093217F">
        <w:rPr>
          <w:rFonts w:hint="eastAsia"/>
          <w:highlight w:val="yellow"/>
        </w:rPr>
        <w:t>判断标识：</w:t>
      </w:r>
      <w:r w:rsidRPr="0093217F">
        <w:rPr>
          <w:rFonts w:hint="eastAsia"/>
          <w:highlight w:val="yellow"/>
        </w:rPr>
        <w:t>ManageController</w:t>
      </w:r>
      <w:r w:rsidRPr="0093217F">
        <w:rPr>
          <w:highlight w:val="yellow"/>
        </w:rPr>
        <w:t>-&gt;IndexAction();</w:t>
      </w:r>
      <w:r>
        <w:tab/>
      </w:r>
    </w:p>
    <w:p w:rsidR="009729F6" w:rsidRDefault="009729F6" w:rsidP="00E15D54">
      <w:r>
        <w:tab/>
        <w:t>File_exists(),</w:t>
      </w:r>
      <w:r>
        <w:rPr>
          <w:rFonts w:hint="eastAsia"/>
        </w:rPr>
        <w:t>判断文件是否存在。</w:t>
      </w:r>
    </w:p>
    <w:p w:rsidR="00DC4BB6" w:rsidRDefault="00DC4BB6" w:rsidP="00E15D54">
      <w:r>
        <w:rPr>
          <w:noProof/>
        </w:rPr>
        <w:drawing>
          <wp:inline distT="0" distB="0" distL="0" distR="0" wp14:anchorId="69A98025" wp14:editId="358BEF98">
            <wp:extent cx="5274310" cy="1905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B0" w:rsidRDefault="00BD28B0" w:rsidP="00E15D54"/>
    <w:p w:rsidR="00BD28B0" w:rsidRDefault="00BD28B0" w:rsidP="00E15D54"/>
    <w:p w:rsidR="00BD28B0" w:rsidRDefault="00072901" w:rsidP="00E15D54">
      <w:r>
        <w:rPr>
          <w:rFonts w:hint="eastAsia"/>
        </w:rPr>
        <w:t>结果：失败</w:t>
      </w:r>
    </w:p>
    <w:p w:rsidR="00072901" w:rsidRDefault="00072901" w:rsidP="00E15D54">
      <w:r>
        <w:rPr>
          <w:rFonts w:hint="eastAsia"/>
        </w:rPr>
        <w:t>原因：</w:t>
      </w:r>
      <w:r>
        <w:t>不能</w:t>
      </w:r>
      <w:r>
        <w:rPr>
          <w:rFonts w:hint="eastAsia"/>
        </w:rPr>
        <w:t>区分开浏览器。</w:t>
      </w:r>
      <w:r w:rsidR="00217914">
        <w:rPr>
          <w:rFonts w:hint="eastAsia"/>
        </w:rPr>
        <w:t>数据库呢？</w:t>
      </w:r>
    </w:p>
    <w:p w:rsidR="00072901" w:rsidRDefault="00072901" w:rsidP="00E15D54">
      <w:r>
        <w:rPr>
          <w:rFonts w:hint="eastAsia"/>
        </w:rPr>
        <w:t>结论：</w:t>
      </w:r>
      <w:r w:rsidR="00217914" w:rsidRPr="00217914">
        <w:rPr>
          <w:rFonts w:hint="eastAsia"/>
          <w:highlight w:val="yellow"/>
        </w:rPr>
        <w:t>需要一个可以区分开浏览器的数据</w:t>
      </w:r>
      <w:r w:rsidR="00217914">
        <w:rPr>
          <w:rFonts w:hint="eastAsia"/>
        </w:rPr>
        <w:t>。</w:t>
      </w:r>
    </w:p>
    <w:p w:rsidR="00217914" w:rsidRDefault="00217914" w:rsidP="00E15D54"/>
    <w:p w:rsidR="00217914" w:rsidRDefault="00217914" w:rsidP="00E15D54"/>
    <w:p w:rsidR="00217914" w:rsidRDefault="00217914" w:rsidP="00217914">
      <w:pPr>
        <w:pStyle w:val="3"/>
      </w:pPr>
      <w:r>
        <w:rPr>
          <w:rFonts w:hint="eastAsia"/>
        </w:rPr>
        <w:t>总结</w:t>
      </w:r>
    </w:p>
    <w:p w:rsidR="00217914" w:rsidRDefault="00217914" w:rsidP="00217914">
      <w:r>
        <w:tab/>
      </w:r>
      <w:r>
        <w:rPr>
          <w:rFonts w:hint="eastAsia"/>
        </w:rPr>
        <w:t>登陆标识的存储：</w:t>
      </w:r>
      <w:r>
        <w:t>需要</w:t>
      </w:r>
      <w:r>
        <w:rPr>
          <w:rFonts w:hint="eastAsia"/>
        </w:rPr>
        <w:t>在</w:t>
      </w:r>
      <w:r w:rsidRPr="00217914">
        <w:rPr>
          <w:rFonts w:hint="eastAsia"/>
          <w:highlight w:val="yellow"/>
        </w:rPr>
        <w:t>同一个浏览器</w:t>
      </w:r>
      <w:r>
        <w:rPr>
          <w:rFonts w:hint="eastAsia"/>
        </w:rPr>
        <w:t>的</w:t>
      </w:r>
      <w:r w:rsidRPr="00217914">
        <w:rPr>
          <w:rFonts w:hint="eastAsia"/>
          <w:highlight w:val="yellow"/>
        </w:rPr>
        <w:t>多次请求周期</w:t>
      </w:r>
      <w:r>
        <w:rPr>
          <w:rFonts w:hint="eastAsia"/>
        </w:rPr>
        <w:t>内，</w:t>
      </w:r>
      <w:r>
        <w:t>持久</w:t>
      </w:r>
      <w:r>
        <w:rPr>
          <w:rFonts w:hint="eastAsia"/>
        </w:rPr>
        <w:t>性存在的数据！</w:t>
      </w:r>
    </w:p>
    <w:p w:rsidR="00217914" w:rsidRDefault="00217914" w:rsidP="00217914"/>
    <w:p w:rsidR="00217914" w:rsidRDefault="00217914" w:rsidP="00217914">
      <w:r>
        <w:rPr>
          <w:rFonts w:hint="eastAsia"/>
        </w:rPr>
        <w:t>应该使用：</w:t>
      </w:r>
      <w:r>
        <w:t>会话</w:t>
      </w:r>
      <w:r>
        <w:rPr>
          <w:rFonts w:hint="eastAsia"/>
        </w:rPr>
        <w:t>技术来实现。</w:t>
      </w:r>
      <w:r>
        <w:t>（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）</w:t>
      </w:r>
    </w:p>
    <w:p w:rsidR="00217914" w:rsidRDefault="00217914" w:rsidP="00217914"/>
    <w:p w:rsidR="00217914" w:rsidRDefault="00217914" w:rsidP="00217914"/>
    <w:p w:rsidR="00217914" w:rsidRDefault="00217914" w:rsidP="00217914">
      <w:pPr>
        <w:pStyle w:val="1"/>
      </w:pPr>
      <w:r>
        <w:rPr>
          <w:rFonts w:hint="eastAsia"/>
        </w:rPr>
        <w:lastRenderedPageBreak/>
        <w:t>会话技术</w:t>
      </w:r>
    </w:p>
    <w:p w:rsidR="00217914" w:rsidRDefault="00217914" w:rsidP="00217914"/>
    <w:p w:rsidR="00217914" w:rsidRDefault="00217914" w:rsidP="00217914">
      <w:r>
        <w:tab/>
      </w:r>
      <w:r>
        <w:rPr>
          <w:rFonts w:hint="eastAsia"/>
        </w:rPr>
        <w:t>在同一台浏览器，</w:t>
      </w:r>
      <w:r>
        <w:t>的</w:t>
      </w:r>
      <w:r>
        <w:rPr>
          <w:rFonts w:hint="eastAsia"/>
        </w:rPr>
        <w:t>多次请求周期内，</w:t>
      </w:r>
      <w:r>
        <w:t>持久性</w:t>
      </w:r>
      <w:r>
        <w:rPr>
          <w:rFonts w:hint="eastAsia"/>
        </w:rPr>
        <w:t>存储数据一种技术！</w:t>
      </w:r>
    </w:p>
    <w:p w:rsidR="00217914" w:rsidRDefault="00217914" w:rsidP="00217914"/>
    <w:p w:rsidR="00217914" w:rsidRDefault="00217914" w:rsidP="00217914">
      <w:r>
        <w:rPr>
          <w:rFonts w:hint="eastAsia"/>
        </w:rPr>
        <w:t>基础：</w:t>
      </w:r>
      <w:r>
        <w:t>HTTP</w:t>
      </w:r>
      <w:r>
        <w:rPr>
          <w:rFonts w:hint="eastAsia"/>
        </w:rPr>
        <w:t>的无状态性。</w:t>
      </w:r>
    </w:p>
    <w:p w:rsidR="00217914" w:rsidRDefault="00217914" w:rsidP="00217914">
      <w:r>
        <w:tab/>
        <w:t>B/S</w:t>
      </w:r>
      <w:r w:rsidR="00CA2DD2">
        <w:t xml:space="preserve"> </w:t>
      </w:r>
      <w:r w:rsidR="00CA2DD2">
        <w:rPr>
          <w:rFonts w:hint="eastAsia"/>
        </w:rPr>
        <w:t>架构基于</w:t>
      </w:r>
      <w:r w:rsidR="00CA2DD2">
        <w:rPr>
          <w:rFonts w:hint="eastAsia"/>
        </w:rPr>
        <w:t>HTTP</w:t>
      </w:r>
      <w:r w:rsidR="00CA2DD2">
        <w:rPr>
          <w:rFonts w:hint="eastAsia"/>
        </w:rPr>
        <w:t>协议进行数据交互。</w:t>
      </w:r>
    </w:p>
    <w:p w:rsidR="00CA2DD2" w:rsidRPr="00217914" w:rsidRDefault="00CA2DD2" w:rsidP="00217914">
      <w:r>
        <w:tab/>
        <w:t>HTTP</w:t>
      </w:r>
      <w:r>
        <w:rPr>
          <w:rFonts w:hint="eastAsia"/>
        </w:rPr>
        <w:t>请求</w:t>
      </w:r>
      <w:r>
        <w:rPr>
          <w:rFonts w:hint="eastAsia"/>
        </w:rPr>
        <w:t>/</w:t>
      </w:r>
      <w:r>
        <w:t>响应</w:t>
      </w:r>
      <w:r>
        <w:rPr>
          <w:rFonts w:hint="eastAsia"/>
        </w:rPr>
        <w:t>，是独立的，</w:t>
      </w:r>
      <w:r>
        <w:t>每次</w:t>
      </w:r>
      <w:r>
        <w:rPr>
          <w:rFonts w:hint="eastAsia"/>
        </w:rPr>
        <w:t>请求响应周期都是完全独立的。</w:t>
      </w:r>
    </w:p>
    <w:p w:rsidR="0051022A" w:rsidRDefault="0051022A" w:rsidP="00217914"/>
    <w:p w:rsidR="00217914" w:rsidRDefault="00217914" w:rsidP="00217914">
      <w:r>
        <w:rPr>
          <w:rFonts w:hint="eastAsia"/>
        </w:rPr>
        <w:t>会话：</w:t>
      </w:r>
      <w:r w:rsidR="0051022A">
        <w:rPr>
          <w:rFonts w:hint="eastAsia"/>
        </w:rPr>
        <w:t>想办法，</w:t>
      </w:r>
      <w:r w:rsidR="0051022A">
        <w:t>将</w:t>
      </w:r>
      <w:r w:rsidR="0051022A">
        <w:rPr>
          <w:rFonts w:hint="eastAsia"/>
        </w:rPr>
        <w:t>数据可以在多次请求周期内，</w:t>
      </w:r>
      <w:r w:rsidR="0051022A">
        <w:t>传递</w:t>
      </w:r>
      <w:r w:rsidR="0051022A">
        <w:rPr>
          <w:rFonts w:hint="eastAsia"/>
        </w:rPr>
        <w:t>存储下来。</w:t>
      </w:r>
    </w:p>
    <w:p w:rsidR="0051022A" w:rsidRDefault="0051022A" w:rsidP="00217914">
      <w:r>
        <w:rPr>
          <w:rFonts w:hint="eastAsia"/>
        </w:rPr>
        <w:t>两种实现：</w:t>
      </w:r>
    </w:p>
    <w:p w:rsidR="0051022A" w:rsidRDefault="0051022A" w:rsidP="00217914">
      <w:r>
        <w:t>C</w:t>
      </w:r>
      <w:r>
        <w:rPr>
          <w:rFonts w:hint="eastAsia"/>
        </w:rPr>
        <w:t>ookie</w:t>
      </w:r>
      <w:r>
        <w:rPr>
          <w:rFonts w:hint="eastAsia"/>
        </w:rPr>
        <w:t>（基础）：</w:t>
      </w:r>
      <w:r>
        <w:t>S</w:t>
      </w:r>
      <w:r>
        <w:rPr>
          <w:rFonts w:hint="eastAsia"/>
        </w:rPr>
        <w:t>ession</w:t>
      </w:r>
      <w:r>
        <w:rPr>
          <w:rFonts w:hint="eastAsia"/>
        </w:rPr>
        <w:t>：</w:t>
      </w:r>
    </w:p>
    <w:p w:rsidR="0051022A" w:rsidRDefault="0051022A" w:rsidP="00217914"/>
    <w:p w:rsidR="0051022A" w:rsidRDefault="0051022A" w:rsidP="00217914"/>
    <w:p w:rsidR="0051022A" w:rsidRDefault="0051022A" w:rsidP="00217914"/>
    <w:p w:rsidR="0051022A" w:rsidRDefault="0051022A" w:rsidP="0051022A">
      <w:pPr>
        <w:pStyle w:val="1"/>
      </w:pPr>
      <w:r>
        <w:rPr>
          <w:rFonts w:hint="eastAsia"/>
        </w:rPr>
        <w:t>COOKIE</w:t>
      </w:r>
      <w:r>
        <w:rPr>
          <w:rFonts w:hint="eastAsia"/>
        </w:rPr>
        <w:t>技术</w:t>
      </w:r>
    </w:p>
    <w:p w:rsidR="00006173" w:rsidRPr="00006173" w:rsidRDefault="00006173" w:rsidP="00006173">
      <w:pPr>
        <w:pStyle w:val="2"/>
      </w:pPr>
      <w:r>
        <w:rPr>
          <w:rFonts w:hint="eastAsia"/>
        </w:rPr>
        <w:t>基本原理</w:t>
      </w:r>
    </w:p>
    <w:p w:rsidR="0051022A" w:rsidRDefault="0051022A" w:rsidP="0051022A">
      <w:r>
        <w:tab/>
      </w:r>
      <w:r>
        <w:rPr>
          <w:rFonts w:hint="eastAsia"/>
        </w:rPr>
        <w:t>允许</w:t>
      </w:r>
      <w:r>
        <w:rPr>
          <w:rFonts w:hint="eastAsia"/>
        </w:rPr>
        <w:t xml:space="preserve"> </w:t>
      </w:r>
      <w:r w:rsidRPr="0051022A">
        <w:rPr>
          <w:rFonts w:hint="eastAsia"/>
          <w:color w:val="FF0000"/>
        </w:rPr>
        <w:t>服务器端程序（</w:t>
      </w:r>
      <w:r w:rsidRPr="0051022A">
        <w:rPr>
          <w:color w:val="FF0000"/>
        </w:rPr>
        <w:t>PHP</w:t>
      </w:r>
      <w:r w:rsidRPr="0051022A">
        <w:rPr>
          <w:rFonts w:hint="eastAsia"/>
          <w:color w:val="FF0000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Pr="0051022A">
        <w:rPr>
          <w:rFonts w:hint="eastAsia"/>
          <w:highlight w:val="yellow"/>
        </w:rPr>
        <w:t>浏览器上存储数据</w:t>
      </w:r>
      <w:r>
        <w:rPr>
          <w:rFonts w:hint="eastAsia"/>
        </w:rPr>
        <w:t xml:space="preserve"> </w:t>
      </w:r>
      <w:r>
        <w:rPr>
          <w:rFonts w:hint="eastAsia"/>
        </w:rPr>
        <w:t>的一种技术。</w:t>
      </w:r>
    </w:p>
    <w:p w:rsidR="0051022A" w:rsidRDefault="0051022A" w:rsidP="0051022A"/>
    <w:p w:rsidR="0051022A" w:rsidRDefault="0051022A" w:rsidP="0051022A">
      <w:r>
        <w:rPr>
          <w:rFonts w:hint="eastAsia"/>
        </w:rPr>
        <w:t>浏览器存储数据的技术，</w:t>
      </w:r>
      <w:r>
        <w:t>浏览器</w:t>
      </w:r>
      <w:r>
        <w:rPr>
          <w:rFonts w:hint="eastAsia"/>
        </w:rPr>
        <w:t>技术。</w:t>
      </w:r>
    </w:p>
    <w:p w:rsidR="0051022A" w:rsidRDefault="0051022A" w:rsidP="0051022A">
      <w:r>
        <w:rPr>
          <w:rFonts w:hint="eastAsia"/>
        </w:rPr>
        <w:t>由服务器脚本（</w:t>
      </w:r>
      <w:r>
        <w:t>PHP</w:t>
      </w:r>
      <w:r>
        <w:rPr>
          <w:rFonts w:hint="eastAsia"/>
        </w:rPr>
        <w:t>）</w:t>
      </w:r>
      <w:r>
        <w:t>决定</w:t>
      </w:r>
      <w:r>
        <w:rPr>
          <w:rFonts w:hint="eastAsia"/>
        </w:rPr>
        <w:t>存储内容。</w:t>
      </w:r>
    </w:p>
    <w:p w:rsidR="0051022A" w:rsidRDefault="0051022A" w:rsidP="0051022A">
      <w:r>
        <w:rPr>
          <w:rFonts w:hint="eastAsia"/>
        </w:rPr>
        <w:t>该数据存储好之后，</w:t>
      </w:r>
      <w:r>
        <w:t>典型</w:t>
      </w:r>
      <w:r>
        <w:rPr>
          <w:rFonts w:hint="eastAsia"/>
        </w:rPr>
        <w:t>的特征：</w:t>
      </w:r>
      <w:r>
        <w:t>在</w:t>
      </w:r>
      <w:r>
        <w:rPr>
          <w:rFonts w:hint="eastAsia"/>
        </w:rPr>
        <w:t>浏览器向该服务器发出请求时，</w:t>
      </w:r>
      <w:r>
        <w:t>会</w:t>
      </w:r>
      <w:r>
        <w:rPr>
          <w:rFonts w:hint="eastAsia"/>
        </w:rPr>
        <w:t>携带该服务器所存储的数据。</w:t>
      </w:r>
    </w:p>
    <w:p w:rsidR="0051022A" w:rsidRDefault="0051022A" w:rsidP="0051022A">
      <w:r>
        <w:rPr>
          <w:rFonts w:hint="eastAsia"/>
        </w:rPr>
        <w:t>以上就是</w:t>
      </w:r>
      <w:r>
        <w:rPr>
          <w:rFonts w:hint="eastAsia"/>
        </w:rPr>
        <w:t>COOKIE</w:t>
      </w:r>
      <w:r>
        <w:rPr>
          <w:rFonts w:hint="eastAsia"/>
        </w:rPr>
        <w:t>技术。</w:t>
      </w:r>
    </w:p>
    <w:p w:rsidR="003636B5" w:rsidRDefault="003636B5" w:rsidP="0051022A">
      <w:r>
        <w:object w:dxaOrig="7096" w:dyaOrig="8461">
          <v:shape id="_x0000_i1029" type="#_x0000_t75" style="width:355pt;height:423pt" o:ole="">
            <v:imagedata r:id="rId20" o:title=""/>
          </v:shape>
          <o:OLEObject Type="Embed" ProgID="Visio.Drawing.15" ShapeID="_x0000_i1029" DrawAspect="Content" ObjectID="_1500562425" r:id="rId21"/>
        </w:object>
      </w:r>
    </w:p>
    <w:p w:rsidR="00006173" w:rsidRDefault="00006173" w:rsidP="0051022A"/>
    <w:p w:rsidR="00006173" w:rsidRDefault="00006173" w:rsidP="00006173">
      <w:pPr>
        <w:pStyle w:val="2"/>
      </w:pPr>
      <w:r>
        <w:rPr>
          <w:rFonts w:hint="eastAsia"/>
        </w:rPr>
        <w:t>基本操作</w:t>
      </w:r>
    </w:p>
    <w:p w:rsidR="00006173" w:rsidRDefault="00006173" w:rsidP="00006173">
      <w:r>
        <w:rPr>
          <w:rFonts w:hint="eastAsia"/>
        </w:rPr>
        <w:t>PHP</w:t>
      </w:r>
      <w:r>
        <w:rPr>
          <w:rFonts w:hint="eastAsia"/>
        </w:rPr>
        <w:t>基本操作</w:t>
      </w:r>
    </w:p>
    <w:p w:rsidR="00006173" w:rsidRDefault="00006173" w:rsidP="00006173">
      <w:r>
        <w:tab/>
      </w:r>
      <w:r>
        <w:rPr>
          <w:rFonts w:hint="eastAsia"/>
        </w:rPr>
        <w:t>浏览器如何存储和如何携带，</w:t>
      </w:r>
      <w:r>
        <w:t>浏览器</w:t>
      </w:r>
      <w:r>
        <w:rPr>
          <w:rFonts w:hint="eastAsia"/>
        </w:rPr>
        <w:t>自身就实现了！</w:t>
      </w:r>
      <w:r>
        <w:t>和</w:t>
      </w:r>
      <w:r>
        <w:rPr>
          <w:rFonts w:hint="eastAsia"/>
        </w:rPr>
        <w:t>PHP</w:t>
      </w:r>
      <w:r>
        <w:rPr>
          <w:rFonts w:hint="eastAsia"/>
        </w:rPr>
        <w:t>没关系。</w:t>
      </w:r>
    </w:p>
    <w:p w:rsidR="00006173" w:rsidRDefault="00006173" w:rsidP="00006173"/>
    <w:p w:rsidR="00006173" w:rsidRDefault="00006173" w:rsidP="00006173">
      <w:pPr>
        <w:pStyle w:val="3"/>
      </w:pPr>
      <w:r>
        <w:rPr>
          <w:rFonts w:hint="eastAsia"/>
        </w:rPr>
        <w:t>设置</w:t>
      </w:r>
    </w:p>
    <w:p w:rsidR="00006173" w:rsidRDefault="00006173" w:rsidP="00006173">
      <w:r>
        <w:rPr>
          <w:rFonts w:hint="eastAsia"/>
        </w:rPr>
        <w:t>函数：</w:t>
      </w:r>
    </w:p>
    <w:p w:rsidR="00006173" w:rsidRDefault="00006173" w:rsidP="00006173">
      <w:r>
        <w:t>setcookie(</w:t>
      </w:r>
      <w:r>
        <w:rPr>
          <w:rFonts w:hint="eastAsia"/>
        </w:rPr>
        <w:t>键</w:t>
      </w:r>
      <w:r>
        <w:rPr>
          <w:rFonts w:hint="eastAsia"/>
        </w:rPr>
        <w:t xml:space="preserve">, </w:t>
      </w:r>
      <w:r>
        <w:t>值</w:t>
      </w:r>
      <w:r>
        <w:t>)</w:t>
      </w:r>
    </w:p>
    <w:p w:rsidR="0010154A" w:rsidRDefault="0010154A" w:rsidP="00006173">
      <w:r>
        <w:rPr>
          <w:noProof/>
        </w:rPr>
        <w:lastRenderedPageBreak/>
        <w:drawing>
          <wp:inline distT="0" distB="0" distL="0" distR="0" wp14:anchorId="49669C35" wp14:editId="45E890DB">
            <wp:extent cx="5274310" cy="2043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2C" w:rsidRDefault="00D23B2C" w:rsidP="00006173">
      <w:r>
        <w:t>C</w:t>
      </w:r>
      <w:r>
        <w:rPr>
          <w:rFonts w:hint="eastAsia"/>
        </w:rPr>
        <w:t>通过浏览器查看到</w:t>
      </w:r>
      <w:r>
        <w:rPr>
          <w:rFonts w:hint="eastAsia"/>
        </w:rPr>
        <w:t>COOKIE</w:t>
      </w:r>
      <w:r>
        <w:rPr>
          <w:rFonts w:hint="eastAsia"/>
        </w:rPr>
        <w:t>数据：</w:t>
      </w:r>
    </w:p>
    <w:p w:rsidR="00D23B2C" w:rsidRDefault="00D23B2C" w:rsidP="00006173">
      <w:r>
        <w:rPr>
          <w:noProof/>
        </w:rPr>
        <w:drawing>
          <wp:inline distT="0" distB="0" distL="0" distR="0" wp14:anchorId="1AA9F1DB" wp14:editId="36ADED3A">
            <wp:extent cx="5274310" cy="3307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0D" w:rsidRDefault="00FF030D" w:rsidP="00006173"/>
    <w:p w:rsidR="00FF030D" w:rsidRDefault="00FF030D" w:rsidP="00006173">
      <w:r>
        <w:rPr>
          <w:rFonts w:hint="eastAsia"/>
        </w:rPr>
        <w:t>数据是在响应阶段被传输到浏览器端的：</w:t>
      </w:r>
    </w:p>
    <w:p w:rsidR="00FF030D" w:rsidRDefault="00ED3A3B" w:rsidP="00006173">
      <w:r>
        <w:rPr>
          <w:noProof/>
        </w:rPr>
        <w:lastRenderedPageBreak/>
        <w:drawing>
          <wp:inline distT="0" distB="0" distL="0" distR="0" wp14:anchorId="55F02F62" wp14:editId="2E3F99F5">
            <wp:extent cx="5274310" cy="3070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F0" w:rsidRPr="00FF030D" w:rsidRDefault="00257CF0" w:rsidP="00006173">
      <w:r>
        <w:t>T</w:t>
      </w:r>
      <w:r>
        <w:rPr>
          <w:rFonts w:hint="eastAsia"/>
        </w:rPr>
        <w:t>ip</w:t>
      </w:r>
      <w:r>
        <w:rPr>
          <w:rFonts w:hint="eastAsia"/>
        </w:rPr>
        <w:t>：增加，</w:t>
      </w:r>
      <w:r>
        <w:t>修改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，都使用该函数</w:t>
      </w:r>
      <w:r>
        <w:rPr>
          <w:rFonts w:hint="eastAsia"/>
        </w:rPr>
        <w:t>setcookie()</w:t>
      </w:r>
      <w:r>
        <w:rPr>
          <w:rFonts w:hint="eastAsia"/>
        </w:rPr>
        <w:t>完成！</w:t>
      </w:r>
    </w:p>
    <w:p w:rsidR="00006173" w:rsidRDefault="00006173" w:rsidP="00006173">
      <w:pPr>
        <w:pStyle w:val="3"/>
      </w:pPr>
      <w:r>
        <w:rPr>
          <w:rFonts w:hint="eastAsia"/>
        </w:rPr>
        <w:t>获取</w:t>
      </w:r>
    </w:p>
    <w:p w:rsidR="000D071D" w:rsidRDefault="000D071D" w:rsidP="000D071D">
      <w:r>
        <w:rPr>
          <w:rFonts w:hint="eastAsia"/>
        </w:rPr>
        <w:t>当</w:t>
      </w:r>
      <w:r>
        <w:rPr>
          <w:rFonts w:hint="eastAsia"/>
        </w:rPr>
        <w:t>PHP</w:t>
      </w:r>
      <w:r>
        <w:rPr>
          <w:rFonts w:hint="eastAsia"/>
        </w:rPr>
        <w:t>核心程序，</w:t>
      </w:r>
      <w:r>
        <w:t>接受</w:t>
      </w:r>
      <w:r>
        <w:rPr>
          <w:rFonts w:hint="eastAsia"/>
        </w:rPr>
        <w:t>到浏览器携带的</w:t>
      </w:r>
      <w:r>
        <w:rPr>
          <w:rFonts w:hint="eastAsia"/>
        </w:rPr>
        <w:t>COOKIE</w:t>
      </w:r>
      <w:r>
        <w:rPr>
          <w:rFonts w:hint="eastAsia"/>
        </w:rPr>
        <w:t>数据时，</w:t>
      </w:r>
      <w:r>
        <w:t>整理到</w:t>
      </w:r>
      <w:r>
        <w:rPr>
          <w:rFonts w:hint="eastAsia"/>
        </w:rPr>
        <w:t>超全局变量</w:t>
      </w:r>
      <w:r>
        <w:rPr>
          <w:rFonts w:hint="eastAsia"/>
        </w:rPr>
        <w:t xml:space="preserve">: </w:t>
      </w:r>
      <w:r w:rsidRPr="00365948">
        <w:rPr>
          <w:rFonts w:hint="eastAsia"/>
          <w:highlight w:val="yellow"/>
        </w:rPr>
        <w:t>$_COOKIE</w:t>
      </w:r>
      <w:r>
        <w:rPr>
          <w:rFonts w:hint="eastAsia"/>
        </w:rPr>
        <w:t>中。</w:t>
      </w:r>
    </w:p>
    <w:p w:rsidR="0077144C" w:rsidRDefault="0077144C" w:rsidP="000D071D">
      <w:r>
        <w:rPr>
          <w:noProof/>
        </w:rPr>
        <w:drawing>
          <wp:inline distT="0" distB="0" distL="0" distR="0" wp14:anchorId="679822A2" wp14:editId="0939A60D">
            <wp:extent cx="3800475" cy="1095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1D" w:rsidRDefault="006A1C5D" w:rsidP="000D071D">
      <w:r>
        <w:rPr>
          <w:noProof/>
        </w:rPr>
        <w:drawing>
          <wp:inline distT="0" distB="0" distL="0" distR="0" wp14:anchorId="08B5842F" wp14:editId="56BB4720">
            <wp:extent cx="4191000" cy="9810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5D" w:rsidRDefault="006A1C5D" w:rsidP="000D071D"/>
    <w:p w:rsidR="006A1C5D" w:rsidRDefault="006A1C5D" w:rsidP="000D071D">
      <w:r>
        <w:rPr>
          <w:rFonts w:hint="eastAsia"/>
        </w:rPr>
        <w:t>每个元素，</w:t>
      </w:r>
      <w:r>
        <w:t>就是</w:t>
      </w:r>
      <w:r>
        <w:rPr>
          <w:rFonts w:hint="eastAsia"/>
        </w:rPr>
        <w:t>一个</w:t>
      </w:r>
      <w:r>
        <w:rPr>
          <w:rFonts w:hint="eastAsia"/>
        </w:rPr>
        <w:t>COOKIE</w:t>
      </w:r>
      <w:r>
        <w:rPr>
          <w:rFonts w:hint="eastAsia"/>
        </w:rPr>
        <w:t>数据，</w:t>
      </w:r>
      <w:r>
        <w:t>元素</w:t>
      </w:r>
      <w:r>
        <w:rPr>
          <w:rFonts w:hint="eastAsia"/>
        </w:rPr>
        <w:t>键，</w:t>
      </w:r>
      <w:r>
        <w:t>COOKIE</w:t>
      </w:r>
      <w:r>
        <w:rPr>
          <w:rFonts w:hint="eastAsia"/>
        </w:rPr>
        <w:t>名，</w:t>
      </w:r>
      <w:r>
        <w:t>元素</w:t>
      </w:r>
      <w:r>
        <w:rPr>
          <w:rFonts w:hint="eastAsia"/>
        </w:rPr>
        <w:t>值，</w:t>
      </w:r>
      <w:r>
        <w:t>COOKIE</w:t>
      </w:r>
      <w:r>
        <w:rPr>
          <w:rFonts w:hint="eastAsia"/>
        </w:rPr>
        <w:t>值！</w:t>
      </w:r>
    </w:p>
    <w:p w:rsidR="00CE63E9" w:rsidRDefault="00CE63E9" w:rsidP="000D071D"/>
    <w:p w:rsidR="00CE63E9" w:rsidRDefault="00CE63E9" w:rsidP="000D071D">
      <w:r>
        <w:rPr>
          <w:rFonts w:hint="eastAsia"/>
        </w:rPr>
        <w:t>获取的一定是浏览器请求时携带的：</w:t>
      </w:r>
    </w:p>
    <w:p w:rsidR="00CE63E9" w:rsidRDefault="00CE63E9" w:rsidP="000D071D">
      <w:r>
        <w:rPr>
          <w:rFonts w:hint="eastAsia"/>
        </w:rPr>
        <w:t>参考浏览器的请求数据可见：</w:t>
      </w:r>
    </w:p>
    <w:p w:rsidR="00CE63E9" w:rsidRDefault="00CE63E9" w:rsidP="000D071D">
      <w:r>
        <w:rPr>
          <w:noProof/>
        </w:rPr>
        <w:lastRenderedPageBreak/>
        <w:drawing>
          <wp:inline distT="0" distB="0" distL="0" distR="0" wp14:anchorId="2DE0E099" wp14:editId="46E93A9C">
            <wp:extent cx="5274310" cy="31089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2C" w:rsidRDefault="0031222C" w:rsidP="000D071D"/>
    <w:p w:rsidR="0031222C" w:rsidRDefault="0031222C" w:rsidP="000D071D"/>
    <w:p w:rsidR="0031222C" w:rsidRDefault="0031222C" w:rsidP="0031222C">
      <w:pPr>
        <w:pStyle w:val="2"/>
      </w:pPr>
      <w:r>
        <w:rPr>
          <w:rFonts w:hint="eastAsia"/>
        </w:rPr>
        <w:t>属性</w:t>
      </w:r>
    </w:p>
    <w:p w:rsidR="0031222C" w:rsidRDefault="0031222C" w:rsidP="0031222C">
      <w:pPr>
        <w:pStyle w:val="3"/>
      </w:pPr>
      <w:r>
        <w:rPr>
          <w:rFonts w:hint="eastAsia"/>
        </w:rPr>
        <w:t>有效期</w:t>
      </w:r>
      <w:r w:rsidR="00A44D4B">
        <w:rPr>
          <w:rFonts w:hint="eastAsia"/>
        </w:rPr>
        <w:t>（</w:t>
      </w:r>
      <w:r w:rsidR="00A44D4B">
        <w:t>重要</w:t>
      </w:r>
      <w:r w:rsidR="00A44D4B">
        <w:rPr>
          <w:rFonts w:hint="eastAsia"/>
        </w:rPr>
        <w:t>）</w:t>
      </w:r>
    </w:p>
    <w:p w:rsidR="0031222C" w:rsidRDefault="00CC7489" w:rsidP="0031222C">
      <w:r>
        <w:rPr>
          <w:rFonts w:hint="eastAsia"/>
        </w:rPr>
        <w:t>默认：浏览器关闭（</w:t>
      </w:r>
      <w:r>
        <w:t>会话</w:t>
      </w:r>
      <w:r>
        <w:rPr>
          <w:rFonts w:hint="eastAsia"/>
        </w:rPr>
        <w:t>周期结束）时，</w:t>
      </w:r>
      <w:r>
        <w:t>COOKIE</w:t>
      </w:r>
      <w:r>
        <w:rPr>
          <w:rFonts w:hint="eastAsia"/>
        </w:rPr>
        <w:t>失效。</w:t>
      </w:r>
      <w:r>
        <w:t>也成</w:t>
      </w:r>
      <w:r>
        <w:rPr>
          <w:rFonts w:hint="eastAsia"/>
        </w:rPr>
        <w:t>之为：会话</w:t>
      </w:r>
      <w:r>
        <w:rPr>
          <w:rFonts w:hint="eastAsia"/>
        </w:rPr>
        <w:t>COOKIE</w:t>
      </w:r>
      <w:r>
        <w:rPr>
          <w:rFonts w:hint="eastAsia"/>
        </w:rPr>
        <w:t>（</w:t>
      </w:r>
      <w:r>
        <w:t>临时</w:t>
      </w:r>
      <w:r>
        <w:rPr>
          <w:rFonts w:hint="eastAsia"/>
        </w:rPr>
        <w:t>COOKIE</w:t>
      </w:r>
      <w:r>
        <w:rPr>
          <w:rFonts w:hint="eastAsia"/>
        </w:rPr>
        <w:t>）</w:t>
      </w:r>
    </w:p>
    <w:p w:rsidR="00CC7489" w:rsidRDefault="00CC7489" w:rsidP="0031222C"/>
    <w:p w:rsidR="00CC7489" w:rsidRDefault="00CC7489" w:rsidP="0031222C">
      <w:r>
        <w:rPr>
          <w:rFonts w:hint="eastAsia"/>
        </w:rPr>
        <w:t>同时：</w:t>
      </w:r>
      <w:r>
        <w:t>允许</w:t>
      </w: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的有效期，</w:t>
      </w:r>
      <w:r>
        <w:t>语法</w:t>
      </w:r>
      <w:r>
        <w:rPr>
          <w:rFonts w:hint="eastAsia"/>
        </w:rPr>
        <w:t>上，</w:t>
      </w:r>
      <w:r>
        <w:t>使用</w:t>
      </w:r>
      <w:r>
        <w:rPr>
          <w:rFonts w:hint="eastAsia"/>
        </w:rPr>
        <w:t>setcookie</w:t>
      </w:r>
      <w:r>
        <w:rPr>
          <w:rFonts w:hint="eastAsia"/>
        </w:rPr>
        <w:t>的第三个参数进行设置，</w:t>
      </w:r>
      <w:r>
        <w:t>通过</w:t>
      </w:r>
      <w:r>
        <w:rPr>
          <w:rFonts w:hint="eastAsia"/>
        </w:rPr>
        <w:t>unix</w:t>
      </w:r>
      <w:r>
        <w:rPr>
          <w:rFonts w:hint="eastAsia"/>
        </w:rPr>
        <w:t>时间戳</w:t>
      </w:r>
      <w:r w:rsidR="00B04C54">
        <w:rPr>
          <w:rFonts w:hint="eastAsia"/>
        </w:rPr>
        <w:t>（</w:t>
      </w:r>
      <w:r w:rsidR="00B04C54">
        <w:t>从</w:t>
      </w:r>
      <w:r w:rsidR="00B04C54">
        <w:rPr>
          <w:rFonts w:hint="eastAsia"/>
        </w:rPr>
        <w:t>1970</w:t>
      </w:r>
      <w:r w:rsidR="00B04C54">
        <w:rPr>
          <w:rFonts w:hint="eastAsia"/>
        </w:rPr>
        <w:t>年到现在的秒数</w:t>
      </w:r>
      <w:r w:rsidR="00E258EB">
        <w:rPr>
          <w:rFonts w:hint="eastAsia"/>
        </w:rPr>
        <w:t>，</w:t>
      </w:r>
      <w:r w:rsidR="00E258EB">
        <w:t>PHP</w:t>
      </w:r>
      <w:r w:rsidR="00E258EB">
        <w:rPr>
          <w:rFonts w:hint="eastAsia"/>
        </w:rPr>
        <w:t>函数</w:t>
      </w:r>
      <w:r w:rsidR="00E258EB">
        <w:rPr>
          <w:rFonts w:hint="eastAsia"/>
        </w:rPr>
        <w:t>time</w:t>
      </w:r>
      <w:r w:rsidR="00E258EB">
        <w:t>()</w:t>
      </w:r>
      <w:r w:rsidR="00E258EB">
        <w:rPr>
          <w:rFonts w:hint="eastAsia"/>
        </w:rPr>
        <w:t>来获取当前时间戳。</w:t>
      </w:r>
      <w:r w:rsidR="00B04C54">
        <w:rPr>
          <w:rFonts w:hint="eastAsia"/>
        </w:rPr>
        <w:t>）</w:t>
      </w:r>
      <w:r>
        <w:rPr>
          <w:rFonts w:hint="eastAsia"/>
        </w:rPr>
        <w:t>来设置</w:t>
      </w:r>
      <w:r>
        <w:rPr>
          <w:rFonts w:hint="eastAsia"/>
        </w:rPr>
        <w:t>COOKIE</w:t>
      </w:r>
      <w:r>
        <w:rPr>
          <w:rFonts w:hint="eastAsia"/>
        </w:rPr>
        <w:t>的有效期。</w:t>
      </w:r>
    </w:p>
    <w:p w:rsidR="00070B67" w:rsidRDefault="00337C67" w:rsidP="0031222C">
      <w:r>
        <w:rPr>
          <w:noProof/>
        </w:rPr>
        <w:drawing>
          <wp:inline distT="0" distB="0" distL="0" distR="0" wp14:anchorId="7635E98A" wp14:editId="7B625F31">
            <wp:extent cx="5274310" cy="455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67" w:rsidRDefault="00070B67" w:rsidP="0031222C"/>
    <w:p w:rsidR="00070B67" w:rsidRDefault="00070B67" w:rsidP="0031222C">
      <w:r w:rsidRPr="00070B67">
        <w:rPr>
          <w:rFonts w:hint="eastAsia"/>
          <w:color w:val="FF0000"/>
          <w:highlight w:val="yellow"/>
        </w:rPr>
        <w:t>原理</w:t>
      </w:r>
      <w:r>
        <w:rPr>
          <w:rFonts w:hint="eastAsia"/>
        </w:rPr>
        <w:t>：</w:t>
      </w:r>
    </w:p>
    <w:p w:rsidR="00070B67" w:rsidRDefault="00070B67" w:rsidP="0031222C">
      <w:r>
        <w:t>谁</w:t>
      </w:r>
      <w:r>
        <w:rPr>
          <w:rFonts w:hint="eastAsia"/>
        </w:rPr>
        <w:t>来判断该</w:t>
      </w:r>
      <w:r>
        <w:rPr>
          <w:rFonts w:hint="eastAsia"/>
        </w:rPr>
        <w:t>COOKIE</w:t>
      </w:r>
      <w:r>
        <w:rPr>
          <w:rFonts w:hint="eastAsia"/>
        </w:rPr>
        <w:t>是否过期？</w:t>
      </w:r>
      <w:r>
        <w:rPr>
          <w:rFonts w:hint="eastAsia"/>
        </w:rPr>
        <w:t>(</w:t>
      </w:r>
      <w:r>
        <w:t>是否</w:t>
      </w:r>
      <w:r>
        <w:rPr>
          <w:rFonts w:hint="eastAsia"/>
        </w:rPr>
        <w:t>在有效期内</w:t>
      </w:r>
      <w:r>
        <w:rPr>
          <w:rFonts w:hint="eastAsia"/>
        </w:rPr>
        <w:t>)</w:t>
      </w:r>
    </w:p>
    <w:p w:rsidR="00070B67" w:rsidRDefault="00070B67" w:rsidP="0031222C">
      <w:r w:rsidRPr="00070B67">
        <w:rPr>
          <w:rFonts w:hint="eastAsia"/>
          <w:highlight w:val="yellow"/>
        </w:rPr>
        <w:t>浏览器</w:t>
      </w:r>
      <w:r>
        <w:rPr>
          <w:rFonts w:hint="eastAsia"/>
        </w:rPr>
        <w:t xml:space="preserve">  </w:t>
      </w:r>
      <w:r>
        <w:t xml:space="preserve">OR  </w:t>
      </w:r>
      <w:r w:rsidRPr="00070B67">
        <w:rPr>
          <w:rFonts w:hint="eastAsia"/>
          <w:color w:val="FF0000"/>
        </w:rPr>
        <w:t>服务器</w:t>
      </w:r>
      <w:r>
        <w:rPr>
          <w:rFonts w:hint="eastAsia"/>
        </w:rPr>
        <w:t>？</w:t>
      </w:r>
    </w:p>
    <w:p w:rsidR="00070B67" w:rsidRDefault="00070B67" w:rsidP="0031222C">
      <w:r>
        <w:rPr>
          <w:rFonts w:hint="eastAsia"/>
        </w:rPr>
        <w:t>是浏览器判断该</w:t>
      </w:r>
      <w:r>
        <w:rPr>
          <w:rFonts w:hint="eastAsia"/>
        </w:rPr>
        <w:t>COOKIE</w:t>
      </w:r>
      <w:r>
        <w:rPr>
          <w:rFonts w:hint="eastAsia"/>
        </w:rPr>
        <w:t>是否过期的。</w:t>
      </w:r>
    </w:p>
    <w:p w:rsidR="00070B67" w:rsidRDefault="00070B67" w:rsidP="0031222C">
      <w:r>
        <w:rPr>
          <w:rFonts w:hint="eastAsia"/>
        </w:rPr>
        <w:t>在设置</w:t>
      </w:r>
      <w:r>
        <w:rPr>
          <w:rFonts w:hint="eastAsia"/>
        </w:rPr>
        <w:t>COOKIE</w:t>
      </w:r>
      <w:r>
        <w:rPr>
          <w:rFonts w:hint="eastAsia"/>
        </w:rPr>
        <w:t>时，</w:t>
      </w:r>
      <w:r>
        <w:t>同时</w:t>
      </w:r>
      <w:r>
        <w:rPr>
          <w:rFonts w:hint="eastAsia"/>
        </w:rPr>
        <w:t>将</w:t>
      </w:r>
      <w:r>
        <w:rPr>
          <w:rFonts w:hint="eastAsia"/>
        </w:rPr>
        <w:t>COOKIE</w:t>
      </w:r>
      <w:r>
        <w:rPr>
          <w:rFonts w:hint="eastAsia"/>
        </w:rPr>
        <w:t>的有效期，</w:t>
      </w:r>
      <w:r>
        <w:t>告知（</w:t>
      </w:r>
      <w:r>
        <w:rPr>
          <w:rFonts w:hint="eastAsia"/>
        </w:rPr>
        <w:t>传输）到浏览器端。</w:t>
      </w:r>
    </w:p>
    <w:p w:rsidR="005F5A26" w:rsidRDefault="005F5A26" w:rsidP="0031222C">
      <w:r>
        <w:rPr>
          <w:noProof/>
        </w:rPr>
        <w:lastRenderedPageBreak/>
        <w:drawing>
          <wp:inline distT="0" distB="0" distL="0" distR="0" wp14:anchorId="70BB5330" wp14:editId="1FF2D1D9">
            <wp:extent cx="5274310" cy="22244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26" w:rsidRDefault="005F5A26" w:rsidP="0031222C">
      <w:r>
        <w:rPr>
          <w:noProof/>
        </w:rPr>
        <w:drawing>
          <wp:inline distT="0" distB="0" distL="0" distR="0" wp14:anchorId="5819083A" wp14:editId="690444EF">
            <wp:extent cx="4867275" cy="28670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26" w:rsidRDefault="005F5A26" w:rsidP="0031222C"/>
    <w:p w:rsidR="005F5A26" w:rsidRDefault="005F5A26" w:rsidP="0031222C"/>
    <w:p w:rsidR="005F5A26" w:rsidRDefault="005F5A26" w:rsidP="0031222C">
      <w:r>
        <w:rPr>
          <w:rFonts w:hint="eastAsia"/>
        </w:rPr>
        <w:t>特殊值：</w:t>
      </w:r>
    </w:p>
    <w:p w:rsidR="005F5A26" w:rsidRDefault="005F5A26" w:rsidP="0031222C">
      <w:r>
        <w:tab/>
        <w:t>0</w:t>
      </w:r>
      <w:r>
        <w:rPr>
          <w:rFonts w:hint="eastAsia"/>
        </w:rPr>
        <w:t>：默认值，</w:t>
      </w:r>
      <w:r>
        <w:t>表示</w:t>
      </w:r>
      <w:r>
        <w:rPr>
          <w:rFonts w:hint="eastAsia"/>
        </w:rPr>
        <w:t>临时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:rsidR="005F5A26" w:rsidRDefault="005F5A26" w:rsidP="0031222C">
      <w:r>
        <w:tab/>
        <w:t>PHP_INT_MAX</w:t>
      </w:r>
      <w:r>
        <w:rPr>
          <w:rFonts w:hint="eastAsia"/>
        </w:rPr>
        <w:t>常量值：</w:t>
      </w:r>
      <w:r>
        <w:t>PHP</w:t>
      </w:r>
      <w:r>
        <w:rPr>
          <w:rFonts w:hint="eastAsia"/>
        </w:rPr>
        <w:t>所能表示的最大整型（</w:t>
      </w:r>
      <w:r>
        <w:t>时间戳</w:t>
      </w:r>
      <w:r>
        <w:rPr>
          <w:rFonts w:hint="eastAsia"/>
        </w:rPr>
        <w:t>也是个整型，</w:t>
      </w:r>
      <w:r>
        <w:t>也是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能表示的最大时间戳）。</w:t>
      </w:r>
    </w:p>
    <w:p w:rsidR="005F5A26" w:rsidRDefault="005F5A26" w:rsidP="0031222C">
      <w:r>
        <w:rPr>
          <w:noProof/>
        </w:rPr>
        <w:lastRenderedPageBreak/>
        <w:drawing>
          <wp:inline distT="0" distB="0" distL="0" distR="0" wp14:anchorId="3608F863" wp14:editId="16AD75AE">
            <wp:extent cx="5029200" cy="3209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26" w:rsidRDefault="005F5A26" w:rsidP="0031222C"/>
    <w:p w:rsidR="005F5A26" w:rsidRDefault="005F5A26" w:rsidP="0031222C">
      <w:r w:rsidRPr="00BC4633">
        <w:rPr>
          <w:highlight w:val="yellow"/>
        </w:rPr>
        <w:t>T</w:t>
      </w:r>
      <w:r w:rsidRPr="00BC4633">
        <w:rPr>
          <w:rFonts w:hint="eastAsia"/>
          <w:highlight w:val="yellow"/>
        </w:rPr>
        <w:t>ime(</w:t>
      </w:r>
      <w:r w:rsidRPr="00BC4633">
        <w:rPr>
          <w:highlight w:val="yellow"/>
        </w:rPr>
        <w:t>)-1:</w:t>
      </w:r>
      <w:r w:rsidRPr="00BC4633">
        <w:rPr>
          <w:highlight w:val="yellow"/>
        </w:rPr>
        <w:tab/>
      </w:r>
      <w:r w:rsidRPr="00BC4633">
        <w:rPr>
          <w:rFonts w:hint="eastAsia"/>
          <w:highlight w:val="yellow"/>
        </w:rPr>
        <w:t>删除</w:t>
      </w:r>
      <w:r w:rsidRPr="00BC4633">
        <w:rPr>
          <w:rFonts w:hint="eastAsia"/>
          <w:highlight w:val="yellow"/>
        </w:rPr>
        <w:t>COOKIE</w:t>
      </w:r>
      <w:r w:rsidRPr="00BC4633">
        <w:rPr>
          <w:rFonts w:hint="eastAsia"/>
          <w:highlight w:val="yellow"/>
        </w:rPr>
        <w:t>通用做法，</w:t>
      </w:r>
      <w:r w:rsidRPr="00BC4633">
        <w:rPr>
          <w:highlight w:val="yellow"/>
        </w:rPr>
        <w:t>强制</w:t>
      </w:r>
      <w:r w:rsidRPr="00BC4633">
        <w:rPr>
          <w:rFonts w:hint="eastAsia"/>
          <w:highlight w:val="yellow"/>
        </w:rPr>
        <w:t>设为过期</w:t>
      </w:r>
      <w:r>
        <w:rPr>
          <w:rFonts w:hint="eastAsia"/>
        </w:rPr>
        <w:t>。</w:t>
      </w:r>
    </w:p>
    <w:p w:rsidR="00BC4633" w:rsidRDefault="00BD2E3A" w:rsidP="0031222C">
      <w:r>
        <w:rPr>
          <w:noProof/>
        </w:rPr>
        <w:drawing>
          <wp:inline distT="0" distB="0" distL="0" distR="0" wp14:anchorId="654E751B" wp14:editId="152464CF">
            <wp:extent cx="5274310" cy="6083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26" w:rsidRDefault="00373526" w:rsidP="0031222C">
      <w:r>
        <w:rPr>
          <w:noProof/>
        </w:rPr>
        <w:drawing>
          <wp:inline distT="0" distB="0" distL="0" distR="0" wp14:anchorId="739546E8" wp14:editId="7C6D6177">
            <wp:extent cx="5274310" cy="18675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26" w:rsidRDefault="00373526" w:rsidP="0031222C">
      <w:r>
        <w:rPr>
          <w:rFonts w:hint="eastAsia"/>
        </w:rPr>
        <w:t>额外的：</w:t>
      </w:r>
      <w:r>
        <w:t>PHP</w:t>
      </w:r>
      <w:r>
        <w:rPr>
          <w:rFonts w:hint="eastAsia"/>
        </w:rPr>
        <w:t>的</w:t>
      </w:r>
      <w:r>
        <w:rPr>
          <w:rFonts w:hint="eastAsia"/>
        </w:rPr>
        <w:t>setcookie</w:t>
      </w:r>
      <w:r>
        <w:rPr>
          <w:rFonts w:hint="eastAsia"/>
        </w:rPr>
        <w:t>支持将第二个参数设置为空字符串的方式，</w:t>
      </w:r>
      <w:r>
        <w:t>表示</w:t>
      </w:r>
      <w:r>
        <w:rPr>
          <w:rFonts w:hint="eastAsia"/>
        </w:rPr>
        <w:t>删除。</w:t>
      </w:r>
      <w:r w:rsidR="00D477B6">
        <w:rPr>
          <w:rFonts w:hint="eastAsia"/>
        </w:rPr>
        <w:t>（快捷语法</w:t>
      </w:r>
      <w:r w:rsidR="00D477B6">
        <w:t>语法</w:t>
      </w:r>
      <w:r w:rsidR="00D477B6">
        <w:rPr>
          <w:rFonts w:hint="eastAsia"/>
        </w:rPr>
        <w:t>糖）</w:t>
      </w:r>
    </w:p>
    <w:p w:rsidR="00D477B6" w:rsidRDefault="00D477B6" w:rsidP="0031222C">
      <w:r>
        <w:rPr>
          <w:noProof/>
        </w:rPr>
        <w:lastRenderedPageBreak/>
        <w:drawing>
          <wp:inline distT="0" distB="0" distL="0" distR="0" wp14:anchorId="5862D39C" wp14:editId="02B12618">
            <wp:extent cx="5274310" cy="27336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F55" w:rsidRDefault="00903F55" w:rsidP="0031222C"/>
    <w:p w:rsidR="00903F55" w:rsidRDefault="00903F55" w:rsidP="0031222C"/>
    <w:p w:rsidR="00903F55" w:rsidRDefault="00903F55" w:rsidP="00903F55">
      <w:pPr>
        <w:pStyle w:val="3"/>
      </w:pPr>
      <w:r>
        <w:rPr>
          <w:rFonts w:hint="eastAsia"/>
        </w:rPr>
        <w:t>有效路径（</w:t>
      </w:r>
      <w:r w:rsidR="00E034BA">
        <w:rPr>
          <w:rFonts w:hint="eastAsia"/>
        </w:rPr>
        <w:t>了解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较少）</w:t>
      </w:r>
    </w:p>
    <w:p w:rsidR="00903F55" w:rsidRDefault="00903F55" w:rsidP="0031222C">
      <w:r>
        <w:rPr>
          <w:rFonts w:hint="eastAsia"/>
        </w:rPr>
        <w:t>默认的：</w:t>
      </w:r>
    </w:p>
    <w:p w:rsidR="00BC4633" w:rsidRDefault="00903F55" w:rsidP="0031222C">
      <w:r>
        <w:rPr>
          <w:rFonts w:hint="eastAsia"/>
        </w:rPr>
        <w:t>COOKIE</w:t>
      </w:r>
      <w:r>
        <w:rPr>
          <w:rFonts w:hint="eastAsia"/>
        </w:rPr>
        <w:t>：</w:t>
      </w:r>
      <w:r w:rsidRPr="00E034BA">
        <w:rPr>
          <w:rFonts w:hint="eastAsia"/>
          <w:highlight w:val="yellow"/>
        </w:rPr>
        <w:t>在当前目录及其后代目录有效</w:t>
      </w:r>
      <w:r>
        <w:rPr>
          <w:rFonts w:hint="eastAsia"/>
        </w:rPr>
        <w:t>。</w:t>
      </w:r>
    </w:p>
    <w:p w:rsidR="007D69A0" w:rsidRDefault="007D69A0" w:rsidP="0031222C">
      <w:r>
        <w:rPr>
          <w:rFonts w:hint="eastAsia"/>
        </w:rPr>
        <w:t>语法使用空字符串表示默认值！</w:t>
      </w:r>
    </w:p>
    <w:p w:rsidR="00903F55" w:rsidRDefault="00903F55" w:rsidP="0031222C"/>
    <w:p w:rsidR="00903F55" w:rsidRPr="00903F55" w:rsidRDefault="00903F55" w:rsidP="0031222C"/>
    <w:p w:rsidR="00903F55" w:rsidRDefault="00903F55" w:rsidP="0031222C">
      <w:r>
        <w:rPr>
          <w:rFonts w:hint="eastAsia"/>
        </w:rPr>
        <w:t>额外的：</w:t>
      </w:r>
    </w:p>
    <w:p w:rsidR="00903F55" w:rsidRDefault="00903F55" w:rsidP="0031222C">
      <w:r>
        <w:tab/>
      </w:r>
      <w:r>
        <w:rPr>
          <w:rFonts w:hint="eastAsia"/>
        </w:rPr>
        <w:t>通过</w:t>
      </w:r>
      <w:r>
        <w:rPr>
          <w:rFonts w:hint="eastAsia"/>
        </w:rPr>
        <w:t>setcookie</w:t>
      </w:r>
      <w:r>
        <w:rPr>
          <w:rFonts w:hint="eastAsia"/>
        </w:rPr>
        <w:t>函数的第四个参数，</w:t>
      </w:r>
      <w:r>
        <w:t>进行</w:t>
      </w:r>
      <w:r>
        <w:rPr>
          <w:rFonts w:hint="eastAsia"/>
        </w:rPr>
        <w:t>设置。</w:t>
      </w:r>
      <w:r w:rsidRPr="00E034BA">
        <w:rPr>
          <w:rFonts w:hint="eastAsia"/>
          <w:highlight w:val="yellow"/>
        </w:rPr>
        <w:t>通常如果需要设置，</w:t>
      </w:r>
      <w:r w:rsidRPr="00E034BA">
        <w:rPr>
          <w:highlight w:val="yellow"/>
        </w:rPr>
        <w:t>就</w:t>
      </w:r>
      <w:r w:rsidRPr="00E034BA">
        <w:rPr>
          <w:rFonts w:hint="eastAsia"/>
          <w:highlight w:val="yellow"/>
        </w:rPr>
        <w:t>是将</w:t>
      </w:r>
      <w:r w:rsidRPr="00E034BA">
        <w:rPr>
          <w:rFonts w:hint="eastAsia"/>
          <w:highlight w:val="yellow"/>
        </w:rPr>
        <w:t>COOKIE</w:t>
      </w:r>
      <w:r w:rsidRPr="00E034BA">
        <w:rPr>
          <w:rFonts w:hint="eastAsia"/>
          <w:highlight w:val="yellow"/>
        </w:rPr>
        <w:t>设置为</w:t>
      </w:r>
      <w:r w:rsidRPr="00E034BA">
        <w:rPr>
          <w:rFonts w:hint="eastAsia"/>
          <w:highlight w:val="yellow"/>
        </w:rPr>
        <w:t xml:space="preserve"> / </w:t>
      </w:r>
      <w:r w:rsidRPr="00E034BA">
        <w:rPr>
          <w:rFonts w:hint="eastAsia"/>
          <w:highlight w:val="yellow"/>
        </w:rPr>
        <w:t>根目录下有效，</w:t>
      </w:r>
      <w:r w:rsidRPr="00E034BA">
        <w:rPr>
          <w:highlight w:val="yellow"/>
        </w:rPr>
        <w:t>表示</w:t>
      </w:r>
      <w:r w:rsidRPr="00E034BA">
        <w:rPr>
          <w:rFonts w:hint="eastAsia"/>
          <w:highlight w:val="yellow"/>
        </w:rPr>
        <w:t>整站有效</w:t>
      </w:r>
      <w:r>
        <w:rPr>
          <w:rFonts w:hint="eastAsia"/>
        </w:rPr>
        <w:t>。</w:t>
      </w:r>
    </w:p>
    <w:p w:rsidR="00903F55" w:rsidRDefault="00180BB8" w:rsidP="0031222C">
      <w:r>
        <w:rPr>
          <w:noProof/>
        </w:rPr>
        <w:drawing>
          <wp:inline distT="0" distB="0" distL="0" distR="0" wp14:anchorId="1AB4B1E7" wp14:editId="03DDA6A3">
            <wp:extent cx="5274310" cy="2501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91" w:rsidRDefault="00921291" w:rsidP="0031222C"/>
    <w:p w:rsidR="00921291" w:rsidRDefault="00921291" w:rsidP="0031222C"/>
    <w:p w:rsidR="00921291" w:rsidRDefault="00921291" w:rsidP="00921291">
      <w:pPr>
        <w:pStyle w:val="3"/>
      </w:pPr>
      <w:r>
        <w:rPr>
          <w:rFonts w:hint="eastAsia"/>
        </w:rPr>
        <w:t>有效域（</w:t>
      </w:r>
      <w:r>
        <w:t>使用</w:t>
      </w:r>
      <w:r>
        <w:rPr>
          <w:rFonts w:hint="eastAsia"/>
        </w:rPr>
        <w:t>频率较高）</w:t>
      </w:r>
    </w:p>
    <w:p w:rsidR="00921291" w:rsidRDefault="00921291" w:rsidP="00921291">
      <w:r>
        <w:rPr>
          <w:rFonts w:hint="eastAsia"/>
        </w:rPr>
        <w:t>默认的：</w:t>
      </w:r>
    </w:p>
    <w:p w:rsidR="00921291" w:rsidRDefault="00921291" w:rsidP="00921291">
      <w:r>
        <w:tab/>
      </w:r>
      <w:r>
        <w:rPr>
          <w:rFonts w:hint="eastAsia"/>
        </w:rPr>
        <w:t>某个域名下设置的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t>仅仅</w:t>
      </w:r>
      <w:r>
        <w:rPr>
          <w:rFonts w:hint="eastAsia"/>
        </w:rPr>
        <w:t>可以在当前域名下所使用！</w:t>
      </w:r>
    </w:p>
    <w:p w:rsidR="0033162D" w:rsidRDefault="0033162D" w:rsidP="00921291"/>
    <w:p w:rsidR="00526924" w:rsidRDefault="00526924" w:rsidP="00921291"/>
    <w:p w:rsidR="00526924" w:rsidRDefault="00526924" w:rsidP="00921291">
      <w:r>
        <w:rPr>
          <w:rFonts w:hint="eastAsia"/>
        </w:rPr>
        <w:t>额外：</w:t>
      </w:r>
    </w:p>
    <w:p w:rsidR="00526924" w:rsidRDefault="00526924" w:rsidP="00921291">
      <w:r>
        <w:rPr>
          <w:rFonts w:hint="eastAsia"/>
        </w:rPr>
        <w:t>现在稍大点的网站，</w:t>
      </w:r>
      <w:r>
        <w:t>都会</w:t>
      </w:r>
      <w:r>
        <w:rPr>
          <w:rFonts w:hint="eastAsia"/>
        </w:rPr>
        <w:t>使用子域名（</w:t>
      </w:r>
      <w:r>
        <w:t>二级域名</w:t>
      </w:r>
      <w:r>
        <w:rPr>
          <w:rFonts w:hint="eastAsia"/>
        </w:rPr>
        <w:t>）</w:t>
      </w:r>
      <w:r>
        <w:t>的</w:t>
      </w:r>
      <w:r>
        <w:rPr>
          <w:rFonts w:hint="eastAsia"/>
        </w:rPr>
        <w:t>方式划分业务逻辑：</w:t>
      </w:r>
    </w:p>
    <w:p w:rsidR="00526924" w:rsidRDefault="00526924" w:rsidP="00921291">
      <w:r>
        <w:t>N</w:t>
      </w:r>
      <w:r>
        <w:rPr>
          <w:rFonts w:hint="eastAsia"/>
        </w:rPr>
        <w:t>ew</w:t>
      </w:r>
      <w:r>
        <w:t>s.baidu.com. music.baidu.com</w:t>
      </w:r>
      <w:r w:rsidR="00623B16">
        <w:rPr>
          <w:rFonts w:hint="eastAsia"/>
        </w:rPr>
        <w:t>，</w:t>
      </w:r>
      <w:r w:rsidR="00623B16">
        <w:rPr>
          <w:rFonts w:hint="eastAsia"/>
        </w:rPr>
        <w:t xml:space="preserve"> </w:t>
      </w:r>
      <w:r w:rsidR="00623B16">
        <w:rPr>
          <w:rFonts w:hint="eastAsia"/>
        </w:rPr>
        <w:t>就是</w:t>
      </w:r>
      <w:r w:rsidR="00623B16">
        <w:rPr>
          <w:rFonts w:hint="eastAsia"/>
        </w:rPr>
        <w:t>baidu.com</w:t>
      </w:r>
      <w:r w:rsidR="00623B16">
        <w:rPr>
          <w:rFonts w:hint="eastAsia"/>
        </w:rPr>
        <w:t>下的子域名（</w:t>
      </w:r>
      <w:r w:rsidR="00623B16">
        <w:t>二级域名</w:t>
      </w:r>
      <w:r w:rsidR="00623B16">
        <w:rPr>
          <w:rFonts w:hint="eastAsia"/>
        </w:rPr>
        <w:t>）</w:t>
      </w:r>
    </w:p>
    <w:p w:rsidR="00526924" w:rsidRDefault="00526924" w:rsidP="00921291">
      <w:r>
        <w:t>Test.kang.com, shop.kang.com</w:t>
      </w:r>
      <w:r w:rsidR="00DF0C7E">
        <w:rPr>
          <w:rFonts w:hint="eastAsia"/>
        </w:rPr>
        <w:t>，</w:t>
      </w:r>
      <w:r w:rsidR="00DF0C7E">
        <w:t>都是</w:t>
      </w:r>
      <w:r w:rsidR="00DF0C7E">
        <w:rPr>
          <w:rFonts w:hint="eastAsia"/>
        </w:rPr>
        <w:t>kang</w:t>
      </w:r>
      <w:r w:rsidR="00DF0C7E">
        <w:t>.com</w:t>
      </w:r>
      <w:r w:rsidR="00DF0C7E">
        <w:rPr>
          <w:rFonts w:hint="eastAsia"/>
        </w:rPr>
        <w:t>下的子域名。</w:t>
      </w:r>
    </w:p>
    <w:p w:rsidR="002D50D7" w:rsidRDefault="002D50D7" w:rsidP="00921291">
      <w:r>
        <w:rPr>
          <w:rFonts w:hint="eastAsia"/>
        </w:rPr>
        <w:t>COOKIE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在一级域名内（所有的二级域名之间）</w:t>
      </w:r>
      <w:r>
        <w:t>进行</w:t>
      </w:r>
      <w:r>
        <w:rPr>
          <w:rFonts w:hint="eastAsia"/>
        </w:rPr>
        <w:t>COOKIE</w:t>
      </w:r>
      <w:r>
        <w:rPr>
          <w:rFonts w:hint="eastAsia"/>
        </w:rPr>
        <w:t>数据共享。</w:t>
      </w:r>
    </w:p>
    <w:p w:rsidR="002D50D7" w:rsidRDefault="000268DF" w:rsidP="00921291"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setcookie</w:t>
      </w:r>
      <w:r>
        <w:rPr>
          <w:rFonts w:hint="eastAsia"/>
        </w:rPr>
        <w:t>的第</w:t>
      </w:r>
      <w:r>
        <w:rPr>
          <w:rFonts w:hint="eastAsia"/>
        </w:rPr>
        <w:t>5</w:t>
      </w:r>
      <w:r>
        <w:rPr>
          <w:rFonts w:hint="eastAsia"/>
        </w:rPr>
        <w:t>个参数进行设置：</w:t>
      </w:r>
    </w:p>
    <w:p w:rsidR="00F76D7F" w:rsidRPr="00921291" w:rsidRDefault="00765702" w:rsidP="00921291">
      <w:r>
        <w:rPr>
          <w:noProof/>
        </w:rPr>
        <w:drawing>
          <wp:inline distT="0" distB="0" distL="0" distR="0" wp14:anchorId="5787FCA8" wp14:editId="58F291F0">
            <wp:extent cx="5274310" cy="5822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07" w:rsidRDefault="007D31FF" w:rsidP="0031222C">
      <w:r>
        <w:rPr>
          <w:noProof/>
        </w:rPr>
        <w:drawing>
          <wp:inline distT="0" distB="0" distL="0" distR="0" wp14:anchorId="47A1156C" wp14:editId="69120E86">
            <wp:extent cx="5274310" cy="5461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1FF" w:rsidRDefault="007D31FF" w:rsidP="0031222C"/>
    <w:p w:rsidR="007D31FF" w:rsidRDefault="007D31FF" w:rsidP="0031222C">
      <w:r>
        <w:rPr>
          <w:rFonts w:hint="eastAsia"/>
        </w:rPr>
        <w:t>此时，</w:t>
      </w:r>
      <w:r>
        <w:t>浏览器</w:t>
      </w:r>
      <w:r>
        <w:rPr>
          <w:rFonts w:hint="eastAsia"/>
        </w:rPr>
        <w:t>端，存储方式：</w:t>
      </w:r>
    </w:p>
    <w:p w:rsidR="007D31FF" w:rsidRDefault="007D31FF" w:rsidP="0031222C">
      <w:r>
        <w:rPr>
          <w:noProof/>
        </w:rPr>
        <w:drawing>
          <wp:inline distT="0" distB="0" distL="0" distR="0" wp14:anchorId="04E9D655" wp14:editId="60111E6F">
            <wp:extent cx="4762500" cy="933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E8" w:rsidRDefault="003A12E8" w:rsidP="0031222C"/>
    <w:p w:rsidR="003A12E8" w:rsidRDefault="003A12E8" w:rsidP="0031222C"/>
    <w:p w:rsidR="00C664BF" w:rsidRDefault="003A12E8" w:rsidP="00C664BF">
      <w:pPr>
        <w:pStyle w:val="3"/>
      </w:pPr>
      <w:r>
        <w:rPr>
          <w:rFonts w:hint="eastAsia"/>
        </w:rPr>
        <w:t>是否仅安全连接（</w:t>
      </w:r>
      <w:r>
        <w:t>https</w:t>
      </w:r>
      <w:r>
        <w:rPr>
          <w:rFonts w:hint="eastAsia"/>
        </w:rPr>
        <w:t>）传输</w:t>
      </w:r>
    </w:p>
    <w:p w:rsidR="00C664BF" w:rsidRDefault="00C664BF" w:rsidP="00C664BF">
      <w:r>
        <w:rPr>
          <w:rFonts w:hint="eastAsia"/>
        </w:rPr>
        <w:t>告知浏览器，</w:t>
      </w:r>
      <w:r>
        <w:t>我们</w:t>
      </w:r>
      <w:r>
        <w:rPr>
          <w:rFonts w:hint="eastAsia"/>
        </w:rPr>
        <w:t>所设置的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t>是否</w:t>
      </w:r>
      <w:r>
        <w:rPr>
          <w:rFonts w:hint="eastAsia"/>
        </w:rPr>
        <w:t>仅仅在</w:t>
      </w:r>
      <w:r>
        <w:rPr>
          <w:rFonts w:hint="eastAsia"/>
        </w:rPr>
        <w:t>http</w:t>
      </w:r>
      <w:r>
        <w:t>s</w:t>
      </w:r>
      <w:r>
        <w:rPr>
          <w:rFonts w:hint="eastAsia"/>
        </w:rPr>
        <w:t>这个协议下，</w:t>
      </w:r>
      <w:r>
        <w:t>才会被</w:t>
      </w:r>
      <w:r>
        <w:rPr>
          <w:rFonts w:hint="eastAsia"/>
        </w:rPr>
        <w:t>发送到浏览器端！</w:t>
      </w:r>
    </w:p>
    <w:p w:rsidR="001D5DAB" w:rsidRDefault="001D5DAB" w:rsidP="00C664BF"/>
    <w:p w:rsidR="00776B98" w:rsidRDefault="00776B98" w:rsidP="00C664BF">
      <w:r>
        <w:rPr>
          <w:rFonts w:hint="eastAsia"/>
        </w:rPr>
        <w:t>是用</w:t>
      </w:r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第六个完成设置：</w:t>
      </w:r>
      <w:r>
        <w:t>默认</w:t>
      </w:r>
      <w:r>
        <w:rPr>
          <w:rFonts w:hint="eastAsia"/>
        </w:rPr>
        <w:t>值</w:t>
      </w:r>
      <w:r>
        <w:rPr>
          <w:rFonts w:hint="eastAsia"/>
        </w:rPr>
        <w:t>false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都可以（</w:t>
      </w:r>
      <w:r>
        <w:t>http</w:t>
      </w:r>
      <w:r>
        <w:rPr>
          <w:rFonts w:hint="eastAsia"/>
        </w:rPr>
        <w:t>和</w:t>
      </w:r>
      <w:r>
        <w:rPr>
          <w:rFonts w:hint="eastAsia"/>
        </w:rPr>
        <w:t>https</w:t>
      </w:r>
      <w:r>
        <w:rPr>
          <w:rFonts w:hint="eastAsia"/>
        </w:rPr>
        <w:t>）。</w:t>
      </w:r>
    </w:p>
    <w:p w:rsidR="00BC4DAB" w:rsidRDefault="00BC4DAB" w:rsidP="00C664BF">
      <w:r>
        <w:rPr>
          <w:noProof/>
        </w:rPr>
        <w:drawing>
          <wp:inline distT="0" distB="0" distL="0" distR="0" wp14:anchorId="4199196F" wp14:editId="1B865BBA">
            <wp:extent cx="5274310" cy="6076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7F" w:rsidRDefault="00013B7F" w:rsidP="00C664BF">
      <w:r>
        <w:rPr>
          <w:noProof/>
        </w:rPr>
        <w:drawing>
          <wp:inline distT="0" distB="0" distL="0" distR="0" wp14:anchorId="2F7CDFAD" wp14:editId="3FD5BC20">
            <wp:extent cx="4867275" cy="25241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7F" w:rsidRDefault="00013B7F" w:rsidP="00C664BF"/>
    <w:p w:rsidR="00013B7F" w:rsidRDefault="00013B7F" w:rsidP="00C664BF">
      <w:r>
        <w:rPr>
          <w:rFonts w:hint="eastAsia"/>
        </w:rPr>
        <w:t>请求时：只有非安全连接才能传输的才会被发送到服务器端！</w:t>
      </w:r>
    </w:p>
    <w:p w:rsidR="00013B7F" w:rsidRPr="00C664BF" w:rsidRDefault="00013B7F" w:rsidP="00C664BF">
      <w:r>
        <w:rPr>
          <w:noProof/>
        </w:rPr>
        <w:lastRenderedPageBreak/>
        <w:drawing>
          <wp:inline distT="0" distB="0" distL="0" distR="0" wp14:anchorId="0A75BFFF" wp14:editId="32B36CD6">
            <wp:extent cx="4591050" cy="13144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E8" w:rsidRPr="007D31FF" w:rsidRDefault="003A12E8" w:rsidP="003A12E8">
      <w:pPr>
        <w:pStyle w:val="3"/>
      </w:pPr>
      <w:r>
        <w:rPr>
          <w:rFonts w:hint="eastAsia"/>
        </w:rPr>
        <w:t>HTTP</w:t>
      </w:r>
      <w:r>
        <w:t>ONLY</w:t>
      </w:r>
    </w:p>
    <w:p w:rsidR="00903F55" w:rsidRDefault="002D44EC" w:rsidP="0031222C">
      <w:r>
        <w:rPr>
          <w:rFonts w:hint="eastAsia"/>
        </w:rPr>
        <w:t>所设置好的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t>是否</w:t>
      </w:r>
      <w:r>
        <w:rPr>
          <w:rFonts w:hint="eastAsia"/>
        </w:rPr>
        <w:t>仅仅在</w:t>
      </w:r>
      <w:r>
        <w:rPr>
          <w:rFonts w:hint="eastAsia"/>
        </w:rPr>
        <w:t>http</w:t>
      </w:r>
      <w:r>
        <w:rPr>
          <w:rFonts w:hint="eastAsia"/>
        </w:rPr>
        <w:t>请求时所使用。</w:t>
      </w:r>
    </w:p>
    <w:p w:rsidR="005A7D1B" w:rsidRDefault="005A7D1B" w:rsidP="0031222C"/>
    <w:p w:rsidR="005A7D1B" w:rsidRDefault="005A7D1B" w:rsidP="0031222C">
      <w:r>
        <w:rPr>
          <w:rFonts w:hint="eastAsia"/>
        </w:rPr>
        <w:t>COOKIE</w:t>
      </w:r>
      <w:r>
        <w:rPr>
          <w:rFonts w:hint="eastAsia"/>
        </w:rPr>
        <w:t>还可以通过浏览器端的脚本（</w:t>
      </w:r>
      <w:r>
        <w:t>javascript</w:t>
      </w:r>
      <w:r>
        <w:rPr>
          <w:rFonts w:hint="eastAsia"/>
        </w:rPr>
        <w:t>）获取到。</w:t>
      </w:r>
    </w:p>
    <w:p w:rsidR="005A7D1B" w:rsidRDefault="00301B72" w:rsidP="0031222C">
      <w:r>
        <w:rPr>
          <w:noProof/>
        </w:rPr>
        <w:drawing>
          <wp:inline distT="0" distB="0" distL="0" distR="0" wp14:anchorId="2E075A50" wp14:editId="6B207D36">
            <wp:extent cx="5274310" cy="29762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D1B" w:rsidRDefault="00301B72" w:rsidP="0031222C">
      <w:r>
        <w:rPr>
          <w:noProof/>
        </w:rPr>
        <w:drawing>
          <wp:inline distT="0" distB="0" distL="0" distR="0" wp14:anchorId="7C3C3866" wp14:editId="473568D5">
            <wp:extent cx="5274310" cy="22955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72" w:rsidRDefault="00301B72" w:rsidP="0031222C"/>
    <w:p w:rsidR="00301B72" w:rsidRDefault="00301B72" w:rsidP="0031222C">
      <w:r>
        <w:rPr>
          <w:rFonts w:hint="eastAsia"/>
        </w:rPr>
        <w:t>如果需要禁止，</w:t>
      </w:r>
      <w:r>
        <w:t>浏览器</w:t>
      </w:r>
      <w:r>
        <w:rPr>
          <w:rFonts w:hint="eastAsia"/>
        </w:rPr>
        <w:t>端其他脚本使用该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使用第七个参数即可：</w:t>
      </w:r>
    </w:p>
    <w:p w:rsidR="00864B2B" w:rsidRDefault="00864B2B" w:rsidP="0031222C">
      <w:r>
        <w:rPr>
          <w:noProof/>
        </w:rPr>
        <w:lastRenderedPageBreak/>
        <w:drawing>
          <wp:inline distT="0" distB="0" distL="0" distR="0" wp14:anchorId="59C90216" wp14:editId="751EF784">
            <wp:extent cx="5274310" cy="3803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B72" w:rsidRDefault="00E96536" w:rsidP="0031222C">
      <w:r>
        <w:rPr>
          <w:noProof/>
        </w:rPr>
        <w:drawing>
          <wp:inline distT="0" distB="0" distL="0" distR="0" wp14:anchorId="7696BAC9" wp14:editId="2F98F4A3">
            <wp:extent cx="5274310" cy="16764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68" w:rsidRDefault="00CC5668" w:rsidP="0031222C"/>
    <w:p w:rsidR="00CC5668" w:rsidRDefault="00CC5668" w:rsidP="0031222C"/>
    <w:p w:rsidR="00CC5668" w:rsidRDefault="00CC5668" w:rsidP="0031222C">
      <w:r>
        <w:rPr>
          <w:rFonts w:hint="eastAsia"/>
        </w:rPr>
        <w:t>总结</w:t>
      </w:r>
    </w:p>
    <w:p w:rsidR="00CC5668" w:rsidRPr="00301B72" w:rsidRDefault="00CC5668" w:rsidP="0031222C">
      <w:r>
        <w:tab/>
        <w:t>Setcookie(</w:t>
      </w:r>
      <w:r>
        <w:rPr>
          <w:rFonts w:hint="eastAsia"/>
        </w:rPr>
        <w:t>键，</w:t>
      </w:r>
      <w:r>
        <w:t>值</w:t>
      </w:r>
      <w:r>
        <w:rPr>
          <w:rFonts w:hint="eastAsia"/>
        </w:rPr>
        <w:t>，</w:t>
      </w:r>
      <w:r>
        <w:t>有效期</w:t>
      </w:r>
      <w:r>
        <w:rPr>
          <w:rFonts w:hint="eastAsia"/>
        </w:rPr>
        <w:t>=0</w:t>
      </w:r>
      <w:r>
        <w:rPr>
          <w:rFonts w:hint="eastAsia"/>
        </w:rPr>
        <w:t>，</w:t>
      </w:r>
      <w:r>
        <w:t>有效路径</w:t>
      </w:r>
      <w:r>
        <w:rPr>
          <w:rFonts w:hint="eastAsia"/>
        </w:rPr>
        <w:t>=</w:t>
      </w:r>
      <w:r>
        <w:t>‘’</w:t>
      </w:r>
      <w:r>
        <w:rPr>
          <w:rFonts w:hint="eastAsia"/>
        </w:rPr>
        <w:t>，有效</w:t>
      </w:r>
      <w:r>
        <w:t>域名</w:t>
      </w:r>
      <w:r>
        <w:rPr>
          <w:rFonts w:hint="eastAsia"/>
        </w:rPr>
        <w:t>=</w:t>
      </w:r>
      <w:r>
        <w:t>‘’</w:t>
      </w:r>
      <w:r>
        <w:rPr>
          <w:rFonts w:hint="eastAsia"/>
        </w:rPr>
        <w:t>，</w:t>
      </w:r>
      <w:r>
        <w:t>是否</w:t>
      </w:r>
      <w:r>
        <w:rPr>
          <w:rFonts w:hint="eastAsia"/>
        </w:rPr>
        <w:t>仅安全连接传输</w:t>
      </w:r>
      <w:r>
        <w:rPr>
          <w:rFonts w:hint="eastAsia"/>
        </w:rPr>
        <w:t>=</w:t>
      </w:r>
      <w:r>
        <w:t>false</w:t>
      </w:r>
      <w:r>
        <w:rPr>
          <w:rFonts w:hint="eastAsia"/>
        </w:rPr>
        <w:t>，</w:t>
      </w:r>
      <w:r>
        <w:t>是否</w:t>
      </w:r>
      <w:r>
        <w:rPr>
          <w:rFonts w:hint="eastAsia"/>
        </w:rPr>
        <w:t>HTTP</w:t>
      </w:r>
      <w:r>
        <w:t>only=false</w:t>
      </w:r>
      <w:r>
        <w:rPr>
          <w:rFonts w:hint="eastAsia"/>
        </w:rPr>
        <w:t>)</w:t>
      </w:r>
    </w:p>
    <w:p w:rsidR="00301B72" w:rsidRDefault="00301B72" w:rsidP="0031222C"/>
    <w:p w:rsidR="00CC5668" w:rsidRDefault="00CC5668" w:rsidP="0031222C"/>
    <w:p w:rsidR="00CC5668" w:rsidRDefault="00CC5668" w:rsidP="00CC5668">
      <w:pPr>
        <w:pStyle w:val="2"/>
      </w:pPr>
      <w:r>
        <w:rPr>
          <w:rFonts w:hint="eastAsia"/>
        </w:rPr>
        <w:t>语法细节</w:t>
      </w:r>
    </w:p>
    <w:p w:rsidR="00CC5668" w:rsidRDefault="00CC5668" w:rsidP="00CC5668">
      <w:pPr>
        <w:pStyle w:val="3"/>
      </w:pPr>
      <w:r>
        <w:tab/>
        <w:t>COOKIE</w:t>
      </w:r>
      <w:r>
        <w:rPr>
          <w:rFonts w:hint="eastAsia"/>
        </w:rPr>
        <w:t>仅仅支持字符串类型数据</w:t>
      </w:r>
    </w:p>
    <w:p w:rsidR="00CC5668" w:rsidRDefault="00CC5668" w:rsidP="00CC5668">
      <w:r>
        <w:rPr>
          <w:rFonts w:hint="eastAsia"/>
        </w:rPr>
        <w:t>可以转换成字符串的数据会执行自动类型转换。</w:t>
      </w:r>
    </w:p>
    <w:p w:rsidR="00C64313" w:rsidRDefault="00C64313" w:rsidP="00CC5668">
      <w:r>
        <w:rPr>
          <w:noProof/>
        </w:rPr>
        <w:drawing>
          <wp:inline distT="0" distB="0" distL="0" distR="0" wp14:anchorId="275F7E2C" wp14:editId="6C2EA1B4">
            <wp:extent cx="5274310" cy="162179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13" w:rsidRDefault="00C64313" w:rsidP="00CC5668"/>
    <w:p w:rsidR="00C64313" w:rsidRDefault="00C64313" w:rsidP="00CC5668">
      <w:r>
        <w:rPr>
          <w:rFonts w:hint="eastAsia"/>
        </w:rPr>
        <w:t>办法：</w:t>
      </w:r>
    </w:p>
    <w:p w:rsidR="00C64313" w:rsidRDefault="00C64313" w:rsidP="00CC5668">
      <w:r>
        <w:tab/>
        <w:t>Serialize()</w:t>
      </w:r>
      <w:r>
        <w:rPr>
          <w:rFonts w:hint="eastAsia"/>
        </w:rPr>
        <w:t>序列化。</w:t>
      </w:r>
      <w:r>
        <w:t>将</w:t>
      </w:r>
      <w:r>
        <w:rPr>
          <w:rFonts w:hint="eastAsia"/>
        </w:rPr>
        <w:t>某种特殊的数据类型，</w:t>
      </w:r>
      <w:r>
        <w:t>转换</w:t>
      </w:r>
      <w:r>
        <w:rPr>
          <w:rFonts w:hint="eastAsia"/>
        </w:rPr>
        <w:t>成字符串。</w:t>
      </w:r>
    </w:p>
    <w:p w:rsidR="00864024" w:rsidRDefault="00864024" w:rsidP="00CC5668">
      <w:r>
        <w:rPr>
          <w:noProof/>
        </w:rPr>
        <w:drawing>
          <wp:inline distT="0" distB="0" distL="0" distR="0" wp14:anchorId="1788A3EA" wp14:editId="5CB4E98E">
            <wp:extent cx="5274310" cy="9353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A4" w:rsidRDefault="00F532A4" w:rsidP="00CC5668">
      <w:r>
        <w:tab/>
      </w:r>
      <w:r>
        <w:rPr>
          <w:rFonts w:hint="eastAsia"/>
        </w:rPr>
        <w:t>获取后，</w:t>
      </w:r>
      <w:r>
        <w:t>在</w:t>
      </w:r>
      <w:r>
        <w:rPr>
          <w:rFonts w:hint="eastAsia"/>
        </w:rPr>
        <w:t>反序列化</w:t>
      </w:r>
      <w:r>
        <w:rPr>
          <w:rFonts w:hint="eastAsia"/>
        </w:rPr>
        <w:t>unserialize()</w:t>
      </w:r>
      <w:r>
        <w:rPr>
          <w:rFonts w:hint="eastAsia"/>
        </w:rPr>
        <w:t>：</w:t>
      </w:r>
    </w:p>
    <w:p w:rsidR="00F532A4" w:rsidRDefault="00F532A4" w:rsidP="00CC5668">
      <w:r>
        <w:rPr>
          <w:noProof/>
        </w:rPr>
        <w:lastRenderedPageBreak/>
        <w:drawing>
          <wp:inline distT="0" distB="0" distL="0" distR="0" wp14:anchorId="25442B91" wp14:editId="720AE136">
            <wp:extent cx="5274310" cy="7835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A5" w:rsidRDefault="007548A5" w:rsidP="00CC5668"/>
    <w:p w:rsidR="007548A5" w:rsidRDefault="007548A5" w:rsidP="00CC5668"/>
    <w:p w:rsidR="007548A5" w:rsidRDefault="007548A5" w:rsidP="00CC5668"/>
    <w:p w:rsidR="007548A5" w:rsidRDefault="007548A5" w:rsidP="007548A5">
      <w:pPr>
        <w:pStyle w:val="3"/>
      </w:pPr>
      <w:r>
        <w:rPr>
          <w:rFonts w:hint="eastAsia"/>
        </w:rPr>
        <w:t>$_COOKIE,</w:t>
      </w:r>
      <w:r>
        <w:rPr>
          <w:rFonts w:hint="eastAsia"/>
        </w:rPr>
        <w:t>仅仅用来存储浏览器请求时携带的</w:t>
      </w:r>
      <w:r>
        <w:rPr>
          <w:rFonts w:hint="eastAsia"/>
        </w:rPr>
        <w:t>COOKIE</w:t>
      </w:r>
      <w:r>
        <w:rPr>
          <w:rFonts w:hint="eastAsia"/>
        </w:rPr>
        <w:t>数据</w:t>
      </w:r>
    </w:p>
    <w:p w:rsidR="007548A5" w:rsidRDefault="007548A5" w:rsidP="007548A5">
      <w:r>
        <w:rPr>
          <w:rFonts w:hint="eastAsia"/>
        </w:rPr>
        <w:t>当前脚本周期</w:t>
      </w:r>
      <w:r>
        <w:rPr>
          <w:rFonts w:hint="eastAsia"/>
        </w:rPr>
        <w:t>setcookie</w:t>
      </w:r>
      <w:r>
        <w:rPr>
          <w:rFonts w:hint="eastAsia"/>
        </w:rPr>
        <w:t>所设置的</w:t>
      </w:r>
      <w:r>
        <w:rPr>
          <w:rFonts w:hint="eastAsia"/>
        </w:rPr>
        <w:t>COOKIE</w:t>
      </w:r>
      <w:r>
        <w:rPr>
          <w:rFonts w:hint="eastAsia"/>
        </w:rPr>
        <w:t>变量，是不会出现在</w:t>
      </w:r>
      <w:r>
        <w:rPr>
          <w:rFonts w:hint="eastAsia"/>
        </w:rPr>
        <w:t>$_COOKIE</w:t>
      </w:r>
      <w:r>
        <w:rPr>
          <w:rFonts w:hint="eastAsia"/>
        </w:rPr>
        <w:t>中！</w:t>
      </w:r>
    </w:p>
    <w:p w:rsidR="00C67B97" w:rsidRDefault="00C67B97" w:rsidP="007548A5">
      <w:r>
        <w:rPr>
          <w:noProof/>
        </w:rPr>
        <w:drawing>
          <wp:inline distT="0" distB="0" distL="0" distR="0" wp14:anchorId="29A878DC" wp14:editId="02010DAA">
            <wp:extent cx="5274310" cy="7385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B97" w:rsidRDefault="00C67B97" w:rsidP="007548A5"/>
    <w:p w:rsidR="00C67B97" w:rsidRDefault="00C67B97" w:rsidP="007548A5">
      <w:r>
        <w:rPr>
          <w:rFonts w:hint="eastAsia"/>
        </w:rPr>
        <w:t>下载再请求：</w:t>
      </w:r>
    </w:p>
    <w:p w:rsidR="00C67B97" w:rsidRDefault="00013E0D" w:rsidP="007548A5">
      <w:r>
        <w:rPr>
          <w:noProof/>
        </w:rPr>
        <w:drawing>
          <wp:inline distT="0" distB="0" distL="0" distR="0" wp14:anchorId="1ACBA10F" wp14:editId="65D1C88F">
            <wp:extent cx="5274310" cy="1571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4F" w:rsidRDefault="00C77A4F" w:rsidP="007548A5"/>
    <w:p w:rsidR="00C77A4F" w:rsidRDefault="00C77A4F" w:rsidP="007548A5"/>
    <w:p w:rsidR="00C77A4F" w:rsidRDefault="00C77A4F" w:rsidP="00C77A4F">
      <w:pPr>
        <w:pStyle w:val="2"/>
      </w:pPr>
      <w:r>
        <w:rPr>
          <w:rFonts w:hint="eastAsia"/>
        </w:rPr>
        <w:t>COOKIE</w:t>
      </w:r>
      <w:r>
        <w:rPr>
          <w:rFonts w:hint="eastAsia"/>
        </w:rPr>
        <w:t>的使用</w:t>
      </w:r>
    </w:p>
    <w:p w:rsidR="00C77A4F" w:rsidRDefault="00C77A4F" w:rsidP="00C77A4F">
      <w:r>
        <w:tab/>
      </w:r>
      <w:r>
        <w:rPr>
          <w:rFonts w:hint="eastAsia"/>
        </w:rPr>
        <w:t>购物车。</w:t>
      </w:r>
      <w:r>
        <w:t>在</w:t>
      </w:r>
      <w:r>
        <w:rPr>
          <w:rFonts w:hint="eastAsia"/>
        </w:rPr>
        <w:t>未登陆的情况下，</w:t>
      </w:r>
      <w:r>
        <w:t>用来</w:t>
      </w:r>
      <w:r>
        <w:rPr>
          <w:rFonts w:hint="eastAsia"/>
        </w:rPr>
        <w:t>记录购物车内商品。</w:t>
      </w:r>
    </w:p>
    <w:p w:rsidR="00C77A4F" w:rsidRDefault="00C77A4F" w:rsidP="00C77A4F"/>
    <w:p w:rsidR="00C77A4F" w:rsidRDefault="00C77A4F" w:rsidP="00C77A4F">
      <w:r>
        <w:tab/>
      </w:r>
      <w:r w:rsidRPr="000C6E9F">
        <w:rPr>
          <w:rFonts w:hint="eastAsia"/>
          <w:color w:val="FF0000"/>
        </w:rPr>
        <w:t>多长时间免登陆</w:t>
      </w:r>
      <w:r>
        <w:rPr>
          <w:rFonts w:hint="eastAsia"/>
        </w:rPr>
        <w:t>。</w:t>
      </w:r>
    </w:p>
    <w:p w:rsidR="000C6E9F" w:rsidRDefault="000C6E9F" w:rsidP="00C77A4F">
      <w:r>
        <w:rPr>
          <w:noProof/>
        </w:rPr>
        <w:drawing>
          <wp:inline distT="0" distB="0" distL="0" distR="0" wp14:anchorId="3182692D" wp14:editId="3515191E">
            <wp:extent cx="3105150" cy="3714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4F" w:rsidRDefault="00C77A4F" w:rsidP="00C77A4F"/>
    <w:p w:rsidR="00C77A4F" w:rsidRDefault="00C77A4F" w:rsidP="00C77A4F">
      <w:r>
        <w:tab/>
      </w:r>
      <w:r>
        <w:rPr>
          <w:rFonts w:hint="eastAsia"/>
        </w:rPr>
        <w:t>搜索习惯。</w:t>
      </w:r>
      <w:r>
        <w:t>搜索</w:t>
      </w:r>
      <w:r>
        <w:rPr>
          <w:rFonts w:hint="eastAsia"/>
        </w:rPr>
        <w:t>历史</w:t>
      </w:r>
    </w:p>
    <w:p w:rsidR="004A668A" w:rsidRDefault="004A668A" w:rsidP="00C77A4F"/>
    <w:p w:rsidR="004A668A" w:rsidRDefault="004A668A" w:rsidP="00C77A4F">
      <w:r>
        <w:rPr>
          <w:rFonts w:hint="eastAsia"/>
        </w:rPr>
        <w:t>需要长时间的存储会话的数据，</w:t>
      </w:r>
      <w:r>
        <w:t>通常</w:t>
      </w:r>
      <w:r>
        <w:rPr>
          <w:rFonts w:hint="eastAsia"/>
        </w:rPr>
        <w:t>使用</w:t>
      </w:r>
      <w:r>
        <w:rPr>
          <w:rFonts w:hint="eastAsia"/>
        </w:rPr>
        <w:t>COOKIE</w:t>
      </w:r>
      <w:r>
        <w:rPr>
          <w:rFonts w:hint="eastAsia"/>
        </w:rPr>
        <w:t>完成。</w:t>
      </w:r>
    </w:p>
    <w:p w:rsidR="002C7302" w:rsidRDefault="002C7302" w:rsidP="00C77A4F"/>
    <w:p w:rsidR="002C7302" w:rsidRDefault="002C7302" w:rsidP="00C77A4F"/>
    <w:p w:rsidR="002C7302" w:rsidRDefault="002C7302" w:rsidP="002C7302">
      <w:pPr>
        <w:pStyle w:val="1"/>
      </w:pPr>
      <w:r>
        <w:lastRenderedPageBreak/>
        <w:t>SESSION</w:t>
      </w:r>
      <w:r w:rsidR="00367BE4">
        <w:rPr>
          <w:rFonts w:hint="eastAsia"/>
        </w:rPr>
        <w:t>技术</w:t>
      </w:r>
    </w:p>
    <w:p w:rsidR="004575CF" w:rsidRDefault="004575CF" w:rsidP="004575CF"/>
    <w:p w:rsidR="004575CF" w:rsidRPr="004575CF" w:rsidRDefault="004575CF" w:rsidP="004575CF">
      <w:pPr>
        <w:pStyle w:val="2"/>
      </w:pPr>
      <w:r>
        <w:rPr>
          <w:rFonts w:hint="eastAsia"/>
        </w:rPr>
        <w:t>基本概念</w:t>
      </w:r>
    </w:p>
    <w:p w:rsidR="002C7302" w:rsidRDefault="002C7302" w:rsidP="002C7302">
      <w:r>
        <w:rPr>
          <w:rFonts w:hint="eastAsia"/>
        </w:rPr>
        <w:t>使用很多的会话技术。</w:t>
      </w:r>
    </w:p>
    <w:p w:rsidR="00367BE4" w:rsidRDefault="00367BE4" w:rsidP="002C7302"/>
    <w:p w:rsidR="00951580" w:rsidRDefault="00951580" w:rsidP="002C7302">
      <w:r>
        <w:rPr>
          <w:rFonts w:hint="eastAsia"/>
        </w:rPr>
        <w:t>COOKIE</w:t>
      </w:r>
      <w:r>
        <w:rPr>
          <w:rFonts w:hint="eastAsia"/>
        </w:rPr>
        <w:t>的劣势：</w:t>
      </w:r>
    </w:p>
    <w:p w:rsidR="00951580" w:rsidRDefault="00951580" w:rsidP="002C7302">
      <w:r>
        <w:tab/>
      </w:r>
      <w:r>
        <w:rPr>
          <w:rFonts w:hint="eastAsia"/>
        </w:rPr>
        <w:t>会话数据的存储位置：</w:t>
      </w:r>
      <w:r w:rsidRPr="00951580">
        <w:rPr>
          <w:highlight w:val="yellow"/>
        </w:rPr>
        <w:t>浏览器端</w:t>
      </w:r>
      <w:r>
        <w:rPr>
          <w:rFonts w:hint="eastAsia"/>
        </w:rPr>
        <w:t>。</w:t>
      </w:r>
    </w:p>
    <w:p w:rsidR="00951580" w:rsidRDefault="00951580" w:rsidP="002C7302">
      <w:r>
        <w:tab/>
      </w:r>
      <w:r>
        <w:rPr>
          <w:rFonts w:hint="eastAsia"/>
        </w:rPr>
        <w:t>带来的问题：</w:t>
      </w:r>
    </w:p>
    <w:p w:rsidR="00951580" w:rsidRDefault="00951580" w:rsidP="002C7302">
      <w:r>
        <w:tab/>
      </w:r>
      <w:r>
        <w:tab/>
      </w:r>
      <w:r>
        <w:rPr>
          <w:rFonts w:hint="eastAsia"/>
        </w:rPr>
        <w:t>会话数据的安全性。</w:t>
      </w:r>
    </w:p>
    <w:p w:rsidR="00951580" w:rsidRPr="00951580" w:rsidRDefault="00951580" w:rsidP="002C7302">
      <w:r>
        <w:tab/>
      </w:r>
      <w:r>
        <w:tab/>
      </w:r>
      <w:r>
        <w:rPr>
          <w:rFonts w:hint="eastAsia"/>
        </w:rPr>
        <w:t>请求（</w:t>
      </w:r>
      <w:r>
        <w:t>响应</w:t>
      </w:r>
      <w:r>
        <w:rPr>
          <w:rFonts w:hint="eastAsia"/>
        </w:rPr>
        <w:t>）</w:t>
      </w:r>
      <w:r>
        <w:t>传输</w:t>
      </w:r>
      <w:r>
        <w:rPr>
          <w:rFonts w:hint="eastAsia"/>
        </w:rPr>
        <w:t>的会话数据量大。浏览器都会限制</w:t>
      </w:r>
      <w:r>
        <w:rPr>
          <w:rFonts w:hint="eastAsia"/>
        </w:rPr>
        <w:t>COOKIE</w:t>
      </w:r>
      <w:r>
        <w:rPr>
          <w:rFonts w:hint="eastAsia"/>
        </w:rPr>
        <w:t>的大小和数量。</w:t>
      </w:r>
    </w:p>
    <w:p w:rsidR="00367BE4" w:rsidRDefault="00367BE4" w:rsidP="002C7302"/>
    <w:p w:rsidR="00951580" w:rsidRDefault="00951580" w:rsidP="002C7302"/>
    <w:p w:rsidR="00951580" w:rsidRDefault="00951580" w:rsidP="002C7302">
      <w:r>
        <w:t>S</w:t>
      </w:r>
      <w:r>
        <w:rPr>
          <w:rFonts w:hint="eastAsia"/>
        </w:rPr>
        <w:t>ession</w:t>
      </w:r>
      <w:r>
        <w:rPr>
          <w:rFonts w:hint="eastAsia"/>
        </w:rPr>
        <w:t>技术：</w:t>
      </w:r>
    </w:p>
    <w:p w:rsidR="00951580" w:rsidRDefault="00951580" w:rsidP="002C7302">
      <w:r>
        <w:tab/>
      </w:r>
      <w:r>
        <w:rPr>
          <w:rFonts w:hint="eastAsia"/>
        </w:rPr>
        <w:t>会话数据的存储位置：服务器端。</w:t>
      </w:r>
    </w:p>
    <w:p w:rsidR="007C5528" w:rsidRDefault="007C5528" w:rsidP="002C7302">
      <w:r w:rsidRPr="00CE4489">
        <w:rPr>
          <w:rFonts w:hint="eastAsia"/>
          <w:highlight w:val="yellow"/>
        </w:rPr>
        <w:t>那么如何实现，</w:t>
      </w:r>
      <w:r w:rsidRPr="00CE4489">
        <w:rPr>
          <w:highlight w:val="yellow"/>
        </w:rPr>
        <w:t>区分</w:t>
      </w:r>
      <w:r w:rsidRPr="00CE4489">
        <w:rPr>
          <w:rFonts w:hint="eastAsia"/>
          <w:highlight w:val="yellow"/>
        </w:rPr>
        <w:t>不同的浏览器来存储会话数据</w:t>
      </w:r>
      <w:r>
        <w:rPr>
          <w:rFonts w:hint="eastAsia"/>
        </w:rPr>
        <w:t>。</w:t>
      </w:r>
    </w:p>
    <w:p w:rsidR="00CE4489" w:rsidRDefault="008E7B4B" w:rsidP="002C7302">
      <w:r>
        <w:rPr>
          <w:rFonts w:hint="eastAsia"/>
        </w:rPr>
        <w:t>实现方式如下：</w:t>
      </w:r>
    </w:p>
    <w:p w:rsidR="008E7B4B" w:rsidRDefault="008E7B4B" w:rsidP="002C7302">
      <w:r>
        <w:tab/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服务器端，</w:t>
      </w:r>
      <w:r>
        <w:t>建立</w:t>
      </w:r>
      <w:r>
        <w:rPr>
          <w:rFonts w:hint="eastAsia"/>
        </w:rPr>
        <w:t>很多的会话数据区（</w:t>
      </w:r>
      <w:r>
        <w:t>session</w:t>
      </w:r>
      <w:r>
        <w:rPr>
          <w:rFonts w:hint="eastAsia"/>
        </w:rPr>
        <w:t>数据区）</w:t>
      </w:r>
    </w:p>
    <w:p w:rsidR="00982305" w:rsidRDefault="00982305" w:rsidP="002C7302">
      <w:r>
        <w:tab/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session</w:t>
      </w:r>
      <w:r>
        <w:rPr>
          <w:rFonts w:hint="eastAsia"/>
        </w:rPr>
        <w:t>会话数据区分配唯一标识</w:t>
      </w:r>
    </w:p>
    <w:p w:rsidR="00982305" w:rsidRDefault="00982305" w:rsidP="002C7302">
      <w:r>
        <w:tab/>
      </w:r>
      <w:r>
        <w:rPr>
          <w:rFonts w:hint="eastAsia"/>
        </w:rPr>
        <w:t>将该唯一标识，</w:t>
      </w:r>
      <w:r>
        <w:t>分配给</w:t>
      </w:r>
      <w:r>
        <w:rPr>
          <w:rFonts w:hint="eastAsia"/>
        </w:rPr>
        <w:t>对应会话浏览器</w:t>
      </w:r>
    </w:p>
    <w:p w:rsidR="000A6547" w:rsidRDefault="000A6547" w:rsidP="002C7302">
      <w:r>
        <w:object w:dxaOrig="10815" w:dyaOrig="7066">
          <v:shape id="_x0000_i1030" type="#_x0000_t75" style="width:415.5pt;height:271.5pt" o:ole="">
            <v:imagedata r:id="rId52" o:title=""/>
          </v:shape>
          <o:OLEObject Type="Embed" ProgID="Visio.Drawing.15" ShapeID="_x0000_i1030" DrawAspect="Content" ObjectID="_1500562426" r:id="rId53"/>
        </w:object>
      </w:r>
    </w:p>
    <w:p w:rsidR="000A6547" w:rsidRDefault="000A6547" w:rsidP="002C7302"/>
    <w:p w:rsidR="000A6547" w:rsidRDefault="000A6547" w:rsidP="002C7302">
      <w:r>
        <w:rPr>
          <w:rFonts w:hint="eastAsia"/>
        </w:rPr>
        <w:t>因此：</w:t>
      </w:r>
      <w:r>
        <w:t>session</w:t>
      </w:r>
      <w:r>
        <w:rPr>
          <w:rFonts w:hint="eastAsia"/>
        </w:rPr>
        <w:t>技术基于</w:t>
      </w:r>
      <w:r>
        <w:rPr>
          <w:rFonts w:hint="eastAsia"/>
        </w:rPr>
        <w:t>COOKIE</w:t>
      </w:r>
      <w:r>
        <w:rPr>
          <w:rFonts w:hint="eastAsia"/>
        </w:rPr>
        <w:t>技术！</w:t>
      </w:r>
    </w:p>
    <w:p w:rsidR="006F7BDC" w:rsidRDefault="004575CF" w:rsidP="00FD745D">
      <w:pPr>
        <w:pStyle w:val="2"/>
      </w:pPr>
      <w:r>
        <w:rPr>
          <w:rFonts w:hint="eastAsia"/>
        </w:rPr>
        <w:lastRenderedPageBreak/>
        <w:t>基本操作</w:t>
      </w:r>
    </w:p>
    <w:p w:rsidR="006F7BDC" w:rsidRDefault="006F7BDC" w:rsidP="006F7BDC">
      <w:pPr>
        <w:pStyle w:val="3"/>
      </w:pPr>
      <w:r>
        <w:rPr>
          <w:rFonts w:hint="eastAsia"/>
        </w:rPr>
        <w:t>开启</w:t>
      </w:r>
      <w:r>
        <w:rPr>
          <w:rFonts w:hint="eastAsia"/>
        </w:rPr>
        <w:t>session</w:t>
      </w:r>
      <w:r>
        <w:rPr>
          <w:rFonts w:hint="eastAsia"/>
        </w:rPr>
        <w:t>机制</w:t>
      </w:r>
    </w:p>
    <w:p w:rsidR="00CC5746" w:rsidRDefault="00E533B3" w:rsidP="00CC5746">
      <w:r>
        <w:rPr>
          <w:rFonts w:hint="eastAsia"/>
        </w:rPr>
        <w:t>函数</w:t>
      </w:r>
      <w:r>
        <w:br/>
      </w:r>
      <w:r>
        <w:rPr>
          <w:rFonts w:hint="eastAsia"/>
        </w:rPr>
        <w:t>session_start()</w:t>
      </w:r>
    </w:p>
    <w:p w:rsidR="00981C0D" w:rsidRPr="00CC5746" w:rsidRDefault="00981C0D" w:rsidP="00CC5746">
      <w:r>
        <w:rPr>
          <w:rFonts w:hint="eastAsia"/>
        </w:rPr>
        <w:t>开启后，</w:t>
      </w:r>
      <w:r>
        <w:t>所有</w:t>
      </w:r>
      <w:r>
        <w:rPr>
          <w:rFonts w:hint="eastAsia"/>
        </w:rPr>
        <w:t>关于</w:t>
      </w:r>
      <w:r>
        <w:rPr>
          <w:rFonts w:hint="eastAsia"/>
        </w:rPr>
        <w:t>session</w:t>
      </w:r>
      <w:r>
        <w:rPr>
          <w:rFonts w:hint="eastAsia"/>
        </w:rPr>
        <w:t>机制（</w:t>
      </w:r>
      <w:r>
        <w:t>生成</w:t>
      </w:r>
      <w:r>
        <w:rPr>
          <w:rFonts w:hint="eastAsia"/>
        </w:rPr>
        <w:t>session</w:t>
      </w:r>
      <w:r>
        <w:t>_id,</w:t>
      </w:r>
      <w:r>
        <w:rPr>
          <w:rFonts w:hint="eastAsia"/>
        </w:rPr>
        <w:t>）都由</w:t>
      </w:r>
      <w:r>
        <w:rPr>
          <w:rFonts w:hint="eastAsia"/>
        </w:rPr>
        <w:t>session</w:t>
      </w:r>
      <w:r>
        <w:rPr>
          <w:rFonts w:hint="eastAsia"/>
        </w:rPr>
        <w:t>机制（</w:t>
      </w:r>
      <w:r>
        <w:t>PHP</w:t>
      </w:r>
      <w:r>
        <w:rPr>
          <w:rFonts w:hint="eastAsia"/>
        </w:rPr>
        <w:t>提供的</w:t>
      </w:r>
      <w:r>
        <w:rPr>
          <w:rFonts w:hint="eastAsia"/>
        </w:rPr>
        <w:t>session</w:t>
      </w:r>
      <w:r>
        <w:rPr>
          <w:rFonts w:hint="eastAsia"/>
        </w:rPr>
        <w:t>相关功能）完成</w:t>
      </w:r>
    </w:p>
    <w:p w:rsidR="006F7BDC" w:rsidRDefault="006F7BDC" w:rsidP="006F7BDC">
      <w:pPr>
        <w:pStyle w:val="3"/>
      </w:pPr>
      <w:r>
        <w:rPr>
          <w:rFonts w:hint="eastAsia"/>
        </w:rPr>
        <w:t>操作</w:t>
      </w:r>
      <w:r>
        <w:rPr>
          <w:rFonts w:hint="eastAsia"/>
        </w:rPr>
        <w:t>session</w:t>
      </w:r>
      <w:r>
        <w:rPr>
          <w:rFonts w:hint="eastAsia"/>
        </w:rPr>
        <w:t>数据</w:t>
      </w:r>
    </w:p>
    <w:p w:rsidR="00FF7CDE" w:rsidRDefault="00FF7CDE" w:rsidP="00FF7CDE">
      <w:r>
        <w:rPr>
          <w:rFonts w:hint="eastAsia"/>
        </w:rPr>
        <w:t>操作</w:t>
      </w:r>
      <w:r>
        <w:rPr>
          <w:rFonts w:hint="eastAsia"/>
        </w:rPr>
        <w:t>$_SESSION</w:t>
      </w:r>
      <w:r>
        <w:rPr>
          <w:rFonts w:hint="eastAsia"/>
        </w:rPr>
        <w:t>超全局变量即可！</w:t>
      </w:r>
    </w:p>
    <w:p w:rsidR="0089059A" w:rsidRDefault="0089059A" w:rsidP="00FF7CDE">
      <w:r>
        <w:rPr>
          <w:rFonts w:hint="eastAsia"/>
        </w:rPr>
        <w:t>操作常规数组一样，</w:t>
      </w:r>
      <w:r>
        <w:t>操作</w:t>
      </w:r>
      <w:r>
        <w:rPr>
          <w:rFonts w:hint="eastAsia"/>
        </w:rPr>
        <w:t>$_SESSION</w:t>
      </w:r>
      <w:r>
        <w:rPr>
          <w:rFonts w:hint="eastAsia"/>
        </w:rPr>
        <w:t>数组即可！</w:t>
      </w:r>
    </w:p>
    <w:p w:rsidR="002A61B1" w:rsidRDefault="002A61B1" w:rsidP="00FF7CDE">
      <w:r>
        <w:rPr>
          <w:noProof/>
        </w:rPr>
        <w:drawing>
          <wp:inline distT="0" distB="0" distL="0" distR="0" wp14:anchorId="750051CC" wp14:editId="44FCBA45">
            <wp:extent cx="5274310" cy="33254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5E" w:rsidRDefault="007B645E" w:rsidP="00FF7CDE"/>
    <w:p w:rsidR="007B645E" w:rsidRDefault="007B645E" w:rsidP="00FF7CDE">
      <w:r>
        <w:rPr>
          <w:noProof/>
        </w:rPr>
        <w:drawing>
          <wp:inline distT="0" distB="0" distL="0" distR="0" wp14:anchorId="2BE9B897" wp14:editId="30BC4D80">
            <wp:extent cx="5274310" cy="205549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A76" w:rsidRDefault="00CA6A76" w:rsidP="002124BA">
      <w:pPr>
        <w:pStyle w:val="3"/>
      </w:pPr>
      <w:r>
        <w:rPr>
          <w:rFonts w:hint="eastAsia"/>
        </w:rPr>
        <w:lastRenderedPageBreak/>
        <w:t>浏览器端存储</w:t>
      </w:r>
      <w:r>
        <w:rPr>
          <w:rFonts w:hint="eastAsia"/>
        </w:rPr>
        <w:t>session-ID</w:t>
      </w:r>
    </w:p>
    <w:p w:rsidR="00CA6A76" w:rsidRDefault="00CA6A76" w:rsidP="00FF7CDE">
      <w:r>
        <w:tab/>
      </w:r>
      <w:r w:rsidR="009E297B">
        <w:rPr>
          <w:noProof/>
        </w:rPr>
        <w:drawing>
          <wp:inline distT="0" distB="0" distL="0" distR="0" wp14:anchorId="7568B8D9" wp14:editId="2C59A1BC">
            <wp:extent cx="5267325" cy="10477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5E" w:rsidRDefault="00106D92" w:rsidP="00FF7CDE">
      <w:r>
        <w:rPr>
          <w:rFonts w:hint="eastAsia"/>
        </w:rPr>
        <w:t>可见，</w:t>
      </w:r>
      <w:r>
        <w:t>就是一个</w:t>
      </w:r>
      <w:r>
        <w:rPr>
          <w:rFonts w:hint="eastAsia"/>
        </w:rPr>
        <w:t>普通的</w:t>
      </w:r>
      <w:r>
        <w:rPr>
          <w:rFonts w:hint="eastAsia"/>
        </w:rPr>
        <w:t>COOKIE</w:t>
      </w:r>
      <w:r>
        <w:rPr>
          <w:rFonts w:hint="eastAsia"/>
        </w:rPr>
        <w:t>变量，</w:t>
      </w:r>
      <w:r>
        <w:t>只是</w:t>
      </w:r>
      <w:r>
        <w:rPr>
          <w:rFonts w:hint="eastAsia"/>
        </w:rPr>
        <w:t>名字特别的点：</w:t>
      </w:r>
      <w:r>
        <w:rPr>
          <w:rFonts w:hint="eastAsia"/>
        </w:rPr>
        <w:t>PHPSESSID</w:t>
      </w:r>
      <w:r>
        <w:rPr>
          <w:rFonts w:hint="eastAsia"/>
        </w:rPr>
        <w:t>。</w:t>
      </w:r>
      <w:r>
        <w:t>值</w:t>
      </w:r>
      <w:r>
        <w:rPr>
          <w:rFonts w:hint="eastAsia"/>
        </w:rPr>
        <w:t>为了保证唯一性：</w:t>
      </w:r>
    </w:p>
    <w:p w:rsidR="00B425F1" w:rsidRDefault="00B425F1" w:rsidP="00FF7CDE"/>
    <w:p w:rsidR="00B425F1" w:rsidRDefault="00B425F1" w:rsidP="00FF7CDE">
      <w:r>
        <w:rPr>
          <w:rFonts w:hint="eastAsia"/>
        </w:rPr>
        <w:t>在：</w:t>
      </w:r>
      <w:r>
        <w:t>浏览器</w:t>
      </w:r>
      <w:r>
        <w:rPr>
          <w:rFonts w:hint="eastAsia"/>
        </w:rPr>
        <w:t>没有</w:t>
      </w:r>
      <w:r>
        <w:rPr>
          <w:rFonts w:hint="eastAsia"/>
        </w:rPr>
        <w:t>session</w:t>
      </w:r>
      <w:r>
        <w:t>-id</w:t>
      </w:r>
      <w:r>
        <w:rPr>
          <w:rFonts w:hint="eastAsia"/>
        </w:rPr>
        <w:t>时：浏览器请求服务器端，</w:t>
      </w:r>
      <w:r>
        <w:t>服务器</w:t>
      </w:r>
      <w:r>
        <w:rPr>
          <w:rFonts w:hint="eastAsia"/>
        </w:rPr>
        <w:t>php</w:t>
      </w:r>
      <w:r>
        <w:rPr>
          <w:rFonts w:hint="eastAsia"/>
        </w:rPr>
        <w:t>开启了</w:t>
      </w:r>
      <w:r>
        <w:rPr>
          <w:rFonts w:hint="eastAsia"/>
        </w:rPr>
        <w:t>session</w:t>
      </w:r>
      <w:r>
        <w:rPr>
          <w:rFonts w:hint="eastAsia"/>
        </w:rPr>
        <w:t>机制，</w:t>
      </w:r>
      <w:r>
        <w:t>PHP</w:t>
      </w:r>
      <w:r>
        <w:rPr>
          <w:rFonts w:hint="eastAsia"/>
        </w:rPr>
        <w:t>就会生成一个</w:t>
      </w:r>
      <w:r>
        <w:rPr>
          <w:rFonts w:hint="eastAsia"/>
        </w:rPr>
        <w:t>session</w:t>
      </w:r>
      <w:r>
        <w:t>-ID</w:t>
      </w:r>
      <w:r>
        <w:rPr>
          <w:rFonts w:hint="eastAsia"/>
        </w:rPr>
        <w:t>，</w:t>
      </w:r>
      <w:r>
        <w:t>以</w:t>
      </w:r>
      <w:r>
        <w:rPr>
          <w:rFonts w:hint="eastAsia"/>
        </w:rPr>
        <w:t>COOKIE</w:t>
      </w:r>
      <w:r>
        <w:rPr>
          <w:rFonts w:hint="eastAsia"/>
        </w:rPr>
        <w:t>的形式设置在浏览器端：</w:t>
      </w:r>
    </w:p>
    <w:p w:rsidR="00B425F1" w:rsidRDefault="00B44B5F" w:rsidP="00FF7CDE">
      <w:r>
        <w:rPr>
          <w:rFonts w:hint="eastAsia"/>
        </w:rPr>
        <w:t>如图：</w:t>
      </w:r>
      <w:r w:rsidR="005F6A49">
        <w:rPr>
          <w:rFonts w:hint="eastAsia"/>
        </w:rPr>
        <w:t>删除</w:t>
      </w:r>
      <w:r w:rsidR="005F6A49">
        <w:rPr>
          <w:rFonts w:hint="eastAsia"/>
        </w:rPr>
        <w:t>PHPSESSID</w:t>
      </w:r>
      <w:r w:rsidR="005F6A49">
        <w:rPr>
          <w:rFonts w:hint="eastAsia"/>
        </w:rPr>
        <w:t>这个</w:t>
      </w:r>
      <w:r w:rsidR="005F6A49">
        <w:rPr>
          <w:rFonts w:hint="eastAsia"/>
        </w:rPr>
        <w:t>COOKIE</w:t>
      </w:r>
      <w:r w:rsidR="005F6A49">
        <w:rPr>
          <w:rFonts w:hint="eastAsia"/>
        </w:rPr>
        <w:t>的情况下，</w:t>
      </w:r>
      <w:r w:rsidR="005F6A49">
        <w:t>请求</w:t>
      </w:r>
      <w:r w:rsidR="005F6A49">
        <w:rPr>
          <w:rFonts w:hint="eastAsia"/>
        </w:rPr>
        <w:t>：</w:t>
      </w:r>
    </w:p>
    <w:p w:rsidR="00CA22C4" w:rsidRDefault="00B44B5F" w:rsidP="00FF7CDE">
      <w:pPr>
        <w:rPr>
          <w:noProof/>
        </w:rPr>
      </w:pPr>
      <w:r>
        <w:rPr>
          <w:noProof/>
        </w:rPr>
        <w:drawing>
          <wp:inline distT="0" distB="0" distL="0" distR="0" wp14:anchorId="339FA3EF" wp14:editId="418FEBCF">
            <wp:extent cx="5274310" cy="38531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DD" w:rsidRDefault="00CA22C4" w:rsidP="00FF7CDE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0F9905C" wp14:editId="23278F0E">
            <wp:extent cx="4572000" cy="942975"/>
            <wp:effectExtent l="0" t="0" r="0" b="952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20" w:rsidRDefault="00AF54DD" w:rsidP="00FF7CDE">
      <w:pPr>
        <w:rPr>
          <w:noProof/>
        </w:rPr>
      </w:pPr>
      <w:r>
        <w:rPr>
          <w:rFonts w:hint="eastAsia"/>
          <w:noProof/>
        </w:rPr>
        <w:t>此时浏览器</w:t>
      </w:r>
      <w:r w:rsidR="00B44B5F" w:rsidRPr="00B44B5F">
        <w:rPr>
          <w:noProof/>
        </w:rPr>
        <w:t xml:space="preserve"> </w:t>
      </w:r>
      <w:r w:rsidR="00074120">
        <w:rPr>
          <w:rFonts w:hint="eastAsia"/>
          <w:noProof/>
        </w:rPr>
        <w:t>存在该</w:t>
      </w:r>
      <w:r w:rsidR="00074120">
        <w:rPr>
          <w:rFonts w:hint="eastAsia"/>
          <w:noProof/>
        </w:rPr>
        <w:t>session-ID</w:t>
      </w:r>
      <w:r w:rsidR="00074120">
        <w:rPr>
          <w:rFonts w:hint="eastAsia"/>
          <w:noProof/>
        </w:rPr>
        <w:t>，</w:t>
      </w:r>
      <w:r w:rsidR="00074120">
        <w:rPr>
          <w:noProof/>
        </w:rPr>
        <w:t>下次</w:t>
      </w:r>
      <w:r w:rsidR="00074120">
        <w:rPr>
          <w:rFonts w:hint="eastAsia"/>
          <w:noProof/>
        </w:rPr>
        <w:t>请求时，</w:t>
      </w:r>
      <w:r w:rsidR="00074120">
        <w:rPr>
          <w:noProof/>
        </w:rPr>
        <w:t>携带</w:t>
      </w:r>
      <w:r w:rsidR="00074120">
        <w:rPr>
          <w:rFonts w:hint="eastAsia"/>
          <w:noProof/>
        </w:rPr>
        <w:t>该</w:t>
      </w:r>
      <w:r w:rsidR="00074120">
        <w:rPr>
          <w:rFonts w:hint="eastAsia"/>
          <w:noProof/>
        </w:rPr>
        <w:t>session-ID</w:t>
      </w:r>
      <w:r w:rsidR="00074120">
        <w:rPr>
          <w:rFonts w:hint="eastAsia"/>
          <w:noProof/>
        </w:rPr>
        <w:t>：</w:t>
      </w:r>
    </w:p>
    <w:p w:rsidR="00074120" w:rsidRDefault="00326209" w:rsidP="00FF7CDE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4931035" wp14:editId="32C36501">
            <wp:extent cx="5274310" cy="1424305"/>
            <wp:effectExtent l="0" t="0" r="2540" b="444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20" w:rsidRDefault="00074120" w:rsidP="00FF7CDE">
      <w:pPr>
        <w:rPr>
          <w:noProof/>
        </w:rPr>
      </w:pPr>
    </w:p>
    <w:p w:rsidR="006A1A5F" w:rsidRDefault="006A1A5F" w:rsidP="00FF7CDE">
      <w:pPr>
        <w:rPr>
          <w:noProof/>
        </w:rPr>
      </w:pPr>
    </w:p>
    <w:p w:rsidR="006A1A5F" w:rsidRDefault="006A1A5F" w:rsidP="006A1A5F">
      <w:pPr>
        <w:pStyle w:val="3"/>
        <w:rPr>
          <w:noProof/>
        </w:rPr>
      </w:pPr>
      <w:r>
        <w:rPr>
          <w:rFonts w:hint="eastAsia"/>
          <w:noProof/>
        </w:rPr>
        <w:t>服务器端</w:t>
      </w:r>
      <w:r>
        <w:rPr>
          <w:rFonts w:hint="eastAsia"/>
          <w:noProof/>
        </w:rPr>
        <w:t>session</w:t>
      </w:r>
      <w:r>
        <w:rPr>
          <w:rFonts w:hint="eastAsia"/>
          <w:noProof/>
        </w:rPr>
        <w:t>会话数据区</w:t>
      </w:r>
    </w:p>
    <w:p w:rsidR="006A1A5F" w:rsidRDefault="006A1A5F" w:rsidP="006A1A5F">
      <w:r>
        <w:rPr>
          <w:rFonts w:hint="eastAsia"/>
        </w:rPr>
        <w:t>默认，</w:t>
      </w:r>
      <w:r>
        <w:t>每个</w:t>
      </w:r>
      <w:r>
        <w:rPr>
          <w:rFonts w:hint="eastAsia"/>
        </w:rPr>
        <w:t>session</w:t>
      </w:r>
      <w:r>
        <w:rPr>
          <w:rFonts w:hint="eastAsia"/>
        </w:rPr>
        <w:t>会话数据区，</w:t>
      </w:r>
      <w:r>
        <w:t>就是</w:t>
      </w:r>
      <w:r>
        <w:rPr>
          <w:rFonts w:hint="eastAsia"/>
        </w:rPr>
        <w:t>一个独立的</w:t>
      </w:r>
      <w:r w:rsidRPr="006A1A5F">
        <w:rPr>
          <w:rFonts w:hint="eastAsia"/>
          <w:highlight w:val="yellow"/>
        </w:rPr>
        <w:t>文件</w:t>
      </w:r>
      <w:r>
        <w:rPr>
          <w:rFonts w:hint="eastAsia"/>
        </w:rPr>
        <w:t>。存储于</w:t>
      </w:r>
      <w:r>
        <w:rPr>
          <w:rFonts w:hint="eastAsia"/>
        </w:rPr>
        <w:t xml:space="preserve"> </w:t>
      </w:r>
      <w:r>
        <w:rPr>
          <w:rFonts w:hint="eastAsia"/>
        </w:rPr>
        <w:t>服务器所在操作系统的临时目录中：</w:t>
      </w:r>
    </w:p>
    <w:p w:rsidR="006A1A5F" w:rsidRDefault="006A1A5F" w:rsidP="006A1A5F">
      <w:r>
        <w:rPr>
          <w:noProof/>
        </w:rPr>
        <w:drawing>
          <wp:inline distT="0" distB="0" distL="0" distR="0" wp14:anchorId="4CB8AA7F" wp14:editId="03991085">
            <wp:extent cx="5274310" cy="1197610"/>
            <wp:effectExtent l="0" t="0" r="2540" b="254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01" w:rsidRDefault="00D83C01" w:rsidP="006A1A5F"/>
    <w:p w:rsidR="00D83C01" w:rsidRDefault="00D83C01" w:rsidP="006A1A5F">
      <w:r>
        <w:rPr>
          <w:rFonts w:hint="eastAsia"/>
        </w:rPr>
        <w:t>如果有多个会话，</w:t>
      </w:r>
      <w:r>
        <w:t>则</w:t>
      </w:r>
      <w:r>
        <w:rPr>
          <w:rFonts w:hint="eastAsia"/>
        </w:rPr>
        <w:t>会出现多个不同</w:t>
      </w:r>
      <w:r>
        <w:rPr>
          <w:rFonts w:hint="eastAsia"/>
        </w:rPr>
        <w:t>ID</w:t>
      </w:r>
      <w:r>
        <w:rPr>
          <w:rFonts w:hint="eastAsia"/>
        </w:rPr>
        <w:t>为文件名的文件：</w:t>
      </w:r>
    </w:p>
    <w:p w:rsidR="00D83C01" w:rsidRDefault="00D83C01" w:rsidP="006A1A5F">
      <w:r>
        <w:rPr>
          <w:noProof/>
        </w:rPr>
        <w:drawing>
          <wp:inline distT="0" distB="0" distL="0" distR="0" wp14:anchorId="0ACC1F92" wp14:editId="5B7DB19F">
            <wp:extent cx="5274310" cy="1326515"/>
            <wp:effectExtent l="0" t="0" r="2540" b="698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A1" w:rsidRDefault="003323A1" w:rsidP="006A1A5F"/>
    <w:p w:rsidR="003323A1" w:rsidRDefault="003323A1" w:rsidP="006A1A5F"/>
    <w:p w:rsidR="003323A1" w:rsidRDefault="003323A1" w:rsidP="003323A1">
      <w:pPr>
        <w:pStyle w:val="1"/>
      </w:pPr>
      <w:r>
        <w:t>S</w:t>
      </w:r>
      <w:r>
        <w:rPr>
          <w:rFonts w:hint="eastAsia"/>
        </w:rPr>
        <w:t>ession</w:t>
      </w:r>
      <w:r>
        <w:rPr>
          <w:rFonts w:hint="eastAsia"/>
        </w:rPr>
        <w:t>实现登录标识</w:t>
      </w:r>
    </w:p>
    <w:p w:rsidR="003323A1" w:rsidRDefault="00A00C2F" w:rsidP="003323A1">
      <w:r>
        <w:rPr>
          <w:rFonts w:hint="eastAsia"/>
        </w:rPr>
        <w:t>选择使用</w:t>
      </w:r>
      <w:r>
        <w:rPr>
          <w:rFonts w:hint="eastAsia"/>
        </w:rPr>
        <w:t>session</w:t>
      </w:r>
      <w:r>
        <w:rPr>
          <w:rFonts w:hint="eastAsia"/>
        </w:rPr>
        <w:t>的原因：</w:t>
      </w:r>
    </w:p>
    <w:p w:rsidR="00A00C2F" w:rsidRDefault="00A00C2F" w:rsidP="003323A1">
      <w:r>
        <w:tab/>
      </w:r>
    </w:p>
    <w:p w:rsidR="00791DC6" w:rsidRDefault="00791DC6" w:rsidP="00427747">
      <w:pPr>
        <w:pStyle w:val="2"/>
        <w:rPr>
          <w:rFonts w:hint="eastAsia"/>
        </w:rPr>
      </w:pPr>
      <w:r>
        <w:rPr>
          <w:rFonts w:hint="eastAsia"/>
        </w:rPr>
        <w:lastRenderedPageBreak/>
        <w:t>基本：</w:t>
      </w:r>
      <w:r>
        <w:t>使用</w:t>
      </w:r>
      <w:r>
        <w:rPr>
          <w:rFonts w:hint="eastAsia"/>
        </w:rPr>
        <w:t xml:space="preserve"> </w:t>
      </w:r>
      <w:r>
        <w:t xml:space="preserve">is_login = yes </w:t>
      </w:r>
      <w:r>
        <w:rPr>
          <w:rFonts w:hint="eastAsia"/>
        </w:rPr>
        <w:t>完成标志</w:t>
      </w:r>
    </w:p>
    <w:p w:rsidR="00BF51AB" w:rsidRDefault="00BF51AB" w:rsidP="00BF51AB">
      <w:r>
        <w:rPr>
          <w:rFonts w:hint="eastAsia"/>
        </w:rPr>
        <w:t>分配标识：</w:t>
      </w:r>
      <w:r>
        <w:rPr>
          <w:rFonts w:hint="eastAsia"/>
        </w:rPr>
        <w:t>Admin</w:t>
      </w:r>
      <w:r>
        <w:t>Controller-&gt;CheckLoginAction();</w:t>
      </w:r>
    </w:p>
    <w:p w:rsidR="00BF51AB" w:rsidRPr="00BF51AB" w:rsidRDefault="00ED17E7" w:rsidP="00BF51AB">
      <w:pPr>
        <w:rPr>
          <w:rFonts w:hint="eastAsia"/>
        </w:rPr>
      </w:pPr>
      <w:r>
        <w:tab/>
      </w:r>
      <w:r w:rsidR="007C4334">
        <w:rPr>
          <w:noProof/>
        </w:rPr>
        <w:drawing>
          <wp:inline distT="0" distB="0" distL="0" distR="0" wp14:anchorId="214742D5" wp14:editId="1CCF2844">
            <wp:extent cx="5274310" cy="1973580"/>
            <wp:effectExtent l="0" t="0" r="2540" b="762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DC6" w:rsidRPr="003323A1" w:rsidRDefault="00BF51AB" w:rsidP="003323A1">
      <w:pPr>
        <w:rPr>
          <w:rFonts w:hint="eastAsia"/>
        </w:rPr>
      </w:pPr>
      <w:r>
        <w:rPr>
          <w:rFonts w:hint="eastAsia"/>
        </w:rPr>
        <w:t>判断标识：</w:t>
      </w:r>
      <w:r>
        <w:rPr>
          <w:rFonts w:hint="eastAsia"/>
        </w:rPr>
        <w:t>ManageController</w:t>
      </w:r>
      <w:r>
        <w:t>-&gt;IndexAction();</w:t>
      </w:r>
    </w:p>
    <w:p w:rsidR="00D83C01" w:rsidRDefault="00CD2749" w:rsidP="006A1A5F">
      <w:r>
        <w:rPr>
          <w:noProof/>
        </w:rPr>
        <w:drawing>
          <wp:inline distT="0" distB="0" distL="0" distR="0" wp14:anchorId="7039F7B2" wp14:editId="72C6BBE2">
            <wp:extent cx="5274310" cy="1463040"/>
            <wp:effectExtent l="0" t="0" r="2540" b="381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04" w:rsidRDefault="00F91104" w:rsidP="006A1A5F">
      <w:r>
        <w:rPr>
          <w:rFonts w:hint="eastAsia"/>
        </w:rPr>
        <w:t>完成！</w:t>
      </w:r>
    </w:p>
    <w:p w:rsidR="00764797" w:rsidRDefault="00764797" w:rsidP="006A1A5F"/>
    <w:p w:rsidR="00764797" w:rsidRDefault="00764797" w:rsidP="006A1A5F"/>
    <w:p w:rsidR="00764797" w:rsidRDefault="00764797" w:rsidP="00764797">
      <w:pPr>
        <w:pStyle w:val="2"/>
      </w:pPr>
      <w:r>
        <w:rPr>
          <w:rFonts w:hint="eastAsia"/>
        </w:rPr>
        <w:t>实际：</w:t>
      </w:r>
      <w:r>
        <w:t>使用</w:t>
      </w:r>
      <w:r>
        <w:rPr>
          <w:rFonts w:hint="eastAsia"/>
        </w:rPr>
        <w:t>管理员信息作为登录标识</w:t>
      </w:r>
    </w:p>
    <w:p w:rsidR="00881DCA" w:rsidRDefault="00881DCA" w:rsidP="00881DCA">
      <w:r>
        <w:rPr>
          <w:rFonts w:hint="eastAsia"/>
        </w:rPr>
        <w:t>便于程序中判断是谁登陆：</w:t>
      </w:r>
    </w:p>
    <w:p w:rsidR="00881DCA" w:rsidRDefault="00881DCA" w:rsidP="00881DCA">
      <w:r>
        <w:tab/>
      </w:r>
      <w:r>
        <w:rPr>
          <w:rFonts w:hint="eastAsia"/>
        </w:rPr>
        <w:t>例如：</w:t>
      </w:r>
      <w:r>
        <w:tab/>
      </w:r>
      <w:r>
        <w:t>欢迎</w:t>
      </w:r>
      <w:r>
        <w:rPr>
          <w:rFonts w:hint="eastAsia"/>
        </w:rPr>
        <w:t>，</w:t>
      </w:r>
      <w:r>
        <w:t>某某某</w:t>
      </w:r>
    </w:p>
    <w:p w:rsidR="00881DCA" w:rsidRDefault="00881DCA" w:rsidP="00881DCA">
      <w:r>
        <w:tab/>
      </w:r>
      <w:r>
        <w:tab/>
      </w:r>
      <w:r>
        <w:tab/>
      </w:r>
      <w:r>
        <w:rPr>
          <w:rFonts w:hint="eastAsia"/>
        </w:rPr>
        <w:t>某个用户，</w:t>
      </w:r>
      <w:r>
        <w:t>对应</w:t>
      </w:r>
      <w:r>
        <w:rPr>
          <w:rFonts w:hint="eastAsia"/>
        </w:rPr>
        <w:t>不同的权限</w:t>
      </w:r>
    </w:p>
    <w:p w:rsidR="00881DCA" w:rsidRDefault="00881DCA" w:rsidP="00881DCA"/>
    <w:p w:rsidR="00280016" w:rsidRDefault="00280016" w:rsidP="00280016">
      <w:pPr>
        <w:pStyle w:val="3"/>
      </w:pPr>
      <w:r>
        <w:rPr>
          <w:rFonts w:hint="eastAsia"/>
        </w:rPr>
        <w:t>分配标识：</w:t>
      </w:r>
      <w:r>
        <w:rPr>
          <w:rFonts w:hint="eastAsia"/>
        </w:rPr>
        <w:t>Admin</w:t>
      </w:r>
      <w:r>
        <w:t>Controller-&gt;CheckLoginAction();</w:t>
      </w:r>
    </w:p>
    <w:p w:rsidR="00280016" w:rsidRDefault="00280016" w:rsidP="00280016">
      <w:pPr>
        <w:pStyle w:val="4"/>
      </w:pPr>
      <w:r>
        <w:tab/>
      </w:r>
      <w:r>
        <w:rPr>
          <w:rFonts w:hint="eastAsia"/>
        </w:rPr>
        <w:t>控制器：</w:t>
      </w:r>
    </w:p>
    <w:p w:rsidR="0057039F" w:rsidRDefault="0057039F" w:rsidP="0057039F">
      <w:r>
        <w:tab/>
      </w:r>
      <w:r>
        <w:rPr>
          <w:rFonts w:hint="eastAsia"/>
        </w:rPr>
        <w:t>Admin</w:t>
      </w:r>
      <w:r>
        <w:t>Controller-&gt;CheckLoginAction()</w:t>
      </w:r>
    </w:p>
    <w:p w:rsidR="0057039F" w:rsidRDefault="0057039F" w:rsidP="0057039F">
      <w:pPr>
        <w:rPr>
          <w:rFonts w:hint="eastAsia"/>
        </w:rPr>
      </w:pPr>
      <w:r>
        <w:rPr>
          <w:rFonts w:hint="eastAsia"/>
        </w:rPr>
        <w:t>调用了升级的模型方法，</w:t>
      </w:r>
      <w:r>
        <w:t>获得</w:t>
      </w:r>
      <w:r>
        <w:rPr>
          <w:rFonts w:hint="eastAsia"/>
        </w:rPr>
        <w:t>管理员信息。</w:t>
      </w:r>
    </w:p>
    <w:p w:rsidR="0057039F" w:rsidRPr="0057039F" w:rsidRDefault="0057039F" w:rsidP="0057039F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3AAEFF99" wp14:editId="79A0F7D6">
            <wp:extent cx="5274310" cy="2967355"/>
            <wp:effectExtent l="0" t="0" r="2540" b="444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16" w:rsidRDefault="00280016" w:rsidP="00280016">
      <w:pPr>
        <w:pStyle w:val="4"/>
      </w:pPr>
      <w:r>
        <w:tab/>
      </w:r>
      <w:r>
        <w:rPr>
          <w:rFonts w:hint="eastAsia"/>
        </w:rPr>
        <w:t>模型：</w:t>
      </w:r>
    </w:p>
    <w:p w:rsidR="002C1776" w:rsidRDefault="002C1776" w:rsidP="002C1776">
      <w:r>
        <w:rPr>
          <w:rFonts w:hint="eastAsia"/>
        </w:rPr>
        <w:t>增加</w:t>
      </w:r>
      <w:r>
        <w:rPr>
          <w:rFonts w:hint="eastAsia"/>
        </w:rPr>
        <w:t>back</w:t>
      </w:r>
      <w:r>
        <w:t>/AdminModel</w:t>
      </w:r>
      <w:r>
        <w:rPr>
          <w:rFonts w:hint="eastAsia"/>
        </w:rPr>
        <w:t>的</w:t>
      </w:r>
      <w:r>
        <w:rPr>
          <w:rFonts w:hint="eastAsia"/>
        </w:rPr>
        <w:t>CheckAdminInfo</w:t>
      </w:r>
      <w:r>
        <w:t>()</w:t>
      </w:r>
      <w:r>
        <w:rPr>
          <w:rFonts w:hint="eastAsia"/>
        </w:rPr>
        <w:t>方法：</w:t>
      </w:r>
    </w:p>
    <w:p w:rsidR="002C1776" w:rsidRPr="002C1776" w:rsidRDefault="00F679F2" w:rsidP="002C1776">
      <w:pPr>
        <w:rPr>
          <w:rFonts w:hint="eastAsia"/>
        </w:rPr>
      </w:pPr>
      <w:r>
        <w:rPr>
          <w:noProof/>
        </w:rPr>
        <w:drawing>
          <wp:inline distT="0" distB="0" distL="0" distR="0" wp14:anchorId="0A8940DC" wp14:editId="0403ED2B">
            <wp:extent cx="5274310" cy="2245995"/>
            <wp:effectExtent l="0" t="0" r="2540" b="190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16" w:rsidRDefault="00280016" w:rsidP="00280016">
      <w:pPr>
        <w:pStyle w:val="4"/>
        <w:rPr>
          <w:rFonts w:hint="eastAsia"/>
        </w:rPr>
      </w:pPr>
      <w:r>
        <w:tab/>
      </w:r>
      <w:r>
        <w:rPr>
          <w:rFonts w:hint="eastAsia"/>
        </w:rPr>
        <w:t>视图：</w:t>
      </w:r>
    </w:p>
    <w:p w:rsidR="00280016" w:rsidRDefault="00280016" w:rsidP="00280016"/>
    <w:p w:rsidR="00280016" w:rsidRPr="00280016" w:rsidRDefault="00280016" w:rsidP="00280016">
      <w:pPr>
        <w:rPr>
          <w:rFonts w:hint="eastAsia"/>
        </w:rPr>
      </w:pPr>
    </w:p>
    <w:p w:rsidR="00881DCA" w:rsidRDefault="00280016" w:rsidP="00195FA7">
      <w:pPr>
        <w:pStyle w:val="3"/>
      </w:pPr>
      <w:r>
        <w:rPr>
          <w:rFonts w:hint="eastAsia"/>
        </w:rPr>
        <w:t>判断标识：</w:t>
      </w:r>
      <w:r>
        <w:rPr>
          <w:rFonts w:hint="eastAsia"/>
        </w:rPr>
        <w:t>ManageController</w:t>
      </w:r>
      <w:r>
        <w:t>-&gt;IndexAction();</w:t>
      </w:r>
    </w:p>
    <w:p w:rsidR="00551C4F" w:rsidRPr="00551C4F" w:rsidRDefault="00551C4F" w:rsidP="00551C4F">
      <w:pPr>
        <w:rPr>
          <w:rFonts w:hint="eastAsia"/>
        </w:rPr>
      </w:pPr>
      <w:r>
        <w:rPr>
          <w:rFonts w:hint="eastAsia"/>
        </w:rPr>
        <w:t>ManageController</w:t>
      </w:r>
      <w:r>
        <w:t>-&gt;IndexAction()</w:t>
      </w:r>
    </w:p>
    <w:p w:rsidR="00195FA7" w:rsidRDefault="00BC53F7" w:rsidP="00195FA7">
      <w:r>
        <w:rPr>
          <w:noProof/>
        </w:rPr>
        <w:lastRenderedPageBreak/>
        <w:drawing>
          <wp:inline distT="0" distB="0" distL="0" distR="0" wp14:anchorId="1D4466E4" wp14:editId="1E3A89F9">
            <wp:extent cx="5274310" cy="1412875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61" w:rsidRDefault="00C34461" w:rsidP="00195FA7"/>
    <w:p w:rsidR="00C34461" w:rsidRDefault="00C34461" w:rsidP="00195FA7"/>
    <w:p w:rsidR="00C34461" w:rsidRDefault="00C34461" w:rsidP="00C34461">
      <w:pPr>
        <w:pStyle w:val="3"/>
      </w:pPr>
      <w:r>
        <w:rPr>
          <w:rFonts w:hint="eastAsia"/>
        </w:rPr>
        <w:t>展示登陆管理员信息</w:t>
      </w:r>
    </w:p>
    <w:p w:rsidR="00C34461" w:rsidRDefault="00551C4F" w:rsidP="00C34461">
      <w:r>
        <w:rPr>
          <w:rFonts w:hint="eastAsia"/>
        </w:rPr>
        <w:t>ManageController</w:t>
      </w:r>
      <w:r>
        <w:t>-&gt;IndexAction()</w:t>
      </w:r>
    </w:p>
    <w:p w:rsidR="001637AA" w:rsidRDefault="001637AA" w:rsidP="00C34461">
      <w:r>
        <w:rPr>
          <w:noProof/>
        </w:rPr>
        <w:drawing>
          <wp:inline distT="0" distB="0" distL="0" distR="0" wp14:anchorId="3954812E" wp14:editId="1779A944">
            <wp:extent cx="5274310" cy="2796540"/>
            <wp:effectExtent l="0" t="0" r="2540" b="381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76" w:rsidRDefault="00947D76" w:rsidP="00C34461"/>
    <w:p w:rsidR="00947D76" w:rsidRPr="00C34461" w:rsidRDefault="00947D76" w:rsidP="00C34461">
      <w:pPr>
        <w:rPr>
          <w:rFonts w:hint="eastAsia"/>
        </w:rPr>
      </w:pPr>
      <w:r>
        <w:rPr>
          <w:noProof/>
        </w:rPr>
        <w:drawing>
          <wp:inline distT="0" distB="0" distL="0" distR="0" wp14:anchorId="2C474AA6" wp14:editId="42FB9329">
            <wp:extent cx="5274310" cy="2319655"/>
            <wp:effectExtent l="0" t="0" r="2540" b="444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7D76" w:rsidRPr="00C34461">
      <w:headerReference w:type="default" r:id="rId69"/>
      <w:footerReference w:type="default" r:id="rId7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44CF" w:rsidRDefault="004844CF" w:rsidP="00E00BCA">
      <w:r>
        <w:separator/>
      </w:r>
    </w:p>
  </w:endnote>
  <w:endnote w:type="continuationSeparator" w:id="0">
    <w:p w:rsidR="004844CF" w:rsidRDefault="004844CF" w:rsidP="00E00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21712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E00BCA" w:rsidRPr="00E00BCA" w:rsidRDefault="00722AFE">
            <w:pPr>
              <w:pStyle w:val="a5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17F8573E" wp14:editId="2D37994D">
                  <wp:simplePos x="0" y="0"/>
                  <wp:positionH relativeFrom="margin">
                    <wp:align>right</wp:align>
                  </wp:positionH>
                  <wp:positionV relativeFrom="paragraph">
                    <wp:posOffset>-205105</wp:posOffset>
                  </wp:positionV>
                  <wp:extent cx="311785" cy="307975"/>
                  <wp:effectExtent l="0" t="0" r="0" b="0"/>
                  <wp:wrapTight wrapText="bothSides">
                    <wp:wrapPolygon edited="0">
                      <wp:start x="0" y="0"/>
                      <wp:lineTo x="0" y="20041"/>
                      <wp:lineTo x="19796" y="20041"/>
                      <wp:lineTo x="19796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牛印.png"/>
                          <pic:cNvPicPr/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85" cy="30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00BCA">
              <w:rPr>
                <w:lang w:val="zh-CN"/>
              </w:rPr>
              <w:t xml:space="preserve"> </w:t>
            </w:r>
            <w:r w:rsidR="00E00BCA">
              <w:rPr>
                <w:b/>
                <w:bCs/>
                <w:sz w:val="24"/>
                <w:szCs w:val="24"/>
              </w:rPr>
              <w:fldChar w:fldCharType="begin"/>
            </w:r>
            <w:r w:rsidR="00E00BCA">
              <w:rPr>
                <w:b/>
                <w:bCs/>
              </w:rPr>
              <w:instrText>PAGE</w:instrText>
            </w:r>
            <w:r w:rsidR="00E00BCA">
              <w:rPr>
                <w:b/>
                <w:bCs/>
                <w:sz w:val="24"/>
                <w:szCs w:val="24"/>
              </w:rPr>
              <w:fldChar w:fldCharType="separate"/>
            </w:r>
            <w:r w:rsidR="00947D76">
              <w:rPr>
                <w:b/>
                <w:bCs/>
                <w:noProof/>
              </w:rPr>
              <w:t>6</w:t>
            </w:r>
            <w:r w:rsidR="00E00BCA">
              <w:rPr>
                <w:b/>
                <w:bCs/>
                <w:sz w:val="24"/>
                <w:szCs w:val="24"/>
              </w:rPr>
              <w:fldChar w:fldCharType="end"/>
            </w:r>
            <w:r w:rsidR="00E00BCA">
              <w:rPr>
                <w:lang w:val="zh-CN"/>
              </w:rPr>
              <w:t xml:space="preserve"> / </w:t>
            </w:r>
            <w:r w:rsidR="00E00BCA">
              <w:rPr>
                <w:b/>
                <w:bCs/>
                <w:sz w:val="24"/>
                <w:szCs w:val="24"/>
              </w:rPr>
              <w:fldChar w:fldCharType="begin"/>
            </w:r>
            <w:r w:rsidR="00E00BCA">
              <w:rPr>
                <w:b/>
                <w:bCs/>
              </w:rPr>
              <w:instrText>NUMPAGES</w:instrText>
            </w:r>
            <w:r w:rsidR="00E00BCA">
              <w:rPr>
                <w:b/>
                <w:bCs/>
                <w:sz w:val="24"/>
                <w:szCs w:val="24"/>
              </w:rPr>
              <w:fldChar w:fldCharType="separate"/>
            </w:r>
            <w:r w:rsidR="00947D76">
              <w:rPr>
                <w:b/>
                <w:bCs/>
                <w:noProof/>
              </w:rPr>
              <w:t>25</w:t>
            </w:r>
            <w:r w:rsidR="00E00BCA">
              <w:rPr>
                <w:b/>
                <w:bCs/>
                <w:sz w:val="24"/>
                <w:szCs w:val="24"/>
              </w:rPr>
              <w:fldChar w:fldCharType="end"/>
            </w:r>
            <w:r w:rsidR="00E00BCA">
              <w:rPr>
                <w:b/>
                <w:bCs/>
                <w:sz w:val="24"/>
                <w:szCs w:val="24"/>
              </w:rPr>
              <w:tab/>
            </w:r>
            <w:r w:rsidR="00E00BCA">
              <w:rPr>
                <w:b/>
                <w:bCs/>
                <w:sz w:val="24"/>
                <w:szCs w:val="24"/>
              </w:rPr>
              <w:tab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44CF" w:rsidRDefault="004844CF" w:rsidP="00E00BCA">
      <w:r>
        <w:separator/>
      </w:r>
    </w:p>
  </w:footnote>
  <w:footnote w:type="continuationSeparator" w:id="0">
    <w:p w:rsidR="004844CF" w:rsidRDefault="004844CF" w:rsidP="00E00B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0BCA" w:rsidRDefault="00E00BCA" w:rsidP="00E00BCA">
    <w:pPr>
      <w:pStyle w:val="a4"/>
    </w:pPr>
    <w:r>
      <w:rPr>
        <w:rFonts w:hint="eastAsia"/>
      </w:rPr>
      <w:t>笔记</w:t>
    </w:r>
    <w:r>
      <w:tab/>
    </w:r>
    <w:r>
      <w:tab/>
    </w:r>
    <w:r>
      <w:fldChar w:fldCharType="begin"/>
    </w:r>
    <w:r>
      <w:instrText xml:space="preserve"> </w:instrText>
    </w:r>
    <w:r>
      <w:rPr>
        <w:rFonts w:hint="eastAsia"/>
      </w:rPr>
      <w:instrText>TIME \@ "yyyy/M/d"</w:instrText>
    </w:r>
    <w:r>
      <w:instrText xml:space="preserve"> </w:instrText>
    </w:r>
    <w:r>
      <w:fldChar w:fldCharType="separate"/>
    </w:r>
    <w:r w:rsidR="00074120">
      <w:rPr>
        <w:noProof/>
      </w:rPr>
      <w:t>2015/8/8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D33"/>
    <w:rsid w:val="00006173"/>
    <w:rsid w:val="00013B7F"/>
    <w:rsid w:val="00013E0D"/>
    <w:rsid w:val="000268DF"/>
    <w:rsid w:val="00070B67"/>
    <w:rsid w:val="00072901"/>
    <w:rsid w:val="00074120"/>
    <w:rsid w:val="000A6547"/>
    <w:rsid w:val="000C6E9F"/>
    <w:rsid w:val="000D071D"/>
    <w:rsid w:val="0010154A"/>
    <w:rsid w:val="00106D92"/>
    <w:rsid w:val="001637AA"/>
    <w:rsid w:val="00165509"/>
    <w:rsid w:val="00180BB8"/>
    <w:rsid w:val="00195FA7"/>
    <w:rsid w:val="00196E49"/>
    <w:rsid w:val="001B7865"/>
    <w:rsid w:val="001D5DAB"/>
    <w:rsid w:val="001E732A"/>
    <w:rsid w:val="002124BA"/>
    <w:rsid w:val="00217914"/>
    <w:rsid w:val="00257CF0"/>
    <w:rsid w:val="00270090"/>
    <w:rsid w:val="00273AEC"/>
    <w:rsid w:val="00280016"/>
    <w:rsid w:val="002931FA"/>
    <w:rsid w:val="002A61B1"/>
    <w:rsid w:val="002B4029"/>
    <w:rsid w:val="002C067B"/>
    <w:rsid w:val="002C1776"/>
    <w:rsid w:val="002C2101"/>
    <w:rsid w:val="002C7302"/>
    <w:rsid w:val="002D44EC"/>
    <w:rsid w:val="002D50D7"/>
    <w:rsid w:val="002E30E8"/>
    <w:rsid w:val="00301B72"/>
    <w:rsid w:val="0031222C"/>
    <w:rsid w:val="00326209"/>
    <w:rsid w:val="0033162D"/>
    <w:rsid w:val="003323A1"/>
    <w:rsid w:val="00337C67"/>
    <w:rsid w:val="003514A9"/>
    <w:rsid w:val="003636B5"/>
    <w:rsid w:val="00365948"/>
    <w:rsid w:val="00367BE4"/>
    <w:rsid w:val="00373526"/>
    <w:rsid w:val="00384DD6"/>
    <w:rsid w:val="00385E64"/>
    <w:rsid w:val="003A12E8"/>
    <w:rsid w:val="00422BDC"/>
    <w:rsid w:val="00427747"/>
    <w:rsid w:val="004575CF"/>
    <w:rsid w:val="004844CF"/>
    <w:rsid w:val="004A668A"/>
    <w:rsid w:val="004F4535"/>
    <w:rsid w:val="0051022A"/>
    <w:rsid w:val="00526924"/>
    <w:rsid w:val="00551C4F"/>
    <w:rsid w:val="0057039F"/>
    <w:rsid w:val="005A7D1B"/>
    <w:rsid w:val="005C7344"/>
    <w:rsid w:val="005F5A26"/>
    <w:rsid w:val="005F6A49"/>
    <w:rsid w:val="005F788A"/>
    <w:rsid w:val="00602EAE"/>
    <w:rsid w:val="00623B16"/>
    <w:rsid w:val="00624A9E"/>
    <w:rsid w:val="006A1A5F"/>
    <w:rsid w:val="006A1C5D"/>
    <w:rsid w:val="006D6F69"/>
    <w:rsid w:val="006F7BDC"/>
    <w:rsid w:val="00722AFE"/>
    <w:rsid w:val="007548A5"/>
    <w:rsid w:val="007554CE"/>
    <w:rsid w:val="00764797"/>
    <w:rsid w:val="00765702"/>
    <w:rsid w:val="0077144C"/>
    <w:rsid w:val="00776B98"/>
    <w:rsid w:val="00791DC6"/>
    <w:rsid w:val="007B645E"/>
    <w:rsid w:val="007B71C8"/>
    <w:rsid w:val="007C4334"/>
    <w:rsid w:val="007C5528"/>
    <w:rsid w:val="007D31FF"/>
    <w:rsid w:val="007D69A0"/>
    <w:rsid w:val="007D7D33"/>
    <w:rsid w:val="007E7952"/>
    <w:rsid w:val="00864024"/>
    <w:rsid w:val="00864B2B"/>
    <w:rsid w:val="00881DCA"/>
    <w:rsid w:val="0089059A"/>
    <w:rsid w:val="00893F39"/>
    <w:rsid w:val="008E7B4B"/>
    <w:rsid w:val="00903F55"/>
    <w:rsid w:val="00921291"/>
    <w:rsid w:val="0093217F"/>
    <w:rsid w:val="00947836"/>
    <w:rsid w:val="00947D76"/>
    <w:rsid w:val="00951580"/>
    <w:rsid w:val="009729F6"/>
    <w:rsid w:val="00981C0D"/>
    <w:rsid w:val="00982305"/>
    <w:rsid w:val="009835CF"/>
    <w:rsid w:val="009E297B"/>
    <w:rsid w:val="00A00C2F"/>
    <w:rsid w:val="00A44D4B"/>
    <w:rsid w:val="00AD2BD9"/>
    <w:rsid w:val="00AF54DD"/>
    <w:rsid w:val="00B04C54"/>
    <w:rsid w:val="00B357C3"/>
    <w:rsid w:val="00B425F1"/>
    <w:rsid w:val="00B43918"/>
    <w:rsid w:val="00B44B5F"/>
    <w:rsid w:val="00BA5AEE"/>
    <w:rsid w:val="00BC4633"/>
    <w:rsid w:val="00BC4DAB"/>
    <w:rsid w:val="00BC5307"/>
    <w:rsid w:val="00BC53F7"/>
    <w:rsid w:val="00BD28B0"/>
    <w:rsid w:val="00BD2E3A"/>
    <w:rsid w:val="00BE72C8"/>
    <w:rsid w:val="00BF51AB"/>
    <w:rsid w:val="00C34461"/>
    <w:rsid w:val="00C64313"/>
    <w:rsid w:val="00C664BF"/>
    <w:rsid w:val="00C67B97"/>
    <w:rsid w:val="00C71C2C"/>
    <w:rsid w:val="00C77A4F"/>
    <w:rsid w:val="00CA22C4"/>
    <w:rsid w:val="00CA2DD2"/>
    <w:rsid w:val="00CA6A76"/>
    <w:rsid w:val="00CC5668"/>
    <w:rsid w:val="00CC5746"/>
    <w:rsid w:val="00CC7489"/>
    <w:rsid w:val="00CD2749"/>
    <w:rsid w:val="00CE4489"/>
    <w:rsid w:val="00CE63E9"/>
    <w:rsid w:val="00D23B2C"/>
    <w:rsid w:val="00D477B6"/>
    <w:rsid w:val="00D83C01"/>
    <w:rsid w:val="00DC4BB6"/>
    <w:rsid w:val="00DC6EA6"/>
    <w:rsid w:val="00DF0C7E"/>
    <w:rsid w:val="00E00BCA"/>
    <w:rsid w:val="00E034BA"/>
    <w:rsid w:val="00E03C5F"/>
    <w:rsid w:val="00E15D54"/>
    <w:rsid w:val="00E258EB"/>
    <w:rsid w:val="00E359C0"/>
    <w:rsid w:val="00E363F4"/>
    <w:rsid w:val="00E533B3"/>
    <w:rsid w:val="00E91036"/>
    <w:rsid w:val="00E96536"/>
    <w:rsid w:val="00ED17E7"/>
    <w:rsid w:val="00ED3A3B"/>
    <w:rsid w:val="00F532A4"/>
    <w:rsid w:val="00F679F2"/>
    <w:rsid w:val="00F76D7F"/>
    <w:rsid w:val="00F90807"/>
    <w:rsid w:val="00F91104"/>
    <w:rsid w:val="00FD745D"/>
    <w:rsid w:val="00FF030D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2B88D7-62F6-4F94-857F-4278C73BB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D7D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7D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71C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800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E00BCA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E00BC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E00B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E00BC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00B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00BC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D7D3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D7D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71C2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8001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package" Target="embeddings/Microsoft_Visio___5.vsdx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package" Target="embeddings/Microsoft_Visio___1.vsdx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package" Target="embeddings/Microsoft_Visio___6.vsdx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endnotes" Target="endnote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eader" Target="header1.xml"/><Relationship Id="rId8" Type="http://schemas.openxmlformats.org/officeDocument/2006/relationships/image" Target="media/image2.emf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emf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package" Target="embeddings/Microsoft_Visio___4.vsdx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emf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footnotes" Target="footnotes.xml"/><Relationship Id="rId9" Type="http://schemas.openxmlformats.org/officeDocument/2006/relationships/package" Target="embeddings/Microsoft_Visio___2.vsdx"/><Relationship Id="rId13" Type="http://schemas.openxmlformats.org/officeDocument/2006/relationships/package" Target="embeddings/Microsoft_Visio___3.vsdx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36164;&#26009;\dot\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笔记模板.dotx</Template>
  <TotalTime>531</TotalTime>
  <Pages>25</Pages>
  <Words>700</Words>
  <Characters>3992</Characters>
  <Application>Microsoft Office Word</Application>
  <DocSecurity>0</DocSecurity>
  <Lines>33</Lines>
  <Paragraphs>9</Paragraphs>
  <ScaleCrop>false</ScaleCrop>
  <Company>Microsoft</Company>
  <LinksUpToDate>false</LinksUpToDate>
  <CharactersWithSpaces>4683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笔记-PHP</dc:title>
  <dc:subject/>
  <dc:creator>韩忠康</dc:creator>
  <cp:keywords/>
  <dc:description/>
  <cp:lastModifiedBy>韩忠康</cp:lastModifiedBy>
  <cp:revision>174</cp:revision>
  <dcterms:created xsi:type="dcterms:W3CDTF">2015-08-08T01:13:00Z</dcterms:created>
  <dcterms:modified xsi:type="dcterms:W3CDTF">2015-08-08T10:05:00Z</dcterms:modified>
</cp:coreProperties>
</file>