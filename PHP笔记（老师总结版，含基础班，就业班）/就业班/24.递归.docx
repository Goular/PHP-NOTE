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BCA" w:rsidRDefault="00043C8E" w:rsidP="00043C8E">
      <w:pPr>
        <w:pStyle w:val="1"/>
      </w:pPr>
      <w:r>
        <w:rPr>
          <w:rFonts w:hint="eastAsia"/>
        </w:rPr>
        <w:t>目录操作</w:t>
      </w:r>
    </w:p>
    <w:p w:rsidR="00043C8E" w:rsidRDefault="00F8358F" w:rsidP="00F8358F">
      <w:pPr>
        <w:pStyle w:val="2"/>
      </w:pPr>
      <w:r>
        <w:rPr>
          <w:rFonts w:hint="eastAsia"/>
        </w:rPr>
        <w:t>递归获取目录内容</w:t>
      </w:r>
    </w:p>
    <w:p w:rsidR="00D5543F" w:rsidRDefault="00D5543F" w:rsidP="00D5543F">
      <w:r>
        <w:rPr>
          <w:rFonts w:hint="eastAsia"/>
        </w:rPr>
        <w:t>将某个目录内包括其后代目录内全部内容读取到！</w:t>
      </w:r>
    </w:p>
    <w:p w:rsidR="00475CD5" w:rsidRDefault="00475CD5" w:rsidP="00D5543F">
      <w:r>
        <w:rPr>
          <w:noProof/>
        </w:rPr>
        <w:drawing>
          <wp:inline distT="0" distB="0" distL="0" distR="0" wp14:anchorId="61024BEE" wp14:editId="25D70A1E">
            <wp:extent cx="2009775" cy="4648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D5" w:rsidRDefault="00475CD5" w:rsidP="00D5543F"/>
    <w:p w:rsidR="00475CD5" w:rsidRDefault="00475CD5" w:rsidP="00D5543F">
      <w:r>
        <w:rPr>
          <w:rFonts w:hint="eastAsia"/>
        </w:rPr>
        <w:t>通过函数的递归调用完成：</w:t>
      </w:r>
    </w:p>
    <w:p w:rsidR="00475CD5" w:rsidRDefault="00045BF7" w:rsidP="00D5543F">
      <w:r>
        <w:rPr>
          <w:rFonts w:hint="eastAsia"/>
        </w:rPr>
        <w:t>当解决问题，</w:t>
      </w:r>
      <w:r>
        <w:t>发现</w:t>
      </w:r>
      <w:r>
        <w:rPr>
          <w:rFonts w:hint="eastAsia"/>
        </w:rPr>
        <w:t>问题可以拆解成小问题，</w:t>
      </w:r>
      <w:r>
        <w:t>小问题</w:t>
      </w:r>
      <w:r>
        <w:rPr>
          <w:rFonts w:hint="eastAsia"/>
        </w:rPr>
        <w:t>解决方案与大问题一致！此时需要递归调用！</w:t>
      </w:r>
    </w:p>
    <w:p w:rsidR="00045BF7" w:rsidRDefault="00D8686C" w:rsidP="00D5543F">
      <w:r>
        <w:rPr>
          <w:rFonts w:hint="eastAsia"/>
        </w:rPr>
        <w:t>递归点：</w:t>
      </w:r>
      <w:r>
        <w:t>何时</w:t>
      </w:r>
      <w:r>
        <w:rPr>
          <w:rFonts w:hint="eastAsia"/>
        </w:rPr>
        <w:t>发生递归，</w:t>
      </w:r>
      <w:r>
        <w:t>读取到</w:t>
      </w:r>
      <w:r>
        <w:rPr>
          <w:rFonts w:hint="eastAsia"/>
        </w:rPr>
        <w:t>文件为目录时。</w:t>
      </w:r>
    </w:p>
    <w:p w:rsidR="008D5187" w:rsidRDefault="008D5187" w:rsidP="00D5543F"/>
    <w:p w:rsidR="008D5187" w:rsidRDefault="008D5187" w:rsidP="00D5543F">
      <w:r>
        <w:rPr>
          <w:rFonts w:hint="eastAsia"/>
        </w:rPr>
        <w:t>先读取某个目录内容（</w:t>
      </w:r>
      <w:r>
        <w:t>不包含</w:t>
      </w:r>
      <w:r>
        <w:rPr>
          <w:rFonts w:hint="eastAsia"/>
        </w:rPr>
        <w:t>子目录的）</w:t>
      </w:r>
      <w:r>
        <w:t>：</w:t>
      </w:r>
    </w:p>
    <w:p w:rsidR="008D5187" w:rsidRDefault="008D5187" w:rsidP="00D5543F">
      <w:r>
        <w:rPr>
          <w:noProof/>
        </w:rPr>
        <w:lastRenderedPageBreak/>
        <w:drawing>
          <wp:inline distT="0" distB="0" distL="0" distR="0" wp14:anchorId="1F8EC2E5" wp14:editId="5FC4246C">
            <wp:extent cx="5274310" cy="23749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87" w:rsidRDefault="008D5187" w:rsidP="00D5543F"/>
    <w:p w:rsidR="008D5187" w:rsidRDefault="008D5187" w:rsidP="00D5543F">
      <w:r>
        <w:rPr>
          <w:rFonts w:hint="eastAsia"/>
        </w:rPr>
        <w:t>判断每个读到的文件是否为目录：</w:t>
      </w:r>
    </w:p>
    <w:p w:rsidR="008D5187" w:rsidRDefault="00383DA1" w:rsidP="00D5543F">
      <w:r>
        <w:rPr>
          <w:rFonts w:hint="eastAsia"/>
        </w:rPr>
        <w:t>如果为目录，</w:t>
      </w:r>
      <w:r>
        <w:t>递归</w:t>
      </w:r>
      <w:r>
        <w:rPr>
          <w:rFonts w:hint="eastAsia"/>
        </w:rPr>
        <w:t>调用，</w:t>
      </w:r>
      <w:r>
        <w:t>将</w:t>
      </w:r>
      <w:r>
        <w:rPr>
          <w:rFonts w:hint="eastAsia"/>
        </w:rPr>
        <w:t>当前子目录作为参数传递。</w:t>
      </w:r>
    </w:p>
    <w:p w:rsidR="00383DA1" w:rsidRPr="00383DA1" w:rsidRDefault="00582844" w:rsidP="00D5543F">
      <w:pPr>
        <w:rPr>
          <w:rFonts w:hint="eastAsia"/>
        </w:rPr>
      </w:pPr>
      <w:r>
        <w:rPr>
          <w:noProof/>
        </w:rPr>
        <w:drawing>
          <wp:inline distT="0" distB="0" distL="0" distR="0" wp14:anchorId="09E6ED3A" wp14:editId="0B2D8520">
            <wp:extent cx="5274310" cy="34728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D5" w:rsidRDefault="00475CD5" w:rsidP="00D5543F"/>
    <w:p w:rsidR="00475CD5" w:rsidRDefault="00F7002C" w:rsidP="00D5543F">
      <w:r>
        <w:rPr>
          <w:rFonts w:hint="eastAsia"/>
        </w:rPr>
        <w:t>此时已经可以将所有内容读取：</w:t>
      </w:r>
    </w:p>
    <w:p w:rsidR="00F7002C" w:rsidRDefault="006B08BB" w:rsidP="00D5543F">
      <w:r>
        <w:rPr>
          <w:noProof/>
        </w:rPr>
        <w:lastRenderedPageBreak/>
        <w:drawing>
          <wp:inline distT="0" distB="0" distL="0" distR="0" wp14:anchorId="0F000238" wp14:editId="5CAC0C9A">
            <wp:extent cx="3971925" cy="3076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BB" w:rsidRDefault="006B08BB" w:rsidP="00D5543F"/>
    <w:p w:rsidR="006B08BB" w:rsidRDefault="006B08BB" w:rsidP="00D5543F">
      <w:r>
        <w:rPr>
          <w:rFonts w:hint="eastAsia"/>
        </w:rPr>
        <w:t>递归出口在哪里？</w:t>
      </w:r>
    </w:p>
    <w:p w:rsidR="000641CB" w:rsidRDefault="000641CB" w:rsidP="00D5543F">
      <w:pPr>
        <w:rPr>
          <w:rFonts w:hint="eastAsia"/>
        </w:rPr>
      </w:pPr>
      <w:r>
        <w:rPr>
          <w:rFonts w:hint="eastAsia"/>
        </w:rPr>
        <w:t>当目录下没有子目录时，</w:t>
      </w:r>
      <w:r>
        <w:t>递归</w:t>
      </w:r>
      <w:r>
        <w:rPr>
          <w:rFonts w:hint="eastAsia"/>
        </w:rPr>
        <w:t>调用结束，</w:t>
      </w:r>
      <w:r>
        <w:t>返回调用</w:t>
      </w:r>
      <w:r>
        <w:rPr>
          <w:rFonts w:hint="eastAsia"/>
        </w:rPr>
        <w:t>他的函数（</w:t>
      </w:r>
      <w:r>
        <w:t>上一级</w:t>
      </w:r>
      <w:r>
        <w:rPr>
          <w:rFonts w:hint="eastAsia"/>
        </w:rPr>
        <w:t>调用）</w:t>
      </w:r>
    </w:p>
    <w:p w:rsidR="006B08BB" w:rsidRDefault="000641CB" w:rsidP="00D5543F">
      <w:r>
        <w:rPr>
          <w:noProof/>
        </w:rPr>
        <w:drawing>
          <wp:inline distT="0" distB="0" distL="0" distR="0" wp14:anchorId="213BE635" wp14:editId="4E47DD70">
            <wp:extent cx="5274310" cy="3169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1CB" w:rsidRDefault="000641CB" w:rsidP="00D5543F"/>
    <w:p w:rsidR="000641CB" w:rsidRDefault="000641CB" w:rsidP="00D5543F"/>
    <w:p w:rsidR="000641CB" w:rsidRDefault="000641CB" w:rsidP="00AD654C">
      <w:pPr>
        <w:pStyle w:val="3"/>
      </w:pPr>
      <w:r>
        <w:rPr>
          <w:rFonts w:hint="eastAsia"/>
        </w:rPr>
        <w:t>树状展示结果</w:t>
      </w:r>
    </w:p>
    <w:p w:rsidR="00BB3EB4" w:rsidRDefault="00BB3EB4" w:rsidP="00BB3EB4">
      <w:r>
        <w:tab/>
      </w:r>
      <w:r>
        <w:rPr>
          <w:rFonts w:hint="eastAsia"/>
        </w:rPr>
        <w:t>通过缩进展示，</w:t>
      </w:r>
      <w:r>
        <w:t>层级</w:t>
      </w:r>
      <w:r>
        <w:rPr>
          <w:rFonts w:hint="eastAsia"/>
        </w:rPr>
        <w:t>，</w:t>
      </w:r>
      <w:r>
        <w:t>级别</w:t>
      </w:r>
      <w:r>
        <w:rPr>
          <w:rFonts w:hint="eastAsia"/>
        </w:rPr>
        <w:t>，哪个文件时哪个文件的子文件！</w:t>
      </w:r>
    </w:p>
    <w:p w:rsidR="00BB3EB4" w:rsidRDefault="00BB3EB4" w:rsidP="00BB3EB4"/>
    <w:p w:rsidR="00BB3EB4" w:rsidRDefault="00BB3EB4" w:rsidP="00BB3EB4">
      <w:r>
        <w:rPr>
          <w:rFonts w:hint="eastAsia"/>
        </w:rPr>
        <w:t>只需要确定缩进级别即可！</w:t>
      </w:r>
    </w:p>
    <w:p w:rsidR="00BB3EB4" w:rsidRDefault="00BB3EB4" w:rsidP="00BB3EB4"/>
    <w:p w:rsidR="00285CD8" w:rsidRDefault="00285CD8" w:rsidP="00BB3EB4">
      <w:r w:rsidRPr="008930F6">
        <w:rPr>
          <w:rFonts w:hint="eastAsia"/>
          <w:highlight w:val="yellow"/>
        </w:rPr>
        <w:lastRenderedPageBreak/>
        <w:t>每当递归调用一次，</w:t>
      </w:r>
      <w:r w:rsidRPr="008930F6">
        <w:rPr>
          <w:highlight w:val="yellow"/>
        </w:rPr>
        <w:t>则</w:t>
      </w:r>
      <w:r w:rsidRPr="008930F6">
        <w:rPr>
          <w:rFonts w:hint="eastAsia"/>
          <w:highlight w:val="yellow"/>
        </w:rPr>
        <w:t>缩进级别增加</w:t>
      </w:r>
      <w:r w:rsidRPr="008930F6">
        <w:rPr>
          <w:rFonts w:hint="eastAsia"/>
          <w:highlight w:val="yellow"/>
        </w:rPr>
        <w:t>1</w:t>
      </w:r>
      <w:r w:rsidRPr="008930F6">
        <w:rPr>
          <w:rFonts w:hint="eastAsia"/>
          <w:highlight w:val="yellow"/>
        </w:rPr>
        <w:t>级</w:t>
      </w:r>
      <w:r>
        <w:rPr>
          <w:rFonts w:hint="eastAsia"/>
        </w:rPr>
        <w:t>。</w:t>
      </w:r>
    </w:p>
    <w:p w:rsidR="008930F6" w:rsidRDefault="008930F6" w:rsidP="00BB3EB4">
      <w:r w:rsidRPr="00D55D02">
        <w:rPr>
          <w:rFonts w:hint="eastAsia"/>
          <w:color w:val="FF0000"/>
        </w:rPr>
        <w:t>递归调用深度</w:t>
      </w:r>
      <w:r>
        <w:rPr>
          <w:rFonts w:hint="eastAsia"/>
        </w:rPr>
        <w:t>，</w:t>
      </w:r>
      <w:r>
        <w:t>就是</w:t>
      </w:r>
      <w:r>
        <w:rPr>
          <w:rFonts w:hint="eastAsia"/>
        </w:rPr>
        <w:t>该函数确定的文件的缩进级别！</w:t>
      </w:r>
    </w:p>
    <w:p w:rsidR="00D55D02" w:rsidRDefault="00D55D02" w:rsidP="00BB3EB4">
      <w:r>
        <w:rPr>
          <w:rFonts w:hint="eastAsia"/>
        </w:rPr>
        <w:t>递归调用一次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即可！</w:t>
      </w:r>
    </w:p>
    <w:p w:rsidR="00A31CEB" w:rsidRDefault="00A31CEB" w:rsidP="00BB3EB4"/>
    <w:p w:rsidR="00A31CEB" w:rsidRDefault="00A31CEB" w:rsidP="00BB3EB4">
      <w:r>
        <w:rPr>
          <w:rFonts w:hint="eastAsia"/>
        </w:rPr>
        <w:t>语法实现：</w:t>
      </w:r>
    </w:p>
    <w:p w:rsidR="008967AC" w:rsidRDefault="008967AC" w:rsidP="00BB3EB4">
      <w:pPr>
        <w:rPr>
          <w:rFonts w:hint="eastAsia"/>
        </w:rPr>
      </w:pPr>
      <w:r>
        <w:rPr>
          <w:noProof/>
        </w:rPr>
        <w:drawing>
          <wp:inline distT="0" distB="0" distL="0" distR="0" wp14:anchorId="4379A458" wp14:editId="5DE1D5A3">
            <wp:extent cx="5274310" cy="4191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EB" w:rsidRDefault="008967AC" w:rsidP="00BB3EB4">
      <w:r>
        <w:rPr>
          <w:noProof/>
        </w:rPr>
        <w:lastRenderedPageBreak/>
        <w:drawing>
          <wp:inline distT="0" distB="0" distL="0" distR="0" wp14:anchorId="1D53565E" wp14:editId="1E820B40">
            <wp:extent cx="3638550" cy="3990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AC" w:rsidRDefault="008967AC" w:rsidP="00BB3EB4"/>
    <w:p w:rsidR="008967AC" w:rsidRDefault="008967AC" w:rsidP="00BB3EB4">
      <w:r>
        <w:rPr>
          <w:rFonts w:hint="eastAsia"/>
        </w:rPr>
        <w:t>将缩进以缩进符表示：</w:t>
      </w:r>
    </w:p>
    <w:p w:rsidR="008967AC" w:rsidRDefault="000E2E3B" w:rsidP="00BB3EB4">
      <w:proofErr w:type="spellStart"/>
      <w:r>
        <w:t>S</w:t>
      </w:r>
      <w:r>
        <w:rPr>
          <w:rFonts w:hint="eastAsia"/>
        </w:rPr>
        <w:t>tr</w:t>
      </w:r>
      <w:r>
        <w:t>_repeat</w:t>
      </w:r>
      <w:proofErr w:type="spellEnd"/>
      <w:r>
        <w:t>(</w:t>
      </w:r>
      <w:r>
        <w:rPr>
          <w:rFonts w:hint="eastAsia"/>
        </w:rPr>
        <w:t>字符串，</w:t>
      </w:r>
      <w:r>
        <w:rPr>
          <w:rFonts w:hint="eastAsia"/>
        </w:rPr>
        <w:t xml:space="preserve"> </w:t>
      </w:r>
      <w:r>
        <w:t>N);</w:t>
      </w:r>
    </w:p>
    <w:p w:rsidR="00A77445" w:rsidRDefault="00A77445" w:rsidP="00BB3EB4">
      <w:r>
        <w:rPr>
          <w:noProof/>
        </w:rPr>
        <w:drawing>
          <wp:inline distT="0" distB="0" distL="0" distR="0" wp14:anchorId="432CBE2F" wp14:editId="2C777AA3">
            <wp:extent cx="5274310" cy="26625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3B" w:rsidRDefault="000E2E3B" w:rsidP="00BB3EB4">
      <w:r>
        <w:rPr>
          <w:noProof/>
        </w:rPr>
        <w:lastRenderedPageBreak/>
        <w:drawing>
          <wp:inline distT="0" distB="0" distL="0" distR="0" wp14:anchorId="6E873BA3" wp14:editId="25CB92CB">
            <wp:extent cx="4457700" cy="4000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0D" w:rsidRDefault="008C5C0D" w:rsidP="00BB3EB4"/>
    <w:p w:rsidR="008C5C0D" w:rsidRDefault="008C5C0D" w:rsidP="00BB3EB4"/>
    <w:p w:rsidR="008C5C0D" w:rsidRDefault="008C5C0D" w:rsidP="00AD654C">
      <w:pPr>
        <w:pStyle w:val="3"/>
      </w:pPr>
      <w:r>
        <w:rPr>
          <w:rFonts w:hint="eastAsia"/>
        </w:rPr>
        <w:t>记录结果</w:t>
      </w:r>
    </w:p>
    <w:p w:rsidR="00E63321" w:rsidRDefault="00E63321" w:rsidP="00E63321"/>
    <w:p w:rsidR="00E63321" w:rsidRDefault="00E63321" w:rsidP="00E63321">
      <w:r>
        <w:rPr>
          <w:rFonts w:hint="eastAsia"/>
        </w:rPr>
        <w:t>需要记录每个文件名，缩进级别，</w:t>
      </w:r>
      <w:r>
        <w:rPr>
          <w:rFonts w:hint="eastAsia"/>
        </w:rPr>
        <w:t>[</w:t>
      </w:r>
      <w:r>
        <w:rPr>
          <w:rFonts w:hint="eastAsia"/>
        </w:rPr>
        <w:t>是目录还是文件</w:t>
      </w:r>
      <w:r>
        <w:rPr>
          <w:rFonts w:hint="eastAsia"/>
        </w:rPr>
        <w:t>]</w:t>
      </w:r>
    </w:p>
    <w:p w:rsidR="00E63321" w:rsidRDefault="00E63321" w:rsidP="00E63321"/>
    <w:p w:rsidR="00E63321" w:rsidRDefault="00E63321" w:rsidP="00E63321">
      <w:proofErr w:type="gramStart"/>
      <w:r>
        <w:t>Array(</w:t>
      </w:r>
      <w:proofErr w:type="gramEnd"/>
    </w:p>
    <w:p w:rsidR="00E63321" w:rsidRDefault="00E63321" w:rsidP="00E63321">
      <w:r>
        <w:tab/>
      </w:r>
      <w:proofErr w:type="gramStart"/>
      <w:r>
        <w:t>Array(</w:t>
      </w:r>
      <w:proofErr w:type="gramEnd"/>
      <w:r>
        <w:t>‘deep’=&gt;0, ‘filename’=&gt;’application’),</w:t>
      </w:r>
    </w:p>
    <w:p w:rsidR="00E63321" w:rsidRDefault="00E63321" w:rsidP="00E63321">
      <w:r>
        <w:tab/>
      </w:r>
      <w:proofErr w:type="gramStart"/>
      <w:r>
        <w:t>Array(</w:t>
      </w:r>
      <w:proofErr w:type="gramEnd"/>
      <w:r>
        <w:t>‘deep’=&gt;</w:t>
      </w:r>
      <w:r>
        <w:t>1</w:t>
      </w:r>
      <w:r>
        <w:t>, ‘filename’=&gt;’</w:t>
      </w:r>
      <w:r>
        <w:t>back‘</w:t>
      </w:r>
      <w:r>
        <w:t>),</w:t>
      </w:r>
    </w:p>
    <w:p w:rsidR="00E63321" w:rsidRDefault="00E63321" w:rsidP="00E63321">
      <w:pPr>
        <w:ind w:firstLine="420"/>
      </w:pPr>
      <w:proofErr w:type="gramStart"/>
      <w:r>
        <w:t>Array(</w:t>
      </w:r>
      <w:proofErr w:type="gramEnd"/>
      <w:r>
        <w:t>‘deep’=&gt;1, ‘filename’=&gt;’</w:t>
      </w:r>
      <w:r>
        <w:t>controllers</w:t>
      </w:r>
      <w:r>
        <w:t>‘</w:t>
      </w:r>
      <w:r w:rsidR="00FB50DB">
        <w:rPr>
          <w:rFonts w:hint="eastAsia"/>
        </w:rPr>
        <w:t>[</w:t>
      </w:r>
      <w:r>
        <w:t>, ‘type’=’</w:t>
      </w:r>
      <w:proofErr w:type="spellStart"/>
      <w:r>
        <w:t>dir</w:t>
      </w:r>
      <w:proofErr w:type="spellEnd"/>
      <w:r>
        <w:t>’</w:t>
      </w:r>
      <w:r w:rsidR="00FB50DB">
        <w:t>]</w:t>
      </w:r>
      <w:r>
        <w:t>),</w:t>
      </w:r>
    </w:p>
    <w:p w:rsidR="00892DEC" w:rsidRDefault="00892DEC" w:rsidP="00E63321">
      <w:pPr>
        <w:ind w:firstLine="420"/>
      </w:pPr>
    </w:p>
    <w:p w:rsidR="00892DEC" w:rsidRDefault="00892DEC" w:rsidP="00892DEC">
      <w:r>
        <w:rPr>
          <w:rFonts w:hint="eastAsia"/>
        </w:rPr>
        <w:t>编码实现：</w:t>
      </w:r>
    </w:p>
    <w:p w:rsidR="00892DEC" w:rsidRDefault="00892DEC" w:rsidP="00892DEC">
      <w:r>
        <w:rPr>
          <w:noProof/>
        </w:rPr>
        <w:lastRenderedPageBreak/>
        <w:drawing>
          <wp:inline distT="0" distB="0" distL="0" distR="0" wp14:anchorId="08D56908" wp14:editId="1C79C781">
            <wp:extent cx="5274310" cy="28441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EC" w:rsidRDefault="00892DEC" w:rsidP="00892DEC"/>
    <w:p w:rsidR="00892DEC" w:rsidRDefault="00892DEC" w:rsidP="00892DEC">
      <w:r>
        <w:rPr>
          <w:rFonts w:hint="eastAsia"/>
        </w:rPr>
        <w:t>额外：</w:t>
      </w:r>
    </w:p>
    <w:p w:rsidR="00892DEC" w:rsidRDefault="00892DEC" w:rsidP="00892DEC"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 w:rsidR="004B275B">
        <w:rPr>
          <w:rFonts w:hint="eastAsia"/>
        </w:rPr>
        <w:t>也</w:t>
      </w:r>
      <w:r>
        <w:rPr>
          <w:rFonts w:hint="eastAsia"/>
        </w:rPr>
        <w:t xml:space="preserve"> </w:t>
      </w:r>
      <w:r>
        <w:rPr>
          <w:rFonts w:hint="eastAsia"/>
        </w:rPr>
        <w:t>添加上！</w:t>
      </w:r>
    </w:p>
    <w:p w:rsidR="00AD654C" w:rsidRDefault="00AD654C" w:rsidP="00892DEC"/>
    <w:p w:rsidR="00AD654C" w:rsidRDefault="00AD654C" w:rsidP="00AD654C">
      <w:pPr>
        <w:pStyle w:val="2"/>
      </w:pPr>
      <w:r>
        <w:rPr>
          <w:rFonts w:hint="eastAsia"/>
        </w:rPr>
        <w:t>递归删除目录</w:t>
      </w:r>
    </w:p>
    <w:p w:rsidR="00AD654C" w:rsidRDefault="00AD654C" w:rsidP="00AD654C">
      <w:proofErr w:type="spellStart"/>
      <w:r>
        <w:t>R</w:t>
      </w:r>
      <w:r>
        <w:rPr>
          <w:rFonts w:hint="eastAsia"/>
        </w:rPr>
        <w:t>mdir</w:t>
      </w:r>
      <w:proofErr w:type="spellEnd"/>
      <w:r>
        <w:rPr>
          <w:rFonts w:hint="eastAsia"/>
        </w:rPr>
        <w:t>()</w:t>
      </w:r>
      <w:r>
        <w:rPr>
          <w:rFonts w:hint="eastAsia"/>
        </w:rPr>
        <w:t>只能删除空目录！</w:t>
      </w:r>
    </w:p>
    <w:p w:rsidR="00AD654C" w:rsidRDefault="00AD654C" w:rsidP="00AD654C"/>
    <w:p w:rsidR="00AD654C" w:rsidRDefault="00AD654C" w:rsidP="00AD654C">
      <w:r>
        <w:rPr>
          <w:rFonts w:hint="eastAsia"/>
        </w:rPr>
        <w:t>当删除一个目录时，</w:t>
      </w:r>
      <w:r>
        <w:t>将</w:t>
      </w:r>
      <w:r>
        <w:rPr>
          <w:rFonts w:hint="eastAsia"/>
        </w:rPr>
        <w:t>目录内容删除掉之后，</w:t>
      </w:r>
      <w:r>
        <w:t>再</w:t>
      </w:r>
      <w:r>
        <w:rPr>
          <w:rFonts w:hint="eastAsia"/>
        </w:rPr>
        <w:t>删除目录本身。</w:t>
      </w:r>
    </w:p>
    <w:p w:rsidR="00891866" w:rsidRDefault="00891866" w:rsidP="00AD654C">
      <w:pPr>
        <w:rPr>
          <w:rFonts w:hint="eastAsia"/>
        </w:rPr>
      </w:pPr>
      <w:r>
        <w:rPr>
          <w:rFonts w:hint="eastAsia"/>
        </w:rPr>
        <w:t>文件：</w:t>
      </w:r>
      <w:r>
        <w:t>unlink(</w:t>
      </w:r>
      <w:r>
        <w:rPr>
          <w:rFonts w:hint="eastAsia"/>
        </w:rPr>
        <w:t>文件地址</w:t>
      </w:r>
      <w:r>
        <w:t>)</w:t>
      </w:r>
    </w:p>
    <w:p w:rsidR="00891866" w:rsidRDefault="00891866" w:rsidP="00AD654C">
      <w:r>
        <w:rPr>
          <w:rFonts w:hint="eastAsia"/>
        </w:rPr>
        <w:t>目录：</w:t>
      </w:r>
      <w:r>
        <w:t>还是</w:t>
      </w:r>
      <w:r>
        <w:rPr>
          <w:rFonts w:hint="eastAsia"/>
        </w:rPr>
        <w:t>递归！</w:t>
      </w:r>
    </w:p>
    <w:p w:rsidR="00891866" w:rsidRDefault="00891866" w:rsidP="00AD654C"/>
    <w:p w:rsidR="00891866" w:rsidRDefault="00891866" w:rsidP="00AD654C">
      <w:r>
        <w:rPr>
          <w:rFonts w:hint="eastAsia"/>
        </w:rPr>
        <w:t>类似于</w:t>
      </w:r>
      <w:r>
        <w:rPr>
          <w:rFonts w:hint="eastAsia"/>
        </w:rPr>
        <w:t xml:space="preserve"> </w:t>
      </w:r>
      <w:r>
        <w:rPr>
          <w:rFonts w:hint="eastAsia"/>
        </w:rPr>
        <w:t>递归获取的实现：</w:t>
      </w:r>
    </w:p>
    <w:p w:rsidR="00891866" w:rsidRDefault="002426EC" w:rsidP="00AD654C">
      <w:r>
        <w:rPr>
          <w:noProof/>
        </w:rPr>
        <w:lastRenderedPageBreak/>
        <w:drawing>
          <wp:inline distT="0" distB="0" distL="0" distR="0" wp14:anchorId="4C0C8A2C" wp14:editId="6D15A346">
            <wp:extent cx="5274310" cy="3208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9A" w:rsidRDefault="006C669A" w:rsidP="00AD654C"/>
    <w:p w:rsidR="006C669A" w:rsidRDefault="006C669A" w:rsidP="00AD654C">
      <w:r>
        <w:rPr>
          <w:rFonts w:hint="eastAsia"/>
        </w:rPr>
        <w:t>测试：</w:t>
      </w:r>
    </w:p>
    <w:p w:rsidR="006C669A" w:rsidRDefault="00D13E73" w:rsidP="00AD654C">
      <w:r>
        <w:rPr>
          <w:noProof/>
        </w:rPr>
        <w:drawing>
          <wp:inline distT="0" distB="0" distL="0" distR="0" wp14:anchorId="37BAC443" wp14:editId="3C72AE3B">
            <wp:extent cx="5274310" cy="8426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FF" w:rsidRDefault="000B70FF" w:rsidP="00AD654C">
      <w:r>
        <w:rPr>
          <w:noProof/>
        </w:rPr>
        <w:drawing>
          <wp:inline distT="0" distB="0" distL="0" distR="0" wp14:anchorId="53BC8545" wp14:editId="0A760407">
            <wp:extent cx="3200400" cy="1104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D6" w:rsidRDefault="00A66DD6" w:rsidP="00AD654C"/>
    <w:p w:rsidR="00A66DD6" w:rsidRDefault="00A66DD6" w:rsidP="00A66DD6">
      <w:pPr>
        <w:pStyle w:val="1"/>
      </w:pPr>
      <w:r>
        <w:rPr>
          <w:rFonts w:hint="eastAsia"/>
        </w:rPr>
        <w:t>文件操作</w:t>
      </w:r>
    </w:p>
    <w:p w:rsidR="00830F9D" w:rsidRPr="00830F9D" w:rsidRDefault="00C80217" w:rsidP="00830F9D">
      <w:pPr>
        <w:pStyle w:val="2"/>
        <w:rPr>
          <w:rFonts w:hint="eastAsia"/>
        </w:rPr>
      </w:pPr>
      <w:r>
        <w:rPr>
          <w:rFonts w:hint="eastAsia"/>
        </w:rPr>
        <w:t>读写</w:t>
      </w:r>
      <w:r w:rsidR="00830F9D">
        <w:rPr>
          <w:rFonts w:hint="eastAsia"/>
        </w:rPr>
        <w:t>基本操作</w:t>
      </w:r>
    </w:p>
    <w:p w:rsidR="00A66DD6" w:rsidRDefault="00A66DD6" w:rsidP="00A66DD6">
      <w:r>
        <w:rPr>
          <w:rFonts w:hint="eastAsia"/>
        </w:rPr>
        <w:t>读写。</w:t>
      </w:r>
      <w:r>
        <w:t>文件</w:t>
      </w:r>
      <w:r>
        <w:rPr>
          <w:rFonts w:hint="eastAsia"/>
        </w:rPr>
        <w:t>作为内容（</w:t>
      </w:r>
      <w:r>
        <w:t>数据</w:t>
      </w:r>
      <w:r>
        <w:rPr>
          <w:rFonts w:hint="eastAsia"/>
        </w:rPr>
        <w:t>）</w:t>
      </w:r>
      <w:r>
        <w:t>容器</w:t>
      </w:r>
      <w:r>
        <w:rPr>
          <w:rFonts w:hint="eastAsia"/>
        </w:rPr>
        <w:t>！</w:t>
      </w:r>
    </w:p>
    <w:p w:rsidR="003901D7" w:rsidRDefault="000D013C" w:rsidP="00A66DD6">
      <w:r>
        <w:rPr>
          <w:rFonts w:hint="eastAsia"/>
        </w:rPr>
        <w:t>写入长度（</w:t>
      </w:r>
      <w:r>
        <w:t>字节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t xml:space="preserve">= </w:t>
      </w:r>
      <w:proofErr w:type="spellStart"/>
      <w:r w:rsidR="003901D7">
        <w:t>F</w:t>
      </w:r>
      <w:r w:rsidR="003901D7">
        <w:rPr>
          <w:rFonts w:hint="eastAsia"/>
        </w:rPr>
        <w:t>ile_</w:t>
      </w:r>
      <w:r w:rsidR="003901D7">
        <w:t>put_contents</w:t>
      </w:r>
      <w:proofErr w:type="spellEnd"/>
      <w:r w:rsidR="003901D7">
        <w:t>(</w:t>
      </w:r>
      <w:r w:rsidR="00545839">
        <w:rPr>
          <w:rFonts w:hint="eastAsia"/>
        </w:rPr>
        <w:t>文件地址</w:t>
      </w:r>
      <w:r w:rsidR="00545839">
        <w:rPr>
          <w:rFonts w:hint="eastAsia"/>
        </w:rPr>
        <w:t xml:space="preserve">, </w:t>
      </w:r>
      <w:r w:rsidR="00545839">
        <w:rPr>
          <w:rFonts w:hint="eastAsia"/>
        </w:rPr>
        <w:t>内容</w:t>
      </w:r>
      <w:r w:rsidR="003901D7">
        <w:t>);</w:t>
      </w:r>
    </w:p>
    <w:p w:rsidR="00F37623" w:rsidRDefault="00F37623" w:rsidP="00A66DD6">
      <w:r>
        <w:tab/>
      </w:r>
      <w:r>
        <w:rPr>
          <w:rFonts w:hint="eastAsia"/>
        </w:rPr>
        <w:t>将内容写入文件</w:t>
      </w:r>
      <w:r w:rsidR="00B31F73">
        <w:rPr>
          <w:rFonts w:hint="eastAsia"/>
        </w:rPr>
        <w:t>！</w:t>
      </w:r>
    </w:p>
    <w:p w:rsidR="000D013C" w:rsidRDefault="000D013C" w:rsidP="00A66DD6">
      <w:r>
        <w:rPr>
          <w:noProof/>
        </w:rPr>
        <w:lastRenderedPageBreak/>
        <w:drawing>
          <wp:inline distT="0" distB="0" distL="0" distR="0" wp14:anchorId="537E1F35" wp14:editId="4D7EDF4E">
            <wp:extent cx="5274310" cy="21113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48" w:rsidRDefault="00B92148" w:rsidP="00A66DD6">
      <w:r>
        <w:rPr>
          <w:rFonts w:hint="eastAsia"/>
        </w:rPr>
        <w:t>默认为替换写，</w:t>
      </w:r>
      <w:r>
        <w:t>将</w:t>
      </w:r>
      <w:r>
        <w:rPr>
          <w:rFonts w:hint="eastAsia"/>
        </w:rPr>
        <w:t>原内容清空，</w:t>
      </w:r>
      <w:r>
        <w:t>再</w:t>
      </w:r>
      <w:r>
        <w:rPr>
          <w:rFonts w:hint="eastAsia"/>
        </w:rPr>
        <w:t>写入！</w:t>
      </w:r>
    </w:p>
    <w:p w:rsidR="00B92148" w:rsidRDefault="00B92148" w:rsidP="00A66DD6">
      <w:r>
        <w:rPr>
          <w:rFonts w:hint="eastAsia"/>
        </w:rPr>
        <w:t>使用第三个参数</w:t>
      </w:r>
      <w:r>
        <w:rPr>
          <w:rFonts w:hint="eastAsia"/>
        </w:rPr>
        <w:t>FILE_APPEN</w:t>
      </w:r>
      <w:r>
        <w:t>D</w:t>
      </w:r>
      <w:r>
        <w:rPr>
          <w:rFonts w:hint="eastAsia"/>
        </w:rPr>
        <w:t>表示追加写：</w:t>
      </w:r>
    </w:p>
    <w:p w:rsidR="00B92148" w:rsidRDefault="00A84ADB" w:rsidP="00A66DD6">
      <w:pPr>
        <w:rPr>
          <w:rFonts w:hint="eastAsia"/>
        </w:rPr>
      </w:pPr>
      <w:r>
        <w:rPr>
          <w:noProof/>
        </w:rPr>
        <w:drawing>
          <wp:inline distT="0" distB="0" distL="0" distR="0" wp14:anchorId="0200DB9B" wp14:editId="0F024943">
            <wp:extent cx="5274310" cy="1238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48" w:rsidRDefault="00B92148" w:rsidP="00A66DD6">
      <w:pPr>
        <w:rPr>
          <w:rFonts w:hint="eastAsia"/>
        </w:rPr>
      </w:pPr>
    </w:p>
    <w:p w:rsidR="00B92148" w:rsidRPr="00B92148" w:rsidRDefault="00B92148" w:rsidP="00A66DD6">
      <w:pPr>
        <w:rPr>
          <w:rFonts w:hint="eastAsia"/>
        </w:rPr>
      </w:pPr>
    </w:p>
    <w:p w:rsidR="00B92148" w:rsidRDefault="00B92148" w:rsidP="00A66DD6">
      <w:pPr>
        <w:rPr>
          <w:rFonts w:hint="eastAsia"/>
        </w:rPr>
      </w:pPr>
    </w:p>
    <w:p w:rsidR="003901D7" w:rsidRDefault="00257460" w:rsidP="00A66DD6">
      <w:r>
        <w:rPr>
          <w:rFonts w:hint="eastAsia"/>
        </w:rPr>
        <w:t>文件内容</w:t>
      </w:r>
      <w:r>
        <w:rPr>
          <w:rFonts w:hint="eastAsia"/>
        </w:rPr>
        <w:t xml:space="preserve"> </w:t>
      </w:r>
      <w:r>
        <w:t xml:space="preserve">= </w:t>
      </w:r>
      <w:proofErr w:type="spellStart"/>
      <w:r w:rsidR="003901D7">
        <w:t>File_get_contents</w:t>
      </w:r>
      <w:proofErr w:type="spellEnd"/>
      <w:r w:rsidR="003901D7">
        <w:t>(</w:t>
      </w:r>
      <w:r w:rsidR="00545839">
        <w:rPr>
          <w:rFonts w:hint="eastAsia"/>
        </w:rPr>
        <w:t>文件地址</w:t>
      </w:r>
      <w:r w:rsidR="003901D7">
        <w:t>);</w:t>
      </w:r>
    </w:p>
    <w:p w:rsidR="00F37623" w:rsidRDefault="00F37623" w:rsidP="00A66DD6">
      <w:r>
        <w:tab/>
      </w:r>
      <w:r>
        <w:rPr>
          <w:rFonts w:hint="eastAsia"/>
        </w:rPr>
        <w:t>将内容从文件中读取！</w:t>
      </w:r>
    </w:p>
    <w:p w:rsidR="007D7E82" w:rsidRDefault="007D7E82" w:rsidP="00A66DD6">
      <w:r>
        <w:rPr>
          <w:rFonts w:hint="eastAsia"/>
        </w:rPr>
        <w:t>提示浏览器不解析</w:t>
      </w:r>
      <w:r>
        <w:rPr>
          <w:rFonts w:hint="eastAsia"/>
        </w:rPr>
        <w:t>\n</w:t>
      </w:r>
      <w:r>
        <w:rPr>
          <w:rFonts w:hint="eastAsia"/>
        </w:rPr>
        <w:t>换行的！</w:t>
      </w:r>
    </w:p>
    <w:p w:rsidR="00691DF0" w:rsidRDefault="00691DF0" w:rsidP="00A66DD6">
      <w:r>
        <w:rPr>
          <w:noProof/>
        </w:rPr>
        <w:drawing>
          <wp:inline distT="0" distB="0" distL="0" distR="0" wp14:anchorId="6ECB9BF6" wp14:editId="36D82C56">
            <wp:extent cx="5274310" cy="14814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F0" w:rsidRDefault="00691DF0" w:rsidP="00A66DD6">
      <w:r>
        <w:rPr>
          <w:rFonts w:hint="eastAsia"/>
        </w:rPr>
        <w:t>函数</w:t>
      </w:r>
      <w:r>
        <w:rPr>
          <w:rFonts w:hint="eastAsia"/>
        </w:rPr>
        <w:t xml:space="preserve"> nl2br();</w:t>
      </w:r>
      <w:r w:rsidR="008F2A7E">
        <w:t xml:space="preserve"> </w:t>
      </w:r>
      <w:r w:rsidR="008F2A7E">
        <w:rPr>
          <w:rFonts w:hint="eastAsia"/>
        </w:rPr>
        <w:t>将换行符转换为</w:t>
      </w:r>
      <w:proofErr w:type="spellStart"/>
      <w:r w:rsidR="008F2A7E">
        <w:rPr>
          <w:rFonts w:hint="eastAsia"/>
        </w:rPr>
        <w:t>br</w:t>
      </w:r>
      <w:proofErr w:type="spellEnd"/>
    </w:p>
    <w:p w:rsidR="00DD7DDE" w:rsidRDefault="00DD7DDE" w:rsidP="00A66DD6">
      <w:r>
        <w:rPr>
          <w:noProof/>
        </w:rPr>
        <w:drawing>
          <wp:inline distT="0" distB="0" distL="0" distR="0" wp14:anchorId="713D21E8" wp14:editId="00EC5D10">
            <wp:extent cx="5274310" cy="11391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46" w:rsidRDefault="00D64746" w:rsidP="00A66DD6"/>
    <w:p w:rsidR="00D64746" w:rsidRDefault="00D64746" w:rsidP="00D64746">
      <w:pPr>
        <w:pStyle w:val="2"/>
      </w:pPr>
      <w:proofErr w:type="gramStart"/>
      <w:r>
        <w:lastRenderedPageBreak/>
        <w:t>U</w:t>
      </w:r>
      <w:r>
        <w:rPr>
          <w:rFonts w:hint="eastAsia"/>
        </w:rPr>
        <w:t>nlink</w:t>
      </w:r>
      <w:r>
        <w:t>()</w:t>
      </w:r>
      <w:proofErr w:type="gramEnd"/>
    </w:p>
    <w:p w:rsidR="00D64746" w:rsidRDefault="00D64746" w:rsidP="00D64746">
      <w:r>
        <w:rPr>
          <w:rFonts w:hint="eastAsia"/>
        </w:rPr>
        <w:t>删除文件</w:t>
      </w:r>
    </w:p>
    <w:p w:rsidR="00D64746" w:rsidRDefault="00D64746" w:rsidP="00D64746">
      <w:pPr>
        <w:pStyle w:val="2"/>
      </w:pPr>
      <w:proofErr w:type="gramStart"/>
      <w:r>
        <w:t>R</w:t>
      </w:r>
      <w:r>
        <w:rPr>
          <w:rFonts w:hint="eastAsia"/>
        </w:rPr>
        <w:t>ename(</w:t>
      </w:r>
      <w:r>
        <w:t>)</w:t>
      </w:r>
      <w:proofErr w:type="gramEnd"/>
    </w:p>
    <w:p w:rsidR="00D64746" w:rsidRDefault="00D64746" w:rsidP="00D64746">
      <w:r>
        <w:rPr>
          <w:rFonts w:hint="eastAsia"/>
        </w:rPr>
        <w:t>文件移动（</w:t>
      </w:r>
      <w:r>
        <w:t>重命名</w:t>
      </w:r>
      <w:r>
        <w:rPr>
          <w:rFonts w:hint="eastAsia"/>
        </w:rPr>
        <w:t>）</w:t>
      </w:r>
    </w:p>
    <w:p w:rsidR="006D431F" w:rsidRDefault="006D431F" w:rsidP="006D431F">
      <w:pPr>
        <w:pStyle w:val="2"/>
      </w:pPr>
      <w:r>
        <w:rPr>
          <w:rFonts w:hint="eastAsia"/>
        </w:rPr>
        <w:t>大小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= </w:t>
      </w:r>
      <w:proofErr w:type="spellStart"/>
      <w:r>
        <w:t>F</w:t>
      </w:r>
      <w:r>
        <w:rPr>
          <w:rFonts w:hint="eastAsia"/>
        </w:rPr>
        <w:t>ilesize</w:t>
      </w:r>
      <w:proofErr w:type="spellEnd"/>
      <w:r>
        <w:t>(</w:t>
      </w:r>
      <w:r>
        <w:rPr>
          <w:rFonts w:hint="eastAsia"/>
        </w:rPr>
        <w:t>文件地址</w:t>
      </w:r>
      <w:r>
        <w:t>)</w:t>
      </w:r>
    </w:p>
    <w:p w:rsidR="006D431F" w:rsidRDefault="006D431F" w:rsidP="006D431F">
      <w:r>
        <w:rPr>
          <w:rFonts w:hint="eastAsia"/>
        </w:rPr>
        <w:t>文件大小</w:t>
      </w:r>
    </w:p>
    <w:p w:rsidR="009268E3" w:rsidRDefault="009268E3" w:rsidP="006D431F">
      <w:r>
        <w:rPr>
          <w:noProof/>
        </w:rPr>
        <w:drawing>
          <wp:inline distT="0" distB="0" distL="0" distR="0" wp14:anchorId="43609B6D" wp14:editId="2930D265">
            <wp:extent cx="4286250" cy="1028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E3" w:rsidRDefault="009268E3" w:rsidP="006D431F"/>
    <w:p w:rsidR="009268E3" w:rsidRDefault="009268E3" w:rsidP="009268E3">
      <w:pPr>
        <w:pStyle w:val="2"/>
      </w:pPr>
      <w:r>
        <w:rPr>
          <w:rFonts w:hint="eastAsia"/>
        </w:rPr>
        <w:t>布尔</w:t>
      </w:r>
      <w:r>
        <w:rPr>
          <w:rFonts w:hint="eastAsia"/>
        </w:rPr>
        <w:t xml:space="preserve"> </w:t>
      </w:r>
      <w:r>
        <w:t xml:space="preserve">= </w:t>
      </w:r>
      <w:proofErr w:type="spellStart"/>
      <w:r>
        <w:t>F</w:t>
      </w:r>
      <w:r>
        <w:rPr>
          <w:rFonts w:hint="eastAsia"/>
        </w:rPr>
        <w:t>ile</w:t>
      </w:r>
      <w:r>
        <w:t>_exists</w:t>
      </w:r>
      <w:proofErr w:type="spellEnd"/>
      <w:r>
        <w:t>(</w:t>
      </w:r>
      <w:r>
        <w:rPr>
          <w:rFonts w:hint="eastAsia"/>
        </w:rPr>
        <w:t>文件地址</w:t>
      </w:r>
      <w:r>
        <w:t>);</w:t>
      </w:r>
    </w:p>
    <w:p w:rsidR="009268E3" w:rsidRDefault="009268E3" w:rsidP="009268E3">
      <w:r>
        <w:rPr>
          <w:rFonts w:hint="eastAsia"/>
        </w:rPr>
        <w:t>文件是否存在</w:t>
      </w:r>
    </w:p>
    <w:p w:rsidR="00E83F72" w:rsidRDefault="00E83F72" w:rsidP="009268E3"/>
    <w:p w:rsidR="00E83F72" w:rsidRDefault="00E83F72" w:rsidP="00E83F72">
      <w:pPr>
        <w:pStyle w:val="2"/>
      </w:pPr>
      <w:r>
        <w:rPr>
          <w:rFonts w:hint="eastAsia"/>
        </w:rPr>
        <w:t>时间戳</w:t>
      </w:r>
      <w:r>
        <w:rPr>
          <w:rFonts w:hint="eastAsia"/>
        </w:rPr>
        <w:t xml:space="preserve"> </w:t>
      </w:r>
      <w:r>
        <w:t xml:space="preserve">= </w:t>
      </w:r>
      <w:proofErr w:type="spellStart"/>
      <w:r>
        <w:t>F</w:t>
      </w:r>
      <w:r>
        <w:rPr>
          <w:rFonts w:hint="eastAsia"/>
        </w:rPr>
        <w:t>il</w:t>
      </w:r>
      <w:r>
        <w:t>emtime</w:t>
      </w:r>
      <w:proofErr w:type="spellEnd"/>
      <w:r>
        <w:t>(</w:t>
      </w:r>
      <w:r>
        <w:rPr>
          <w:rFonts w:hint="eastAsia"/>
        </w:rPr>
        <w:t>文件地址</w:t>
      </w:r>
      <w:r>
        <w:t>)</w:t>
      </w:r>
    </w:p>
    <w:p w:rsidR="00E83F72" w:rsidRDefault="00E83F72" w:rsidP="009268E3">
      <w:r>
        <w:t>Modify</w:t>
      </w:r>
    </w:p>
    <w:p w:rsidR="00E83F72" w:rsidRDefault="00E83F72" w:rsidP="009268E3">
      <w:r>
        <w:rPr>
          <w:rFonts w:hint="eastAsia"/>
        </w:rPr>
        <w:t>文件的最后修改时间！</w:t>
      </w:r>
    </w:p>
    <w:p w:rsidR="004D490B" w:rsidRDefault="004D490B" w:rsidP="009268E3">
      <w:r>
        <w:rPr>
          <w:noProof/>
        </w:rPr>
        <w:drawing>
          <wp:inline distT="0" distB="0" distL="0" distR="0" wp14:anchorId="50F92B65" wp14:editId="194EDEA8">
            <wp:extent cx="5274310" cy="1418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17" w:rsidRDefault="00C80217" w:rsidP="009268E3"/>
    <w:p w:rsidR="00C80217" w:rsidRDefault="00C80217" w:rsidP="009268E3"/>
    <w:p w:rsidR="00C80217" w:rsidRDefault="001E5D9C" w:rsidP="001E5D9C">
      <w:pPr>
        <w:pStyle w:val="2"/>
      </w:pPr>
      <w:r>
        <w:rPr>
          <w:rFonts w:hint="eastAsia"/>
        </w:rPr>
        <w:lastRenderedPageBreak/>
        <w:t>文件句柄</w:t>
      </w:r>
      <w:r w:rsidR="001A6B7C">
        <w:rPr>
          <w:rFonts w:hint="eastAsia"/>
        </w:rPr>
        <w:t>读写</w:t>
      </w:r>
      <w:r>
        <w:rPr>
          <w:rFonts w:hint="eastAsia"/>
        </w:rPr>
        <w:t>操作</w:t>
      </w:r>
    </w:p>
    <w:p w:rsidR="008C0BB8" w:rsidRDefault="008C0BB8" w:rsidP="008C0BB8">
      <w:r>
        <w:rPr>
          <w:rFonts w:hint="eastAsia"/>
        </w:rPr>
        <w:t>基本单位都是字节：</w:t>
      </w:r>
    </w:p>
    <w:p w:rsidR="008C0BB8" w:rsidRPr="008C0BB8" w:rsidRDefault="008C0BB8" w:rsidP="008C0BB8">
      <w:pPr>
        <w:rPr>
          <w:rFonts w:hint="eastAsia"/>
        </w:rPr>
      </w:pPr>
    </w:p>
    <w:p w:rsidR="001E5D9C" w:rsidRDefault="001E5D9C" w:rsidP="001E5D9C">
      <w:r>
        <w:rPr>
          <w:rFonts w:hint="eastAsia"/>
        </w:rPr>
        <w:t>大多数的文件读写，</w:t>
      </w:r>
      <w:r>
        <w:t>使用</w:t>
      </w:r>
      <w:r>
        <w:rPr>
          <w:rFonts w:hint="eastAsia"/>
        </w:rPr>
        <w:t>函数：</w:t>
      </w:r>
    </w:p>
    <w:p w:rsidR="001E5D9C" w:rsidRDefault="001E5D9C" w:rsidP="001E5D9C">
      <w:pPr>
        <w:rPr>
          <w:rFonts w:hint="eastAsia"/>
        </w:rPr>
      </w:pPr>
      <w:proofErr w:type="spellStart"/>
      <w:r>
        <w:t>File_put_contents</w:t>
      </w:r>
      <w:proofErr w:type="spellEnd"/>
      <w:r>
        <w:t xml:space="preserve">, </w:t>
      </w:r>
      <w:proofErr w:type="spellStart"/>
      <w:r>
        <w:t>file_get_contents</w:t>
      </w:r>
      <w:proofErr w:type="spellEnd"/>
      <w:r>
        <w:rPr>
          <w:rFonts w:hint="eastAsia"/>
        </w:rPr>
        <w:t>完成。</w:t>
      </w:r>
    </w:p>
    <w:p w:rsidR="001E5D9C" w:rsidRDefault="001E5D9C" w:rsidP="001E5D9C">
      <w:r>
        <w:rPr>
          <w:rFonts w:hint="eastAsia"/>
        </w:rPr>
        <w:t>少数，特别情况，</w:t>
      </w:r>
      <w:r>
        <w:t>以上</w:t>
      </w:r>
      <w:r>
        <w:rPr>
          <w:rFonts w:hint="eastAsia"/>
        </w:rPr>
        <w:t>两个函数不好用。</w:t>
      </w:r>
    </w:p>
    <w:p w:rsidR="001E5D9C" w:rsidRDefault="001E5D9C" w:rsidP="001E5D9C">
      <w:r>
        <w:rPr>
          <w:rFonts w:hint="eastAsia"/>
        </w:rPr>
        <w:t>典型的就是，</w:t>
      </w:r>
      <w:r>
        <w:t>文件</w:t>
      </w:r>
      <w:r>
        <w:rPr>
          <w:rFonts w:hint="eastAsia"/>
        </w:rPr>
        <w:t>过大！只能一部分一部分的操作！</w:t>
      </w:r>
    </w:p>
    <w:p w:rsidR="00B43AA5" w:rsidRPr="001E5D9C" w:rsidRDefault="00B43AA5" w:rsidP="001E5D9C">
      <w:pPr>
        <w:rPr>
          <w:rFonts w:hint="eastAsia"/>
        </w:rPr>
      </w:pPr>
    </w:p>
    <w:p w:rsidR="001E5D9C" w:rsidRPr="001E5D9C" w:rsidRDefault="001E5D9C" w:rsidP="001E5D9C">
      <w:pPr>
        <w:rPr>
          <w:rFonts w:hint="eastAsia"/>
        </w:rPr>
      </w:pPr>
    </w:p>
    <w:p w:rsidR="00C80217" w:rsidRDefault="00C80217" w:rsidP="007978BE">
      <w:pPr>
        <w:pStyle w:val="3"/>
      </w:pPr>
      <w:proofErr w:type="spellStart"/>
      <w:proofErr w:type="gramStart"/>
      <w:r>
        <w:t>F</w:t>
      </w:r>
      <w:r>
        <w:rPr>
          <w:rFonts w:hint="eastAsia"/>
        </w:rPr>
        <w:t>open</w:t>
      </w:r>
      <w:proofErr w:type="spellEnd"/>
      <w:r>
        <w:t>()</w:t>
      </w:r>
      <w:proofErr w:type="gramEnd"/>
    </w:p>
    <w:p w:rsidR="007978BE" w:rsidRDefault="007978BE" w:rsidP="007978BE">
      <w:r>
        <w:tab/>
      </w:r>
      <w:r>
        <w:rPr>
          <w:rFonts w:hint="eastAsia"/>
        </w:rPr>
        <w:t>打开文件句柄，</w:t>
      </w:r>
      <w:r>
        <w:t>PHP</w:t>
      </w:r>
      <w:r>
        <w:rPr>
          <w:rFonts w:hint="eastAsia"/>
        </w:rPr>
        <w:t>程序与文件间数据通路！</w:t>
      </w:r>
    </w:p>
    <w:p w:rsidR="000A401E" w:rsidRDefault="000A401E" w:rsidP="007978BE">
      <w:r>
        <w:tab/>
      </w:r>
      <w:r>
        <w:rPr>
          <w:rFonts w:hint="eastAsia"/>
        </w:rPr>
        <w:t>需要</w:t>
      </w:r>
      <w:r>
        <w:rPr>
          <w:rFonts w:hint="eastAsia"/>
        </w:rPr>
        <w:t xml:space="preserve"> </w:t>
      </w:r>
      <w:r>
        <w:rPr>
          <w:rFonts w:hint="eastAsia"/>
        </w:rPr>
        <w:t>文件地址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 </w:t>
      </w:r>
      <w:r>
        <w:rPr>
          <w:rFonts w:hint="eastAsia"/>
        </w:rPr>
        <w:t>打开模式</w:t>
      </w:r>
      <w:r>
        <w:rPr>
          <w:rFonts w:hint="eastAsia"/>
        </w:rPr>
        <w:t xml:space="preserve"> </w:t>
      </w:r>
      <w:r>
        <w:rPr>
          <w:rFonts w:hint="eastAsia"/>
        </w:rPr>
        <w:t>两个参数！</w:t>
      </w:r>
    </w:p>
    <w:p w:rsidR="000A401E" w:rsidRDefault="000A401E" w:rsidP="007978BE"/>
    <w:p w:rsidR="000A401E" w:rsidRDefault="000A401E" w:rsidP="007978BE">
      <w:r>
        <w:rPr>
          <w:rFonts w:hint="eastAsia"/>
        </w:rPr>
        <w:t>打开模式：</w:t>
      </w:r>
      <w:r>
        <w:t>指定</w:t>
      </w:r>
      <w:r>
        <w:rPr>
          <w:rFonts w:hint="eastAsia"/>
        </w:rPr>
        <w:t>打开该文件后，</w:t>
      </w:r>
      <w:r>
        <w:t>需要</w:t>
      </w:r>
      <w:r>
        <w:rPr>
          <w:rFonts w:hint="eastAsia"/>
        </w:rPr>
        <w:t>执行什么操作！如下的模式可以选择：</w:t>
      </w:r>
    </w:p>
    <w:p w:rsidR="000A401E" w:rsidRDefault="000A401E" w:rsidP="007978BE">
      <w:pPr>
        <w:rPr>
          <w:rFonts w:hint="eastAsia"/>
        </w:rPr>
      </w:pPr>
      <w:r>
        <w:t>R:</w:t>
      </w:r>
      <w:r>
        <w:tab/>
        <w:t>read</w:t>
      </w:r>
      <w:r w:rsidR="00CF0A13">
        <w:t xml:space="preserve">, </w:t>
      </w:r>
      <w:r w:rsidR="00CF0A13">
        <w:rPr>
          <w:rFonts w:hint="eastAsia"/>
        </w:rPr>
        <w:t>读模式</w:t>
      </w:r>
    </w:p>
    <w:p w:rsidR="000A401E" w:rsidRDefault="000A401E" w:rsidP="007978BE">
      <w:pPr>
        <w:rPr>
          <w:rFonts w:hint="eastAsia"/>
        </w:rPr>
      </w:pPr>
      <w:r>
        <w:t>W</w:t>
      </w:r>
      <w:r>
        <w:rPr>
          <w:rFonts w:hint="eastAsia"/>
        </w:rPr>
        <w:t>:</w:t>
      </w:r>
      <w:r>
        <w:tab/>
        <w:t>write</w:t>
      </w:r>
      <w:r w:rsidR="00041F39">
        <w:t xml:space="preserve">, </w:t>
      </w:r>
      <w:r w:rsidR="00041F39">
        <w:rPr>
          <w:rFonts w:hint="eastAsia"/>
        </w:rPr>
        <w:t>写操作，清空写。</w:t>
      </w:r>
    </w:p>
    <w:p w:rsidR="000A401E" w:rsidRDefault="000A401E" w:rsidP="007978BE">
      <w:r>
        <w:t>A:</w:t>
      </w:r>
      <w:r>
        <w:tab/>
      </w:r>
      <w:r>
        <w:rPr>
          <w:rFonts w:hint="eastAsia"/>
        </w:rPr>
        <w:t>append</w:t>
      </w:r>
      <w:r w:rsidR="00041F39">
        <w:rPr>
          <w:rFonts w:hint="eastAsia"/>
        </w:rPr>
        <w:t>，</w:t>
      </w:r>
      <w:r w:rsidR="00041F39">
        <w:t>写</w:t>
      </w:r>
      <w:r w:rsidR="00041F39">
        <w:rPr>
          <w:rFonts w:hint="eastAsia"/>
        </w:rPr>
        <w:t>操作，</w:t>
      </w:r>
      <w:r w:rsidR="00041F39">
        <w:t>追加写</w:t>
      </w:r>
      <w:r w:rsidR="00041F39">
        <w:rPr>
          <w:rFonts w:hint="eastAsia"/>
        </w:rPr>
        <w:t>。</w:t>
      </w:r>
    </w:p>
    <w:p w:rsidR="00E64666" w:rsidRPr="000A401E" w:rsidRDefault="00E64666" w:rsidP="007978BE">
      <w:pPr>
        <w:rPr>
          <w:rFonts w:hint="eastAsia"/>
        </w:rPr>
      </w:pPr>
      <w:r>
        <w:rPr>
          <w:noProof/>
        </w:rPr>
        <w:drawing>
          <wp:inline distT="0" distB="0" distL="0" distR="0" wp14:anchorId="06D78F84" wp14:editId="402C1EF6">
            <wp:extent cx="5274310" cy="9848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E43" w:rsidRPr="007978BE" w:rsidRDefault="00FE3E43" w:rsidP="007978BE">
      <w:pPr>
        <w:rPr>
          <w:rFonts w:hint="eastAsia"/>
        </w:rPr>
      </w:pPr>
    </w:p>
    <w:p w:rsidR="00C80217" w:rsidRDefault="00FE3E43" w:rsidP="00FE3E43">
      <w:pPr>
        <w:pStyle w:val="3"/>
        <w:rPr>
          <w:rFonts w:hint="eastAsia"/>
        </w:rPr>
      </w:pPr>
      <w:r>
        <w:rPr>
          <w:rFonts w:hint="eastAsia"/>
        </w:rPr>
        <w:t>读：</w:t>
      </w:r>
      <w:proofErr w:type="spellStart"/>
      <w:r w:rsidR="00C80217">
        <w:t>Fread</w:t>
      </w:r>
      <w:proofErr w:type="spellEnd"/>
      <w:r w:rsidR="00C80217">
        <w:t>(),</w:t>
      </w:r>
      <w:proofErr w:type="spellStart"/>
      <w:r w:rsidR="00C80217">
        <w:t>fgetc</w:t>
      </w:r>
      <w:proofErr w:type="spellEnd"/>
      <w:r w:rsidR="00C80217">
        <w:t>(),</w:t>
      </w:r>
      <w:proofErr w:type="spellStart"/>
      <w:r w:rsidR="00C80217">
        <w:t>fgets</w:t>
      </w:r>
      <w:proofErr w:type="spellEnd"/>
      <w:r w:rsidR="00C80217">
        <w:t>()</w:t>
      </w:r>
      <w:r w:rsidR="00836DDA">
        <w:rPr>
          <w:rFonts w:hint="eastAsia"/>
        </w:rPr>
        <w:t>,</w:t>
      </w:r>
      <w:proofErr w:type="spellStart"/>
      <w:r w:rsidR="00836DDA">
        <w:rPr>
          <w:rFonts w:hint="eastAsia"/>
        </w:rPr>
        <w:t>feof</w:t>
      </w:r>
      <w:proofErr w:type="spellEnd"/>
      <w:r w:rsidR="00836DDA">
        <w:rPr>
          <w:rFonts w:hint="eastAsia"/>
        </w:rPr>
        <w:t>();</w:t>
      </w:r>
    </w:p>
    <w:p w:rsidR="00FE3E43" w:rsidRDefault="00FE3E43" w:rsidP="006A7CA7">
      <w:pPr>
        <w:pStyle w:val="4"/>
      </w:pPr>
      <w:r>
        <w:rPr>
          <w:rFonts w:hint="eastAsia"/>
        </w:rPr>
        <w:t>一个</w:t>
      </w:r>
      <w:r w:rsidRPr="008C0BB8">
        <w:rPr>
          <w:rFonts w:hint="eastAsia"/>
          <w:highlight w:val="yellow"/>
        </w:rPr>
        <w:t>字节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t xml:space="preserve">= </w:t>
      </w:r>
      <w:proofErr w:type="spellStart"/>
      <w:r>
        <w:t>F</w:t>
      </w:r>
      <w:r>
        <w:rPr>
          <w:rFonts w:hint="eastAsia"/>
        </w:rPr>
        <w:t>getc</w:t>
      </w:r>
      <w:proofErr w:type="spellEnd"/>
      <w:r>
        <w:t>(</w:t>
      </w:r>
      <w:r>
        <w:rPr>
          <w:rFonts w:hint="eastAsia"/>
        </w:rPr>
        <w:t>句柄</w:t>
      </w:r>
      <w:r>
        <w:t>);  char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字符！</w:t>
      </w:r>
    </w:p>
    <w:p w:rsidR="00B7621E" w:rsidRDefault="00B7621E" w:rsidP="00FE3E43">
      <w:r>
        <w:rPr>
          <w:noProof/>
        </w:rPr>
        <w:drawing>
          <wp:inline distT="0" distB="0" distL="0" distR="0" wp14:anchorId="01B87B0F" wp14:editId="4428E3A6">
            <wp:extent cx="5274310" cy="12153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B8" w:rsidRDefault="008C0BB8" w:rsidP="00FE3E43"/>
    <w:p w:rsidR="008C0BB8" w:rsidRDefault="008C0BB8" w:rsidP="00FE3E4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个字节：一个最基本存储空间</w:t>
      </w:r>
    </w:p>
    <w:p w:rsidR="008C0BB8" w:rsidRDefault="008C0BB8" w:rsidP="00FE3E43">
      <w:r>
        <w:lastRenderedPageBreak/>
        <w:t>1</w:t>
      </w:r>
      <w:r>
        <w:rPr>
          <w:rFonts w:hint="eastAsia"/>
        </w:rPr>
        <w:t>个字符：</w:t>
      </w:r>
      <w:r>
        <w:t>a</w:t>
      </w:r>
      <w:r>
        <w:rPr>
          <w:rFonts w:hint="eastAsia"/>
        </w:rPr>
        <w:t>，</w:t>
      </w:r>
      <w:r>
        <w:t>康</w:t>
      </w:r>
      <w:r>
        <w:rPr>
          <w:rFonts w:hint="eastAsia"/>
        </w:rPr>
        <w:t>，</w:t>
      </w:r>
      <w:r>
        <w:t>X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单字节字符（字母，标点，</w:t>
      </w:r>
      <w:r>
        <w:t>数字</w:t>
      </w:r>
      <w:r>
        <w:rPr>
          <w:rFonts w:hint="eastAsia"/>
        </w:rPr>
        <w:t>）</w:t>
      </w:r>
      <w:r>
        <w:t>，存储</w:t>
      </w:r>
      <w:r>
        <w:rPr>
          <w:rFonts w:hint="eastAsia"/>
        </w:rPr>
        <w:t>需要消耗</w:t>
      </w:r>
      <w:r>
        <w:rPr>
          <w:rFonts w:hint="eastAsia"/>
        </w:rPr>
        <w:t>1</w:t>
      </w:r>
      <w:r>
        <w:rPr>
          <w:rFonts w:hint="eastAsia"/>
        </w:rPr>
        <w:t>个字节。</w:t>
      </w:r>
      <w:r>
        <w:t>多字节</w:t>
      </w:r>
      <w:r>
        <w:rPr>
          <w:rFonts w:hint="eastAsia"/>
        </w:rPr>
        <w:t>字符，</w:t>
      </w:r>
      <w:r>
        <w:t>存储</w:t>
      </w:r>
      <w:r>
        <w:rPr>
          <w:rFonts w:hint="eastAsia"/>
        </w:rPr>
        <w:t>需要消耗多个字节。</w:t>
      </w:r>
      <w:r>
        <w:t>占用</w:t>
      </w:r>
      <w:r>
        <w:rPr>
          <w:rFonts w:hint="eastAsia"/>
        </w:rPr>
        <w:t>的字节数量，</w:t>
      </w:r>
      <w:r>
        <w:t>与</w:t>
      </w:r>
      <w:r>
        <w:rPr>
          <w:rFonts w:hint="eastAsia"/>
        </w:rPr>
        <w:t>字符所采用的字符集相关！</w:t>
      </w:r>
    </w:p>
    <w:p w:rsidR="008C0BB8" w:rsidRDefault="008C0BB8" w:rsidP="00FE3E43">
      <w:r>
        <w:rPr>
          <w:rFonts w:hint="eastAsia"/>
        </w:rPr>
        <w:t>字符集：</w:t>
      </w:r>
      <w:r>
        <w:t>（</w:t>
      </w:r>
      <w:r>
        <w:t xml:space="preserve">utf-8, </w:t>
      </w:r>
      <w:proofErr w:type="spellStart"/>
      <w:r>
        <w:t>gbk,ascii</w:t>
      </w:r>
      <w:proofErr w:type="spellEnd"/>
      <w:r>
        <w:rPr>
          <w:rFonts w:hint="eastAsia"/>
        </w:rPr>
        <w:t>）</w:t>
      </w:r>
    </w:p>
    <w:p w:rsidR="008C0BB8" w:rsidRPr="008C0BB8" w:rsidRDefault="008C0BB8" w:rsidP="00FE3E43">
      <w:pPr>
        <w:rPr>
          <w:rFonts w:hint="eastAsia"/>
        </w:rPr>
      </w:pPr>
      <w:r>
        <w:rPr>
          <w:rFonts w:hint="eastAsia"/>
        </w:rPr>
        <w:t>映射表：字符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存储编码</w:t>
      </w:r>
      <w:r>
        <w:rPr>
          <w:rFonts w:hint="eastAsia"/>
        </w:rPr>
        <w:t xml:space="preserve"> </w:t>
      </w:r>
      <w:r>
        <w:rPr>
          <w:rFonts w:hint="eastAsia"/>
        </w:rPr>
        <w:t>映射表</w:t>
      </w:r>
    </w:p>
    <w:p w:rsidR="00FE3E43" w:rsidRDefault="00FE3E43" w:rsidP="00FE3E43">
      <w:pPr>
        <w:rPr>
          <w:rFonts w:hint="eastAsia"/>
        </w:rPr>
      </w:pPr>
    </w:p>
    <w:p w:rsidR="008A665E" w:rsidRDefault="008A665E" w:rsidP="00FE3E43">
      <w:r>
        <w:rPr>
          <w:rFonts w:hint="eastAsia"/>
        </w:rPr>
        <w:t>每当读取到一个字节，</w:t>
      </w:r>
      <w:r>
        <w:t>将</w:t>
      </w:r>
      <w:r w:rsidRPr="008A665E">
        <w:rPr>
          <w:rFonts w:hint="eastAsia"/>
          <w:highlight w:val="yellow"/>
        </w:rPr>
        <w:t>文件指针</w:t>
      </w:r>
      <w:r>
        <w:rPr>
          <w:rFonts w:hint="eastAsia"/>
        </w:rPr>
        <w:t>向前移动一个字节！</w:t>
      </w:r>
    </w:p>
    <w:p w:rsidR="008A665E" w:rsidRDefault="008A665E" w:rsidP="00FE3E43">
      <w:r>
        <w:rPr>
          <w:rFonts w:hint="eastAsia"/>
        </w:rPr>
        <w:t>句柄操作中，</w:t>
      </w:r>
      <w:r>
        <w:t>依赖</w:t>
      </w:r>
      <w:r>
        <w:rPr>
          <w:rFonts w:hint="eastAsia"/>
        </w:rPr>
        <w:t>的就是</w:t>
      </w:r>
      <w:r>
        <w:rPr>
          <w:rFonts w:hint="eastAsia"/>
        </w:rPr>
        <w:t xml:space="preserve"> </w:t>
      </w:r>
      <w:r>
        <w:rPr>
          <w:rFonts w:hint="eastAsia"/>
        </w:rPr>
        <w:t>文件指针！</w:t>
      </w:r>
    </w:p>
    <w:p w:rsidR="006A7CA7" w:rsidRDefault="006A7CA7" w:rsidP="00FE3E43"/>
    <w:p w:rsidR="006A7CA7" w:rsidRDefault="006A7CA7" w:rsidP="006A7CA7">
      <w:pPr>
        <w:pStyle w:val="4"/>
      </w:pP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= </w:t>
      </w:r>
      <w:proofErr w:type="spellStart"/>
      <w:r>
        <w:t>Fgets</w:t>
      </w:r>
      <w:proofErr w:type="spellEnd"/>
      <w:r>
        <w:t>(</w:t>
      </w:r>
      <w:r>
        <w:rPr>
          <w:rFonts w:hint="eastAsia"/>
        </w:rPr>
        <w:t>句柄</w:t>
      </w:r>
      <w:r>
        <w:rPr>
          <w:rFonts w:hint="eastAsia"/>
        </w:rPr>
        <w:t xml:space="preserve">, </w:t>
      </w:r>
      <w:r>
        <w:rPr>
          <w:rFonts w:hint="eastAsia"/>
        </w:rPr>
        <w:t>长度</w:t>
      </w:r>
      <w:r>
        <w:t>)</w:t>
      </w:r>
    </w:p>
    <w:p w:rsidR="006A7CA7" w:rsidRDefault="006A7CA7" w:rsidP="006A7CA7">
      <w:r>
        <w:rPr>
          <w:rFonts w:hint="eastAsia"/>
        </w:rPr>
        <w:t>从文件</w:t>
      </w:r>
      <w:r w:rsidRPr="00B244A8">
        <w:rPr>
          <w:rFonts w:hint="eastAsia"/>
          <w:highlight w:val="yellow"/>
        </w:rPr>
        <w:t>指针位置</w:t>
      </w:r>
      <w:r>
        <w:rPr>
          <w:rFonts w:hint="eastAsia"/>
        </w:rPr>
        <w:t>，</w:t>
      </w:r>
      <w:r>
        <w:t>读取</w:t>
      </w:r>
      <w:r>
        <w:rPr>
          <w:rFonts w:hint="eastAsia"/>
        </w:rPr>
        <w:t>指定长度的字符串内容！</w:t>
      </w:r>
    </w:p>
    <w:p w:rsidR="00E251A6" w:rsidRDefault="002106DD" w:rsidP="006A7CA7">
      <w:r>
        <w:rPr>
          <w:rFonts w:hint="eastAsia"/>
        </w:rPr>
        <w:t>获取到的内容长度为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参数</w:t>
      </w:r>
      <w:r>
        <w:rPr>
          <w:rFonts w:hint="eastAsia"/>
        </w:rPr>
        <w:t>长度</w:t>
      </w:r>
      <w:r>
        <w:rPr>
          <w:rFonts w:hint="eastAsia"/>
        </w:rPr>
        <w:t>-</w:t>
      </w:r>
      <w:r>
        <w:t>1</w:t>
      </w:r>
    </w:p>
    <w:p w:rsidR="00425570" w:rsidRDefault="00425570" w:rsidP="006A7CA7">
      <w:r>
        <w:rPr>
          <w:noProof/>
        </w:rPr>
        <w:drawing>
          <wp:inline distT="0" distB="0" distL="0" distR="0" wp14:anchorId="3F7D8976" wp14:editId="16277444">
            <wp:extent cx="5274310" cy="9874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70" w:rsidRDefault="00425570" w:rsidP="006A7CA7">
      <w:r>
        <w:rPr>
          <w:rFonts w:hint="eastAsia"/>
        </w:rPr>
        <w:t>同样会向前移动指针！</w:t>
      </w:r>
    </w:p>
    <w:p w:rsidR="000A518D" w:rsidRDefault="000A518D" w:rsidP="006A7CA7"/>
    <w:p w:rsidR="000A518D" w:rsidRDefault="000A518D" w:rsidP="006A7CA7">
      <w:r>
        <w:rPr>
          <w:rFonts w:hint="eastAsia"/>
        </w:rPr>
        <w:t>如果在读取时，</w:t>
      </w:r>
      <w:r>
        <w:t>先</w:t>
      </w:r>
      <w:r>
        <w:rPr>
          <w:rFonts w:hint="eastAsia"/>
        </w:rPr>
        <w:t>读</w:t>
      </w:r>
      <w:r>
        <w:t>到</w:t>
      </w:r>
      <w:r>
        <w:rPr>
          <w:rFonts w:hint="eastAsia"/>
        </w:rPr>
        <w:t>了换行符，也会终止。</w:t>
      </w:r>
    </w:p>
    <w:p w:rsidR="00934BE4" w:rsidRDefault="00934BE4" w:rsidP="006A7CA7">
      <w:r>
        <w:rPr>
          <w:noProof/>
        </w:rPr>
        <w:drawing>
          <wp:inline distT="0" distB="0" distL="0" distR="0" wp14:anchorId="1FAA2E7C" wp14:editId="521C11B6">
            <wp:extent cx="5274310" cy="5784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E4" w:rsidRDefault="00934BE4" w:rsidP="006A7CA7">
      <w:r>
        <w:rPr>
          <w:rFonts w:hint="eastAsia"/>
        </w:rPr>
        <w:t>也叫</w:t>
      </w:r>
      <w:r w:rsidRPr="004D2A5D">
        <w:rPr>
          <w:rFonts w:hint="eastAsia"/>
          <w:highlight w:val="yellow"/>
        </w:rPr>
        <w:t>读行函数</w:t>
      </w:r>
      <w:r>
        <w:rPr>
          <w:rFonts w:hint="eastAsia"/>
        </w:rPr>
        <w:t>！</w:t>
      </w:r>
    </w:p>
    <w:p w:rsidR="00934BE4" w:rsidRDefault="00934BE4" w:rsidP="006A7CA7">
      <w:r>
        <w:rPr>
          <w:rFonts w:hint="eastAsia"/>
        </w:rPr>
        <w:t>典型的逻辑，</w:t>
      </w:r>
      <w:r>
        <w:t>每行</w:t>
      </w:r>
      <w:r>
        <w:rPr>
          <w:rFonts w:hint="eastAsia"/>
        </w:rPr>
        <w:t>记录一组信息，</w:t>
      </w:r>
      <w:r>
        <w:t>该函数</w:t>
      </w:r>
      <w:r>
        <w:rPr>
          <w:rFonts w:hint="eastAsia"/>
        </w:rPr>
        <w:t>最常用！</w:t>
      </w:r>
    </w:p>
    <w:p w:rsidR="004D2A5D" w:rsidRDefault="004D2A5D" w:rsidP="006A7CA7"/>
    <w:p w:rsidR="004D2A5D" w:rsidRDefault="004D2A5D" w:rsidP="006A7CA7">
      <w:r>
        <w:rPr>
          <w:rFonts w:hint="eastAsia"/>
        </w:rPr>
        <w:t>配合循环结构，</w:t>
      </w:r>
      <w:r>
        <w:t>读取</w:t>
      </w:r>
      <w:r>
        <w:rPr>
          <w:rFonts w:hint="eastAsia"/>
        </w:rPr>
        <w:t>全部记录。</w:t>
      </w:r>
    </w:p>
    <w:p w:rsidR="004D2A5D" w:rsidRDefault="004D2A5D" w:rsidP="006A7CA7">
      <w:r>
        <w:rPr>
          <w:rFonts w:hint="eastAsia"/>
        </w:rPr>
        <w:t>需要：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feof</w:t>
      </w:r>
      <w:proofErr w:type="spellEnd"/>
      <w:r>
        <w:rPr>
          <w:rFonts w:hint="eastAsia"/>
        </w:rPr>
        <w:t xml:space="preserve">() </w:t>
      </w:r>
      <w:r>
        <w:t xml:space="preserve">END of File </w:t>
      </w:r>
      <w:r>
        <w:rPr>
          <w:rFonts w:hint="eastAsia"/>
        </w:rPr>
        <w:t>用来判断是否到达文件末尾！</w:t>
      </w:r>
    </w:p>
    <w:p w:rsidR="00A00D2A" w:rsidRDefault="00A54D95" w:rsidP="006A7CA7">
      <w:r>
        <w:rPr>
          <w:noProof/>
        </w:rPr>
        <w:drawing>
          <wp:inline distT="0" distB="0" distL="0" distR="0" wp14:anchorId="094D5577" wp14:editId="51A56E6C">
            <wp:extent cx="5274310" cy="11715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17" w:rsidRDefault="00697417" w:rsidP="006A7CA7"/>
    <w:p w:rsidR="00697417" w:rsidRDefault="00F451EC" w:rsidP="00F451EC">
      <w:pPr>
        <w:pStyle w:val="4"/>
      </w:pPr>
      <w:r>
        <w:rPr>
          <w:rFonts w:hint="eastAsia"/>
        </w:rPr>
        <w:t>字符串</w:t>
      </w:r>
      <w:r>
        <w:t xml:space="preserve"> = </w:t>
      </w:r>
      <w:proofErr w:type="spellStart"/>
      <w:r>
        <w:t>F</w:t>
      </w:r>
      <w:r>
        <w:rPr>
          <w:rFonts w:hint="eastAsia"/>
        </w:rPr>
        <w:t>read</w:t>
      </w:r>
      <w:proofErr w:type="spellEnd"/>
      <w:r>
        <w:rPr>
          <w:rFonts w:hint="eastAsia"/>
        </w:rPr>
        <w:t>(</w:t>
      </w:r>
      <w:r>
        <w:t>handle</w:t>
      </w:r>
      <w:r>
        <w:rPr>
          <w:rFonts w:hint="eastAsia"/>
        </w:rPr>
        <w:t>，长度</w:t>
      </w:r>
      <w:r>
        <w:t>)</w:t>
      </w:r>
    </w:p>
    <w:p w:rsidR="00F451EC" w:rsidRDefault="00F451EC" w:rsidP="00F451EC">
      <w:r>
        <w:rPr>
          <w:rFonts w:hint="eastAsia"/>
        </w:rPr>
        <w:t>依据长度读取内容，</w:t>
      </w:r>
      <w:r>
        <w:t>不受</w:t>
      </w:r>
      <w:r>
        <w:rPr>
          <w:rFonts w:hint="eastAsia"/>
        </w:rPr>
        <w:t>换行符的限制</w:t>
      </w:r>
    </w:p>
    <w:p w:rsidR="006344F1" w:rsidRDefault="006344F1" w:rsidP="00F451EC">
      <w:r>
        <w:rPr>
          <w:noProof/>
        </w:rPr>
        <w:lastRenderedPageBreak/>
        <w:drawing>
          <wp:inline distT="0" distB="0" distL="0" distR="0" wp14:anchorId="0D8DDEA5" wp14:editId="76EFE88F">
            <wp:extent cx="5274310" cy="6178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18" w:rsidRPr="00F451EC" w:rsidRDefault="00110B18" w:rsidP="00F451EC">
      <w:pPr>
        <w:rPr>
          <w:rFonts w:hint="eastAsia"/>
        </w:rPr>
      </w:pPr>
      <w:r>
        <w:t>T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t>唯一</w:t>
      </w:r>
      <w:r>
        <w:rPr>
          <w:rFonts w:hint="eastAsia"/>
        </w:rPr>
        <w:t>一个限制为：</w:t>
      </w:r>
      <w:r>
        <w:t>最大</w:t>
      </w:r>
      <w:r>
        <w:rPr>
          <w:rFonts w:hint="eastAsia"/>
        </w:rPr>
        <w:t>的长度不能超过</w:t>
      </w:r>
      <w:r>
        <w:rPr>
          <w:rFonts w:hint="eastAsia"/>
        </w:rPr>
        <w:t>81</w:t>
      </w:r>
      <w:r w:rsidR="002B20F9">
        <w:rPr>
          <w:rFonts w:hint="eastAsia"/>
        </w:rPr>
        <w:t>92</w:t>
      </w:r>
      <w:r>
        <w:rPr>
          <w:rFonts w:hint="eastAsia"/>
        </w:rPr>
        <w:t>!</w:t>
      </w:r>
    </w:p>
    <w:p w:rsidR="00FE3E43" w:rsidRPr="00FE3E43" w:rsidRDefault="00FE3E43" w:rsidP="00FE3E43">
      <w:pPr>
        <w:rPr>
          <w:rFonts w:hint="eastAsia"/>
        </w:rPr>
      </w:pPr>
    </w:p>
    <w:p w:rsidR="00C80217" w:rsidRDefault="00FE3E43" w:rsidP="00C866A5">
      <w:pPr>
        <w:pStyle w:val="3"/>
      </w:pPr>
      <w:r>
        <w:rPr>
          <w:rFonts w:hint="eastAsia"/>
        </w:rPr>
        <w:t>写：</w:t>
      </w:r>
      <w:proofErr w:type="spellStart"/>
      <w:r w:rsidR="00C80217">
        <w:t>Fwrite</w:t>
      </w:r>
      <w:proofErr w:type="spellEnd"/>
      <w:r w:rsidR="00C80217">
        <w:t>();</w:t>
      </w:r>
    </w:p>
    <w:p w:rsidR="00C866A5" w:rsidRDefault="00C866A5" w:rsidP="00C866A5">
      <w:r>
        <w:rPr>
          <w:rFonts w:hint="eastAsia"/>
        </w:rPr>
        <w:t>写入长度</w:t>
      </w:r>
      <w:r>
        <w:rPr>
          <w:rFonts w:hint="eastAsia"/>
        </w:rPr>
        <w:t xml:space="preserve"> </w:t>
      </w:r>
      <w:r>
        <w:t xml:space="preserve">= </w:t>
      </w:r>
      <w:proofErr w:type="spellStart"/>
      <w:r>
        <w:t>F</w:t>
      </w:r>
      <w:r w:rsidR="008B764A">
        <w:t>wr</w:t>
      </w:r>
      <w:r>
        <w:rPr>
          <w:rFonts w:hint="eastAsia"/>
        </w:rPr>
        <w:t>ite</w:t>
      </w:r>
      <w:proofErr w:type="spellEnd"/>
      <w:r>
        <w:rPr>
          <w:rFonts w:hint="eastAsia"/>
        </w:rPr>
        <w:t>(</w:t>
      </w:r>
      <w:r>
        <w:rPr>
          <w:rFonts w:hint="eastAsia"/>
        </w:rPr>
        <w:t>句柄，</w:t>
      </w:r>
      <w:r>
        <w:t>内容</w:t>
      </w:r>
      <w:r>
        <w:rPr>
          <w:rFonts w:hint="eastAsia"/>
        </w:rPr>
        <w:t>)</w:t>
      </w:r>
    </w:p>
    <w:p w:rsidR="00FC1746" w:rsidRDefault="00FC1746" w:rsidP="00C866A5">
      <w:pPr>
        <w:rPr>
          <w:rFonts w:hint="eastAsia"/>
        </w:rPr>
      </w:pPr>
      <w:r>
        <w:rPr>
          <w:rFonts w:hint="eastAsia"/>
        </w:rPr>
        <w:t>追加写：</w:t>
      </w:r>
    </w:p>
    <w:p w:rsidR="00405B4B" w:rsidRDefault="00FC1746" w:rsidP="00C866A5">
      <w:r>
        <w:rPr>
          <w:noProof/>
        </w:rPr>
        <w:drawing>
          <wp:inline distT="0" distB="0" distL="0" distR="0" wp14:anchorId="234366A6" wp14:editId="5A2FEFAD">
            <wp:extent cx="5274310" cy="15309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4B" w:rsidRDefault="00FC1746" w:rsidP="00C866A5">
      <w:r>
        <w:rPr>
          <w:noProof/>
        </w:rPr>
        <w:drawing>
          <wp:inline distT="0" distB="0" distL="0" distR="0" wp14:anchorId="3DA6F805" wp14:editId="4AAF503B">
            <wp:extent cx="5274310" cy="12077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46" w:rsidRDefault="00FC1746" w:rsidP="00C866A5">
      <w:r>
        <w:rPr>
          <w:rFonts w:hint="eastAsia"/>
        </w:rPr>
        <w:t>清空写：</w:t>
      </w:r>
    </w:p>
    <w:p w:rsidR="00FC1746" w:rsidRDefault="000B18A0" w:rsidP="00C866A5">
      <w:r>
        <w:rPr>
          <w:rFonts w:hint="eastAsia"/>
        </w:rPr>
        <w:t>是在建立句柄，</w:t>
      </w:r>
      <w:r>
        <w:t>打开</w:t>
      </w:r>
      <w:r>
        <w:rPr>
          <w:rFonts w:hint="eastAsia"/>
        </w:rPr>
        <w:t>文件时，就完成了清空的工作！</w:t>
      </w:r>
    </w:p>
    <w:p w:rsidR="00B43326" w:rsidRDefault="001173FD" w:rsidP="00C866A5">
      <w:r>
        <w:rPr>
          <w:noProof/>
        </w:rPr>
        <w:drawing>
          <wp:inline distT="0" distB="0" distL="0" distR="0" wp14:anchorId="12BE63F0" wp14:editId="7DAFAF0D">
            <wp:extent cx="5274310" cy="14573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FD" w:rsidRDefault="00136319" w:rsidP="00C866A5">
      <w:r>
        <w:rPr>
          <w:noProof/>
        </w:rPr>
        <w:drawing>
          <wp:inline distT="0" distB="0" distL="0" distR="0" wp14:anchorId="3B524F35" wp14:editId="2B7DB477">
            <wp:extent cx="5274310" cy="7200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FD" w:rsidRDefault="001173FD" w:rsidP="00C866A5"/>
    <w:p w:rsidR="001173FD" w:rsidRDefault="001173FD" w:rsidP="00C866A5">
      <w:r>
        <w:rPr>
          <w:rFonts w:hint="eastAsia"/>
        </w:rPr>
        <w:t>就是在文件指针位置进行写操作！</w:t>
      </w:r>
    </w:p>
    <w:p w:rsidR="001173FD" w:rsidRPr="001173FD" w:rsidRDefault="001173FD" w:rsidP="00C866A5">
      <w:pPr>
        <w:rPr>
          <w:rFonts w:hint="eastAsia"/>
        </w:rPr>
      </w:pPr>
      <w:r>
        <w:rPr>
          <w:rFonts w:hint="eastAsia"/>
        </w:rPr>
        <w:t>但是，如果为追加写模式，</w:t>
      </w:r>
      <w:r>
        <w:t>永远</w:t>
      </w:r>
      <w:r>
        <w:rPr>
          <w:rFonts w:hint="eastAsia"/>
        </w:rPr>
        <w:t>在末尾完成写操作！</w:t>
      </w:r>
    </w:p>
    <w:p w:rsidR="00C866A5" w:rsidRPr="00C866A5" w:rsidRDefault="00C866A5" w:rsidP="00C866A5">
      <w:pPr>
        <w:rPr>
          <w:rFonts w:hint="eastAsia"/>
        </w:rPr>
      </w:pPr>
    </w:p>
    <w:p w:rsidR="00C80217" w:rsidRDefault="00C80217" w:rsidP="00A14ACB">
      <w:pPr>
        <w:pStyle w:val="3"/>
        <w:rPr>
          <w:rFonts w:hint="eastAsia"/>
        </w:rPr>
      </w:pPr>
      <w:proofErr w:type="spellStart"/>
      <w:proofErr w:type="gramStart"/>
      <w:r>
        <w:lastRenderedPageBreak/>
        <w:t>Fclose</w:t>
      </w:r>
      <w:proofErr w:type="spellEnd"/>
      <w:r>
        <w:t>(</w:t>
      </w:r>
      <w:proofErr w:type="gramEnd"/>
      <w:r>
        <w:t>);</w:t>
      </w:r>
    </w:p>
    <w:p w:rsidR="00C80217" w:rsidRDefault="00A14ACB" w:rsidP="009268E3">
      <w:r>
        <w:rPr>
          <w:rFonts w:hint="eastAsia"/>
        </w:rPr>
        <w:t>关闭句柄</w:t>
      </w:r>
    </w:p>
    <w:p w:rsidR="00A14ACB" w:rsidRDefault="00A14ACB" w:rsidP="009268E3">
      <w:r>
        <w:rPr>
          <w:noProof/>
        </w:rPr>
        <w:drawing>
          <wp:inline distT="0" distB="0" distL="0" distR="0" wp14:anchorId="17FE3AD7" wp14:editId="3D50CF74">
            <wp:extent cx="2819400" cy="6572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7C" w:rsidRDefault="001A6B7C" w:rsidP="009268E3"/>
    <w:p w:rsidR="001A6B7C" w:rsidRDefault="001A6B7C" w:rsidP="009268E3"/>
    <w:p w:rsidR="001A6B7C" w:rsidRDefault="001A6B7C" w:rsidP="001A6B7C">
      <w:pPr>
        <w:pStyle w:val="2"/>
      </w:pPr>
      <w:r>
        <w:rPr>
          <w:rFonts w:hint="eastAsia"/>
        </w:rPr>
        <w:t>指针操作函数</w:t>
      </w:r>
    </w:p>
    <w:p w:rsidR="001A6B7C" w:rsidRDefault="001A6B7C" w:rsidP="001A6B7C">
      <w:pPr>
        <w:pStyle w:val="3"/>
      </w:pPr>
      <w:proofErr w:type="spellStart"/>
      <w:r>
        <w:t>F</w:t>
      </w:r>
      <w:r>
        <w:rPr>
          <w:rFonts w:hint="eastAsia"/>
        </w:rPr>
        <w:t>seek</w:t>
      </w:r>
      <w:proofErr w:type="spellEnd"/>
      <w:r>
        <w:t>(</w:t>
      </w:r>
      <w:r>
        <w:rPr>
          <w:rFonts w:hint="eastAsia"/>
        </w:rPr>
        <w:t>句柄，</w:t>
      </w:r>
      <w:r>
        <w:rPr>
          <w:rFonts w:hint="eastAsia"/>
        </w:rPr>
        <w:t xml:space="preserve"> </w:t>
      </w:r>
      <w:r>
        <w:rPr>
          <w:rFonts w:hint="eastAsia"/>
        </w:rPr>
        <w:t>位置</w:t>
      </w:r>
      <w:r>
        <w:t xml:space="preserve">); </w:t>
      </w:r>
    </w:p>
    <w:p w:rsidR="001A6B7C" w:rsidRDefault="001A6B7C" w:rsidP="001A6B7C">
      <w:pPr>
        <w:rPr>
          <w:rFonts w:hint="eastAsia"/>
        </w:rPr>
      </w:pPr>
      <w:r>
        <w:rPr>
          <w:rFonts w:hint="eastAsia"/>
        </w:rPr>
        <w:t>定位指针，</w:t>
      </w:r>
      <w:r>
        <w:t>位置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开始，</w:t>
      </w:r>
      <w:r>
        <w:t>递增</w:t>
      </w:r>
      <w:r>
        <w:rPr>
          <w:rFonts w:hint="eastAsia"/>
        </w:rPr>
        <w:t>！</w:t>
      </w:r>
    </w:p>
    <w:p w:rsidR="001A6B7C" w:rsidRDefault="001A6B7C" w:rsidP="001A6B7C">
      <w:pPr>
        <w:pStyle w:val="3"/>
      </w:pPr>
      <w:proofErr w:type="spellStart"/>
      <w:r>
        <w:t>Ftell</w:t>
      </w:r>
      <w:proofErr w:type="spellEnd"/>
      <w:r>
        <w:t>(</w:t>
      </w:r>
      <w:r>
        <w:rPr>
          <w:rFonts w:hint="eastAsia"/>
        </w:rPr>
        <w:t>句柄</w:t>
      </w:r>
      <w:r>
        <w:t>);</w:t>
      </w:r>
    </w:p>
    <w:p w:rsidR="001A6B7C" w:rsidRDefault="001A6B7C" w:rsidP="001A6B7C">
      <w:r>
        <w:rPr>
          <w:rFonts w:hint="eastAsia"/>
        </w:rPr>
        <w:t>获取指针位置！</w:t>
      </w:r>
    </w:p>
    <w:p w:rsidR="00FF1694" w:rsidRDefault="00FF1694" w:rsidP="001A6B7C">
      <w:r>
        <w:rPr>
          <w:noProof/>
        </w:rPr>
        <w:drawing>
          <wp:inline distT="0" distB="0" distL="0" distR="0" wp14:anchorId="0D867163" wp14:editId="2175596A">
            <wp:extent cx="5274310" cy="14395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A1" w:rsidRDefault="00E519A1" w:rsidP="001A6B7C"/>
    <w:p w:rsidR="00E519A1" w:rsidRDefault="00E519A1" w:rsidP="00E519A1">
      <w:pPr>
        <w:pStyle w:val="2"/>
      </w:pPr>
      <w:r>
        <w:rPr>
          <w:rFonts w:hint="eastAsia"/>
        </w:rPr>
        <w:t>打开模式</w:t>
      </w:r>
    </w:p>
    <w:p w:rsidR="00E519A1" w:rsidRDefault="00E519A1" w:rsidP="00E519A1">
      <w:r>
        <w:rPr>
          <w:rFonts w:hint="eastAsia"/>
        </w:rPr>
        <w:t>基本模式：</w:t>
      </w:r>
    </w:p>
    <w:p w:rsidR="00E519A1" w:rsidRDefault="00E519A1" w:rsidP="00E519A1">
      <w:pPr>
        <w:pStyle w:val="a7"/>
        <w:numPr>
          <w:ilvl w:val="0"/>
          <w:numId w:val="1"/>
        </w:numPr>
        <w:ind w:firstLineChars="0"/>
      </w:pPr>
      <w:r>
        <w:t>R</w:t>
      </w:r>
      <w:r>
        <w:tab/>
      </w:r>
      <w:r>
        <w:rPr>
          <w:rFonts w:hint="eastAsia"/>
        </w:rPr>
        <w:t>读</w:t>
      </w:r>
    </w:p>
    <w:p w:rsidR="00E519A1" w:rsidRDefault="00E519A1" w:rsidP="00E519A1">
      <w:pPr>
        <w:pStyle w:val="a7"/>
        <w:numPr>
          <w:ilvl w:val="0"/>
          <w:numId w:val="1"/>
        </w:numPr>
        <w:ind w:firstLineChars="0"/>
      </w:pPr>
      <w:r>
        <w:t>W</w:t>
      </w:r>
      <w:r>
        <w:tab/>
      </w:r>
      <w:r>
        <w:rPr>
          <w:rFonts w:hint="eastAsia"/>
        </w:rPr>
        <w:t>清空写</w:t>
      </w:r>
      <w:r w:rsidR="00361CD8">
        <w:rPr>
          <w:rFonts w:hint="eastAsia"/>
        </w:rPr>
        <w:t>，文件存在直接打开同时清空。</w:t>
      </w:r>
    </w:p>
    <w:p w:rsidR="00E519A1" w:rsidRDefault="00E519A1" w:rsidP="00E519A1">
      <w:pPr>
        <w:pStyle w:val="a7"/>
        <w:numPr>
          <w:ilvl w:val="0"/>
          <w:numId w:val="1"/>
        </w:numPr>
        <w:ind w:firstLineChars="0"/>
      </w:pPr>
      <w:r>
        <w:t>A</w:t>
      </w:r>
      <w:r>
        <w:tab/>
      </w:r>
      <w:r>
        <w:rPr>
          <w:rFonts w:hint="eastAsia"/>
        </w:rPr>
        <w:t>追加写</w:t>
      </w:r>
      <w:r w:rsidR="00361CD8">
        <w:rPr>
          <w:rFonts w:hint="eastAsia"/>
        </w:rPr>
        <w:t>，</w:t>
      </w:r>
      <w:r w:rsidR="00361CD8">
        <w:t>文件</w:t>
      </w:r>
      <w:r w:rsidR="00361CD8">
        <w:rPr>
          <w:rFonts w:hint="eastAsia"/>
        </w:rPr>
        <w:t>存在直接打开</w:t>
      </w:r>
    </w:p>
    <w:p w:rsidR="00E519A1" w:rsidRDefault="00E519A1" w:rsidP="00E519A1">
      <w:pPr>
        <w:pStyle w:val="a7"/>
        <w:numPr>
          <w:ilvl w:val="0"/>
          <w:numId w:val="1"/>
        </w:numPr>
        <w:ind w:firstLineChars="0"/>
      </w:pPr>
      <w:r>
        <w:t>X</w:t>
      </w:r>
      <w:r>
        <w:tab/>
      </w:r>
      <w:r>
        <w:rPr>
          <w:rFonts w:hint="eastAsia"/>
        </w:rPr>
        <w:t>新建写</w:t>
      </w:r>
      <w:r w:rsidR="00361CD8">
        <w:rPr>
          <w:rFonts w:hint="eastAsia"/>
        </w:rPr>
        <w:t>，</w:t>
      </w:r>
      <w:r w:rsidR="00361CD8">
        <w:t>只能</w:t>
      </w:r>
      <w:r w:rsidR="00361CD8">
        <w:rPr>
          <w:rFonts w:hint="eastAsia"/>
        </w:rPr>
        <w:t>新建文件进行操作！</w:t>
      </w:r>
      <w:r w:rsidR="00361CD8">
        <w:t>就是</w:t>
      </w:r>
      <w:r w:rsidR="00361CD8">
        <w:rPr>
          <w:rFonts w:hint="eastAsia"/>
        </w:rPr>
        <w:t>写操作，</w:t>
      </w:r>
      <w:r w:rsidR="00361CD8">
        <w:t>与</w:t>
      </w:r>
      <w:r w:rsidR="00361CD8">
        <w:t>w</w:t>
      </w:r>
      <w:r w:rsidR="00361CD8">
        <w:rPr>
          <w:rFonts w:hint="eastAsia"/>
        </w:rPr>
        <w:t>类似</w:t>
      </w:r>
    </w:p>
    <w:p w:rsidR="00361CD8" w:rsidRDefault="00361CD8" w:rsidP="00361CD8"/>
    <w:p w:rsidR="00361CD8" w:rsidRDefault="00361CD8" w:rsidP="00361CD8">
      <w:r>
        <w:rPr>
          <w:rFonts w:hint="eastAsia"/>
        </w:rPr>
        <w:t>+</w:t>
      </w:r>
      <w:r>
        <w:t>扩展</w:t>
      </w:r>
      <w:r>
        <w:rPr>
          <w:rFonts w:hint="eastAsia"/>
        </w:rPr>
        <w:t>模式：</w:t>
      </w:r>
    </w:p>
    <w:p w:rsidR="00361CD8" w:rsidRDefault="00361CD8" w:rsidP="00361CD8">
      <w:r>
        <w:rPr>
          <w:rFonts w:hint="eastAsia"/>
        </w:rPr>
        <w:t>扩展的操作，都可以完成读写操作。</w:t>
      </w:r>
    </w:p>
    <w:p w:rsidR="00361CD8" w:rsidRDefault="00361CD8" w:rsidP="00361CD8">
      <w:pPr>
        <w:rPr>
          <w:rFonts w:hint="eastAsia"/>
        </w:rPr>
      </w:pPr>
      <w:r>
        <w:rPr>
          <w:rFonts w:hint="eastAsia"/>
        </w:rPr>
        <w:t>差异与基本模式一致！</w:t>
      </w:r>
    </w:p>
    <w:p w:rsidR="00361CD8" w:rsidRDefault="00361CD8" w:rsidP="00361CD8">
      <w:pPr>
        <w:pStyle w:val="a7"/>
        <w:numPr>
          <w:ilvl w:val="0"/>
          <w:numId w:val="2"/>
        </w:numPr>
        <w:ind w:firstLineChars="0"/>
      </w:pPr>
      <w:r>
        <w:t>R+</w:t>
      </w:r>
      <w:r>
        <w:tab/>
      </w:r>
      <w:r>
        <w:rPr>
          <w:rFonts w:hint="eastAsia"/>
        </w:rPr>
        <w:t>读写</w:t>
      </w:r>
      <w:r w:rsidR="00A9395E">
        <w:rPr>
          <w:rFonts w:hint="eastAsia"/>
        </w:rPr>
        <w:t>，</w:t>
      </w:r>
      <w:r w:rsidR="00A9395E">
        <w:t>打开</w:t>
      </w:r>
      <w:r w:rsidR="00A9395E">
        <w:rPr>
          <w:rFonts w:hint="eastAsia"/>
        </w:rPr>
        <w:t>任意文件（</w:t>
      </w:r>
      <w:r w:rsidR="00A9395E">
        <w:t>无论</w:t>
      </w:r>
      <w:r w:rsidR="00A9395E">
        <w:rPr>
          <w:rFonts w:hint="eastAsia"/>
        </w:rPr>
        <w:t>是存在还是不存在），</w:t>
      </w:r>
      <w:r w:rsidR="00A9395E">
        <w:t>文件</w:t>
      </w:r>
      <w:r w:rsidR="00A9395E">
        <w:rPr>
          <w:rFonts w:hint="eastAsia"/>
        </w:rPr>
        <w:t>内容不会被清空，依</w:t>
      </w:r>
      <w:r w:rsidR="00A9395E">
        <w:rPr>
          <w:rFonts w:hint="eastAsia"/>
        </w:rPr>
        <w:lastRenderedPageBreak/>
        <w:t>据指针位置，</w:t>
      </w:r>
      <w:r w:rsidR="00A9395E">
        <w:t>完成</w:t>
      </w:r>
      <w:r w:rsidR="00A9395E">
        <w:rPr>
          <w:rFonts w:hint="eastAsia"/>
        </w:rPr>
        <w:t>读，写操作。</w:t>
      </w:r>
      <w:r w:rsidR="007609E1">
        <w:rPr>
          <w:rFonts w:hint="eastAsia"/>
        </w:rPr>
        <w:t>其中，</w:t>
      </w:r>
      <w:r w:rsidR="007609E1">
        <w:t>写</w:t>
      </w:r>
      <w:r w:rsidR="007609E1">
        <w:rPr>
          <w:rFonts w:hint="eastAsia"/>
        </w:rPr>
        <w:t>，</w:t>
      </w:r>
      <w:r w:rsidR="007609E1" w:rsidRPr="007609E1">
        <w:rPr>
          <w:highlight w:val="yellow"/>
        </w:rPr>
        <w:t>会</w:t>
      </w:r>
      <w:r w:rsidR="007609E1" w:rsidRPr="007609E1">
        <w:rPr>
          <w:rFonts w:hint="eastAsia"/>
          <w:highlight w:val="yellow"/>
        </w:rPr>
        <w:t>替换原有指针位置字</w:t>
      </w:r>
      <w:r w:rsidR="007609E1">
        <w:rPr>
          <w:rFonts w:hint="eastAsia"/>
        </w:rPr>
        <w:t>节。</w:t>
      </w:r>
    </w:p>
    <w:p w:rsidR="007609E1" w:rsidRDefault="007609E1" w:rsidP="007609E1">
      <w:r>
        <w:rPr>
          <w:noProof/>
        </w:rPr>
        <w:drawing>
          <wp:inline distT="0" distB="0" distL="0" distR="0" wp14:anchorId="594F6BA1" wp14:editId="50DD9234">
            <wp:extent cx="5274310" cy="19316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E1" w:rsidRDefault="007609E1" w:rsidP="007609E1">
      <w:r>
        <w:rPr>
          <w:rFonts w:hint="eastAsia"/>
        </w:rPr>
        <w:t>结果导致：</w:t>
      </w:r>
    </w:p>
    <w:p w:rsidR="007609E1" w:rsidRDefault="005E6858" w:rsidP="007609E1">
      <w:r>
        <w:rPr>
          <w:rFonts w:hint="eastAsia"/>
        </w:rPr>
        <w:t>元数据：</w:t>
      </w:r>
    </w:p>
    <w:p w:rsidR="005E6858" w:rsidRDefault="005E6858" w:rsidP="007609E1">
      <w:r>
        <w:rPr>
          <w:noProof/>
        </w:rPr>
        <w:drawing>
          <wp:inline distT="0" distB="0" distL="0" distR="0" wp14:anchorId="63CEE40E" wp14:editId="1FB94F79">
            <wp:extent cx="4210050" cy="12668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858" w:rsidRDefault="005E6858" w:rsidP="007609E1">
      <w:r>
        <w:rPr>
          <w:rFonts w:hint="eastAsia"/>
        </w:rPr>
        <w:t>写入后：</w:t>
      </w:r>
    </w:p>
    <w:p w:rsidR="005E6858" w:rsidRDefault="00BF4BA6" w:rsidP="007609E1">
      <w:pPr>
        <w:rPr>
          <w:rFonts w:hint="eastAsia"/>
        </w:rPr>
      </w:pPr>
      <w:r>
        <w:rPr>
          <w:noProof/>
        </w:rPr>
        <w:drawing>
          <wp:inline distT="0" distB="0" distL="0" distR="0" wp14:anchorId="16413B35" wp14:editId="14559ACA">
            <wp:extent cx="4619625" cy="15906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D8" w:rsidRDefault="00361CD8" w:rsidP="00361CD8">
      <w:pPr>
        <w:pStyle w:val="a7"/>
        <w:numPr>
          <w:ilvl w:val="0"/>
          <w:numId w:val="2"/>
        </w:numPr>
        <w:ind w:firstLineChars="0"/>
      </w:pPr>
      <w:r>
        <w:t xml:space="preserve">W+ </w:t>
      </w:r>
      <w:r>
        <w:tab/>
      </w:r>
      <w:r>
        <w:rPr>
          <w:rFonts w:hint="eastAsia"/>
        </w:rPr>
        <w:t>读写</w:t>
      </w:r>
      <w:r w:rsidR="00BF4BA6">
        <w:rPr>
          <w:rFonts w:hint="eastAsia"/>
        </w:rPr>
        <w:t>，打开时，</w:t>
      </w:r>
      <w:r w:rsidR="00BF4BA6">
        <w:t>同时</w:t>
      </w:r>
      <w:r w:rsidR="00BF4BA6">
        <w:rPr>
          <w:rFonts w:hint="eastAsia"/>
        </w:rPr>
        <w:t>清空内容，</w:t>
      </w:r>
      <w:r w:rsidR="00BF4BA6">
        <w:t>之后</w:t>
      </w:r>
      <w:r w:rsidR="00BF4BA6">
        <w:rPr>
          <w:rFonts w:hint="eastAsia"/>
        </w:rPr>
        <w:t>指针在哪里，</w:t>
      </w:r>
      <w:r w:rsidR="00BF4BA6">
        <w:t>就</w:t>
      </w:r>
      <w:r w:rsidR="00BF4BA6">
        <w:rPr>
          <w:rFonts w:hint="eastAsia"/>
        </w:rPr>
        <w:t xml:space="preserve"> </w:t>
      </w:r>
      <w:r w:rsidR="00BF4BA6">
        <w:rPr>
          <w:rFonts w:hint="eastAsia"/>
        </w:rPr>
        <w:t>在哪里完成读写！</w:t>
      </w:r>
      <w:r w:rsidR="00BF4BA6">
        <w:t>与</w:t>
      </w:r>
      <w:r w:rsidR="00BF4BA6">
        <w:rPr>
          <w:rFonts w:hint="eastAsia"/>
        </w:rPr>
        <w:t>R+</w:t>
      </w:r>
      <w:r w:rsidR="00BF4BA6">
        <w:rPr>
          <w:rFonts w:hint="eastAsia"/>
        </w:rPr>
        <w:t>唯一的差异，</w:t>
      </w:r>
      <w:r w:rsidR="00BF4BA6">
        <w:t>就是</w:t>
      </w:r>
      <w:r w:rsidR="00BF4BA6">
        <w:rPr>
          <w:rFonts w:hint="eastAsia"/>
        </w:rPr>
        <w:t>会清空文件内容！</w:t>
      </w:r>
    </w:p>
    <w:p w:rsidR="0036406B" w:rsidRDefault="0036406B" w:rsidP="0036406B">
      <w:r>
        <w:rPr>
          <w:rFonts w:hint="eastAsia"/>
        </w:rPr>
        <w:t>测试：</w:t>
      </w:r>
    </w:p>
    <w:p w:rsidR="0036406B" w:rsidRDefault="0036406B" w:rsidP="0036406B">
      <w:r>
        <w:rPr>
          <w:noProof/>
        </w:rPr>
        <w:drawing>
          <wp:inline distT="0" distB="0" distL="0" distR="0" wp14:anchorId="491F206C" wp14:editId="55E04BEB">
            <wp:extent cx="5274310" cy="19831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6B" w:rsidRDefault="0036406B" w:rsidP="0036406B">
      <w:r>
        <w:rPr>
          <w:rFonts w:hint="eastAsia"/>
        </w:rPr>
        <w:lastRenderedPageBreak/>
        <w:t>结果：</w:t>
      </w:r>
    </w:p>
    <w:p w:rsidR="0036406B" w:rsidRDefault="0036406B" w:rsidP="0036406B">
      <w:pPr>
        <w:rPr>
          <w:rFonts w:hint="eastAsia"/>
        </w:rPr>
      </w:pPr>
      <w:r>
        <w:rPr>
          <w:noProof/>
        </w:rPr>
        <w:drawing>
          <wp:inline distT="0" distB="0" distL="0" distR="0" wp14:anchorId="528062D0" wp14:editId="772572F5">
            <wp:extent cx="3933825" cy="6858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47" w:rsidRDefault="00361CD8" w:rsidP="00F24447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t xml:space="preserve">A+ </w:t>
      </w:r>
      <w:r>
        <w:tab/>
      </w:r>
      <w:r>
        <w:rPr>
          <w:rFonts w:hint="eastAsia"/>
        </w:rPr>
        <w:t>读写</w:t>
      </w:r>
      <w:r w:rsidR="00E87E01">
        <w:rPr>
          <w:rFonts w:hint="eastAsia"/>
        </w:rPr>
        <w:t>，</w:t>
      </w:r>
      <w:r w:rsidR="00E87E01">
        <w:t>打开</w:t>
      </w:r>
      <w:r w:rsidR="00E87E01">
        <w:rPr>
          <w:rFonts w:hint="eastAsia"/>
        </w:rPr>
        <w:t>任意文件，</w:t>
      </w:r>
      <w:r w:rsidR="00E87E01">
        <w:t>不会</w:t>
      </w:r>
      <w:r w:rsidR="00E87E01">
        <w:rPr>
          <w:rFonts w:hint="eastAsia"/>
        </w:rPr>
        <w:t>清空内容，</w:t>
      </w:r>
      <w:r w:rsidR="00E87E01">
        <w:t>指针</w:t>
      </w:r>
      <w:r w:rsidR="00E87E01">
        <w:rPr>
          <w:rFonts w:hint="eastAsia"/>
        </w:rPr>
        <w:t>仅仅影响读操作。</w:t>
      </w:r>
      <w:r w:rsidR="00E87E01">
        <w:t>不影响</w:t>
      </w:r>
      <w:r w:rsidR="00E87E01">
        <w:rPr>
          <w:rFonts w:hint="eastAsia"/>
        </w:rPr>
        <w:t>写操作，</w:t>
      </w:r>
      <w:r w:rsidR="00E87E01">
        <w:t>仅仅</w:t>
      </w:r>
      <w:r w:rsidR="00E87E01">
        <w:rPr>
          <w:rFonts w:hint="eastAsia"/>
        </w:rPr>
        <w:t>可以在末尾写！</w:t>
      </w:r>
    </w:p>
    <w:p w:rsidR="00F24447" w:rsidRDefault="00F24447" w:rsidP="00F24447">
      <w:r>
        <w:rPr>
          <w:rFonts w:hint="eastAsia"/>
        </w:rPr>
        <w:t>原始数据：</w:t>
      </w:r>
    </w:p>
    <w:p w:rsidR="00F24447" w:rsidRDefault="00F24447" w:rsidP="00F24447">
      <w:r>
        <w:rPr>
          <w:noProof/>
        </w:rPr>
        <w:drawing>
          <wp:inline distT="0" distB="0" distL="0" distR="0" wp14:anchorId="1B546048" wp14:editId="52E178EA">
            <wp:extent cx="4686300" cy="8572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47" w:rsidRDefault="00F24447" w:rsidP="00F24447">
      <w:r>
        <w:rPr>
          <w:rFonts w:hint="eastAsia"/>
        </w:rPr>
        <w:t>测试：</w:t>
      </w:r>
    </w:p>
    <w:p w:rsidR="00F24447" w:rsidRDefault="00043D36" w:rsidP="00F24447">
      <w:r>
        <w:rPr>
          <w:noProof/>
        </w:rPr>
        <w:drawing>
          <wp:inline distT="0" distB="0" distL="0" distR="0" wp14:anchorId="0385CEF9" wp14:editId="0616EFA2">
            <wp:extent cx="5274310" cy="20859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36" w:rsidRDefault="00043D36" w:rsidP="00F24447">
      <w:r>
        <w:rPr>
          <w:rFonts w:hint="eastAsia"/>
        </w:rPr>
        <w:t>写操作在最后：</w:t>
      </w:r>
    </w:p>
    <w:p w:rsidR="00043D36" w:rsidRDefault="00271BAD" w:rsidP="00F24447">
      <w:pPr>
        <w:rPr>
          <w:rFonts w:hint="eastAsia"/>
        </w:rPr>
      </w:pPr>
      <w:r>
        <w:rPr>
          <w:noProof/>
        </w:rPr>
        <w:drawing>
          <wp:inline distT="0" distB="0" distL="0" distR="0" wp14:anchorId="3F82A261" wp14:editId="30D785D6">
            <wp:extent cx="3943350" cy="11620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D8" w:rsidRDefault="00361CD8" w:rsidP="00361CD8">
      <w:pPr>
        <w:pStyle w:val="a7"/>
        <w:numPr>
          <w:ilvl w:val="0"/>
          <w:numId w:val="2"/>
        </w:numPr>
        <w:ind w:firstLineChars="0"/>
      </w:pPr>
      <w:r>
        <w:t>X+</w:t>
      </w:r>
      <w:r>
        <w:tab/>
      </w:r>
      <w:r>
        <w:rPr>
          <w:rFonts w:hint="eastAsia"/>
        </w:rPr>
        <w:t>读写</w:t>
      </w:r>
      <w:r w:rsidR="00EB3880">
        <w:rPr>
          <w:rFonts w:hint="eastAsia"/>
        </w:rPr>
        <w:t>，</w:t>
      </w:r>
      <w:r w:rsidR="00EB3880">
        <w:t>新建</w:t>
      </w:r>
      <w:r w:rsidR="00EB3880">
        <w:rPr>
          <w:rFonts w:hint="eastAsia"/>
        </w:rPr>
        <w:t>才能打开，</w:t>
      </w:r>
      <w:r w:rsidR="00EB3880">
        <w:t>依据</w:t>
      </w:r>
      <w:r w:rsidR="00EB3880">
        <w:rPr>
          <w:rFonts w:hint="eastAsia"/>
        </w:rPr>
        <w:t>文件指针位置，</w:t>
      </w:r>
      <w:r w:rsidR="00EB3880">
        <w:t>进行</w:t>
      </w:r>
      <w:r w:rsidR="00EB3880">
        <w:rPr>
          <w:rFonts w:hint="eastAsia"/>
        </w:rPr>
        <w:t>读写操作！</w:t>
      </w:r>
    </w:p>
    <w:p w:rsidR="00277AB2" w:rsidRDefault="00277AB2" w:rsidP="00277AB2"/>
    <w:p w:rsidR="00277AB2" w:rsidRDefault="00277AB2" w:rsidP="00277AB2">
      <w:pPr>
        <w:pStyle w:val="2"/>
      </w:pPr>
      <w:r>
        <w:rPr>
          <w:rFonts w:hint="eastAsia"/>
        </w:rPr>
        <w:t>文件并发操作（</w:t>
      </w:r>
      <w:r>
        <w:t>文件</w:t>
      </w:r>
      <w:r>
        <w:rPr>
          <w:rFonts w:hint="eastAsia"/>
        </w:rPr>
        <w:t>锁）</w:t>
      </w:r>
    </w:p>
    <w:p w:rsidR="000D062D" w:rsidRDefault="000D062D" w:rsidP="000D062D">
      <w:pPr>
        <w:rPr>
          <w:rFonts w:hint="eastAsia"/>
        </w:rPr>
      </w:pPr>
      <w:r>
        <w:rPr>
          <w:rFonts w:hint="eastAsia"/>
        </w:rPr>
        <w:t>默认的，</w:t>
      </w:r>
      <w:r>
        <w:t>PHP</w:t>
      </w:r>
      <w:r>
        <w:rPr>
          <w:rFonts w:hint="eastAsia"/>
        </w:rPr>
        <w:t>的文件操作函数，</w:t>
      </w:r>
      <w:r>
        <w:t>不是</w:t>
      </w:r>
      <w:r>
        <w:rPr>
          <w:rFonts w:hint="eastAsia"/>
        </w:rPr>
        <w:t>阻塞状态。</w:t>
      </w:r>
      <w:r>
        <w:t>自由</w:t>
      </w:r>
      <w:r>
        <w:rPr>
          <w:rFonts w:hint="eastAsia"/>
        </w:rPr>
        <w:t>操作状态。</w:t>
      </w:r>
    </w:p>
    <w:p w:rsidR="000D062D" w:rsidRPr="000D062D" w:rsidRDefault="000D062D" w:rsidP="000D062D">
      <w:pPr>
        <w:rPr>
          <w:rFonts w:hint="eastAsia"/>
        </w:rPr>
      </w:pPr>
      <w:r>
        <w:rPr>
          <w:rFonts w:hint="eastAsia"/>
        </w:rPr>
        <w:t>当需要，</w:t>
      </w:r>
      <w:r>
        <w:t>一个</w:t>
      </w:r>
      <w:r>
        <w:rPr>
          <w:rFonts w:hint="eastAsia"/>
        </w:rPr>
        <w:t>脚本操作而需要阻塞另外的脚本操作时，</w:t>
      </w:r>
      <w:r>
        <w:t>需要</w:t>
      </w:r>
      <w:r>
        <w:rPr>
          <w:rFonts w:hint="eastAsia"/>
        </w:rPr>
        <w:t>用到文件锁。</w:t>
      </w:r>
    </w:p>
    <w:p w:rsidR="001A6B7C" w:rsidRDefault="001A6B7C" w:rsidP="009268E3"/>
    <w:p w:rsidR="00956BFD" w:rsidRDefault="00956BFD" w:rsidP="009268E3">
      <w:r>
        <w:rPr>
          <w:rFonts w:hint="eastAsia"/>
        </w:rPr>
        <w:t>锁操作流程：</w:t>
      </w:r>
    </w:p>
    <w:p w:rsidR="00956BFD" w:rsidRDefault="00956BFD" w:rsidP="009268E3">
      <w:r>
        <w:tab/>
      </w:r>
      <w:r w:rsidRPr="009F756A">
        <w:rPr>
          <w:rFonts w:hint="eastAsia"/>
          <w:highlight w:val="yellow"/>
        </w:rPr>
        <w:t>先加锁，</w:t>
      </w:r>
      <w:r w:rsidRPr="009F756A">
        <w:rPr>
          <w:highlight w:val="yellow"/>
        </w:rPr>
        <w:t>检测</w:t>
      </w:r>
      <w:r w:rsidRPr="009F756A">
        <w:rPr>
          <w:rFonts w:hint="eastAsia"/>
          <w:highlight w:val="yellow"/>
        </w:rPr>
        <w:t>锁是否加成功，如果成功再使用</w:t>
      </w:r>
      <w:r>
        <w:rPr>
          <w:rFonts w:hint="eastAsia"/>
        </w:rPr>
        <w:t>！</w:t>
      </w:r>
    </w:p>
    <w:p w:rsidR="009F756A" w:rsidRDefault="009F756A" w:rsidP="009268E3"/>
    <w:p w:rsidR="009F756A" w:rsidRDefault="00415E3D" w:rsidP="009268E3">
      <w:r>
        <w:rPr>
          <w:rFonts w:hint="eastAsia"/>
        </w:rPr>
        <w:t>锁定类型：</w:t>
      </w:r>
    </w:p>
    <w:p w:rsidR="00415E3D" w:rsidRDefault="00415E3D" w:rsidP="009268E3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读锁：</w:t>
      </w:r>
      <w:r>
        <w:tab/>
      </w:r>
      <w:r w:rsidR="003A0F8B">
        <w:t>s-Lock</w:t>
      </w:r>
      <w:r w:rsidR="002A5271">
        <w:t>(share-lock)</w:t>
      </w:r>
      <w:r>
        <w:rPr>
          <w:rFonts w:hint="eastAsia"/>
        </w:rPr>
        <w:t>共享锁，读操作前，</w:t>
      </w:r>
      <w:r>
        <w:t>期望</w:t>
      </w:r>
      <w:r>
        <w:rPr>
          <w:rFonts w:hint="eastAsia"/>
        </w:rPr>
        <w:t>增加的锁定。</w:t>
      </w:r>
      <w:r>
        <w:t>导致</w:t>
      </w:r>
      <w:r>
        <w:rPr>
          <w:rFonts w:hint="eastAsia"/>
        </w:rPr>
        <w:t>，</w:t>
      </w:r>
      <w:r>
        <w:t>允许</w:t>
      </w:r>
      <w:r>
        <w:rPr>
          <w:rFonts w:hint="eastAsia"/>
        </w:rPr>
        <w:t>并发读，</w:t>
      </w:r>
      <w:r>
        <w:t>阻塞</w:t>
      </w:r>
      <w:r>
        <w:rPr>
          <w:rFonts w:hint="eastAsia"/>
        </w:rPr>
        <w:t>额外的写操作。</w:t>
      </w:r>
    </w:p>
    <w:p w:rsidR="00415E3D" w:rsidRDefault="00415E3D" w:rsidP="009268E3">
      <w:r>
        <w:tab/>
      </w:r>
      <w:r>
        <w:rPr>
          <w:rFonts w:hint="eastAsia"/>
        </w:rPr>
        <w:t>写锁：</w:t>
      </w:r>
      <w:r w:rsidR="003A0F8B">
        <w:tab/>
        <w:t>x-lock</w:t>
      </w:r>
      <w:r w:rsidR="002A5271">
        <w:rPr>
          <w:rFonts w:hint="eastAsia"/>
        </w:rPr>
        <w:t>（</w:t>
      </w:r>
      <w:r w:rsidR="002A5271">
        <w:rPr>
          <w:rFonts w:hint="eastAsia"/>
        </w:rPr>
        <w:t>exclusive</w:t>
      </w:r>
      <w:r w:rsidR="002A5271">
        <w:t>-lock</w:t>
      </w:r>
      <w:r w:rsidR="002A5271">
        <w:rPr>
          <w:rFonts w:hint="eastAsia"/>
        </w:rPr>
        <w:t>）</w:t>
      </w:r>
      <w:r w:rsidR="003A0F8B">
        <w:rPr>
          <w:rFonts w:hint="eastAsia"/>
        </w:rPr>
        <w:t>排他锁，独占锁，写操作前，尝试添加的锁定类型。</w:t>
      </w:r>
      <w:r w:rsidR="003A0F8B">
        <w:t>导致</w:t>
      </w:r>
      <w:r w:rsidR="003A0F8B">
        <w:rPr>
          <w:rFonts w:hint="eastAsia"/>
        </w:rPr>
        <w:t>，</w:t>
      </w:r>
      <w:r w:rsidR="003A0F8B">
        <w:t>其他</w:t>
      </w:r>
      <w:r w:rsidR="003A0F8B">
        <w:rPr>
          <w:rFonts w:hint="eastAsia"/>
        </w:rPr>
        <w:t>脚本不能读也不能写。</w:t>
      </w:r>
    </w:p>
    <w:p w:rsidR="00B1517C" w:rsidRDefault="00B1517C" w:rsidP="009268E3"/>
    <w:p w:rsidR="00B1517C" w:rsidRDefault="00B1517C" w:rsidP="009268E3"/>
    <w:p w:rsidR="00B1517C" w:rsidRDefault="00B1517C" w:rsidP="009268E3"/>
    <w:p w:rsidR="00B1517C" w:rsidRDefault="00B1517C" w:rsidP="009268E3">
      <w:r>
        <w:rPr>
          <w:rFonts w:hint="eastAsia"/>
        </w:rPr>
        <w:t>意向锁：所有的操作资源的脚本都遵循一个约定来使用文件锁</w:t>
      </w:r>
      <w:r w:rsidR="00D53506">
        <w:rPr>
          <w:rFonts w:hint="eastAsia"/>
        </w:rPr>
        <w:t>（约定）</w:t>
      </w:r>
      <w:r>
        <w:rPr>
          <w:rFonts w:hint="eastAsia"/>
        </w:rPr>
        <w:t>。</w:t>
      </w:r>
    </w:p>
    <w:p w:rsidR="00B1517C" w:rsidRDefault="00B1517C" w:rsidP="009268E3"/>
    <w:p w:rsidR="004C163E" w:rsidRPr="004C163E" w:rsidRDefault="004C163E" w:rsidP="009268E3">
      <w:pPr>
        <w:rPr>
          <w:rFonts w:hint="eastAsia"/>
        </w:rPr>
      </w:pPr>
      <w:r>
        <w:rPr>
          <w:rFonts w:hint="eastAsia"/>
        </w:rPr>
        <w:t>函数：</w:t>
      </w:r>
    </w:p>
    <w:p w:rsidR="004C163E" w:rsidRDefault="00B1517C" w:rsidP="009268E3">
      <w:r>
        <w:t>F</w:t>
      </w:r>
      <w:r>
        <w:rPr>
          <w:rFonts w:hint="eastAsia"/>
        </w:rPr>
        <w:t>lo</w:t>
      </w:r>
      <w:r>
        <w:t>ck(</w:t>
      </w:r>
      <w:r w:rsidR="001E5ACB">
        <w:rPr>
          <w:rFonts w:hint="eastAsia"/>
        </w:rPr>
        <w:t>句柄</w:t>
      </w:r>
      <w:r w:rsidR="001E5ACB">
        <w:rPr>
          <w:rFonts w:hint="eastAsia"/>
        </w:rPr>
        <w:t xml:space="preserve">, </w:t>
      </w:r>
      <w:r w:rsidR="001E5ACB">
        <w:rPr>
          <w:rFonts w:hint="eastAsia"/>
        </w:rPr>
        <w:t>类型</w:t>
      </w:r>
      <w:r>
        <w:t>)</w:t>
      </w:r>
    </w:p>
    <w:p w:rsidR="00B1517C" w:rsidRDefault="00B1517C" w:rsidP="009268E3">
      <w:r>
        <w:rPr>
          <w:rFonts w:hint="eastAsia"/>
        </w:rPr>
        <w:t>函数用于添加</w:t>
      </w:r>
      <w:r>
        <w:rPr>
          <w:rFonts w:hint="eastAsia"/>
        </w:rPr>
        <w:t>PHP</w:t>
      </w:r>
      <w:r>
        <w:t xml:space="preserve"> </w:t>
      </w:r>
      <w:r>
        <w:rPr>
          <w:rFonts w:hint="eastAsia"/>
        </w:rPr>
        <w:t>的文件锁定。</w:t>
      </w:r>
      <w:r>
        <w:t>（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意向锁。）</w:t>
      </w:r>
    </w:p>
    <w:p w:rsidR="00D33EB9" w:rsidRDefault="00D33EB9" w:rsidP="009268E3">
      <w:r>
        <w:rPr>
          <w:rFonts w:hint="eastAsia"/>
        </w:rPr>
        <w:t>类型：</w:t>
      </w:r>
    </w:p>
    <w:p w:rsidR="00D33EB9" w:rsidRDefault="00D33EB9" w:rsidP="009268E3">
      <w:pPr>
        <w:rPr>
          <w:rFonts w:hint="eastAsia"/>
        </w:rPr>
      </w:pPr>
      <w:r>
        <w:rPr>
          <w:rFonts w:hint="eastAsia"/>
        </w:rPr>
        <w:t>LOCK_SH</w:t>
      </w:r>
      <w:r w:rsidR="00F56ECC">
        <w:tab/>
      </w:r>
      <w:r w:rsidR="00F56ECC">
        <w:rPr>
          <w:rFonts w:hint="eastAsia"/>
        </w:rPr>
        <w:t>读锁</w:t>
      </w:r>
    </w:p>
    <w:p w:rsidR="00D33EB9" w:rsidRDefault="00D33EB9" w:rsidP="009268E3">
      <w:r>
        <w:t>LOCK_EX</w:t>
      </w:r>
      <w:r w:rsidR="00F56ECC">
        <w:tab/>
      </w:r>
      <w:r w:rsidR="00F56ECC">
        <w:rPr>
          <w:rFonts w:hint="eastAsia"/>
        </w:rPr>
        <w:t>写锁</w:t>
      </w:r>
    </w:p>
    <w:p w:rsidR="00F56ECC" w:rsidRDefault="00F56ECC" w:rsidP="009268E3"/>
    <w:p w:rsidR="00F56ECC" w:rsidRDefault="00CD6E56" w:rsidP="009268E3">
      <w:r>
        <w:rPr>
          <w:rFonts w:hint="eastAsia"/>
        </w:rPr>
        <w:t>语法如下：</w:t>
      </w:r>
    </w:p>
    <w:p w:rsidR="00B02DC1" w:rsidRDefault="00B02DC1" w:rsidP="009268E3">
      <w:pPr>
        <w:rPr>
          <w:rFonts w:hint="eastAsia"/>
        </w:rPr>
      </w:pPr>
      <w:r>
        <w:rPr>
          <w:rFonts w:hint="eastAsia"/>
        </w:rPr>
        <w:t>1:</w:t>
      </w:r>
    </w:p>
    <w:p w:rsidR="00CD6E56" w:rsidRDefault="00B02DC1" w:rsidP="009268E3">
      <w:r>
        <w:rPr>
          <w:noProof/>
        </w:rPr>
        <w:drawing>
          <wp:inline distT="0" distB="0" distL="0" distR="0" wp14:anchorId="34B4AA73" wp14:editId="206EAB5E">
            <wp:extent cx="5274310" cy="3435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C1" w:rsidRDefault="00B02DC1" w:rsidP="009268E3">
      <w:pPr>
        <w:rPr>
          <w:rFonts w:hint="eastAsia"/>
        </w:rPr>
      </w:pPr>
      <w:r>
        <w:rPr>
          <w:rFonts w:hint="eastAsia"/>
        </w:rPr>
        <w:t>2:</w:t>
      </w:r>
    </w:p>
    <w:p w:rsidR="00B02DC1" w:rsidRDefault="00C44264" w:rsidP="009268E3">
      <w:r>
        <w:rPr>
          <w:noProof/>
        </w:rPr>
        <w:lastRenderedPageBreak/>
        <w:drawing>
          <wp:inline distT="0" distB="0" distL="0" distR="0" wp14:anchorId="27BF3B39" wp14:editId="5ABD7F2D">
            <wp:extent cx="5274310" cy="30473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264" w:rsidRDefault="00C44264" w:rsidP="009268E3"/>
    <w:p w:rsidR="00C44264" w:rsidRDefault="00C44264" w:rsidP="009268E3">
      <w:r>
        <w:rPr>
          <w:rFonts w:hint="eastAsia"/>
        </w:rPr>
        <w:t>2,</w:t>
      </w:r>
      <w:r>
        <w:rPr>
          <w:rFonts w:hint="eastAsia"/>
        </w:rPr>
        <w:t>需要等待（</w:t>
      </w:r>
      <w:r>
        <w:t>被</w:t>
      </w:r>
      <w:r>
        <w:rPr>
          <w:rFonts w:hint="eastAsia"/>
        </w:rPr>
        <w:t>阻塞）</w:t>
      </w:r>
      <w:r>
        <w:rPr>
          <w:rFonts w:hint="eastAsia"/>
        </w:rPr>
        <w:t xml:space="preserve">1 </w:t>
      </w:r>
      <w:r>
        <w:rPr>
          <w:rFonts w:hint="eastAsia"/>
        </w:rPr>
        <w:t>执行完才会执行！</w:t>
      </w:r>
    </w:p>
    <w:p w:rsidR="00C44264" w:rsidRDefault="00C44264" w:rsidP="009268E3"/>
    <w:p w:rsidR="00C44264" w:rsidRDefault="00C44264" w:rsidP="009268E3">
      <w:r>
        <w:rPr>
          <w:rFonts w:hint="eastAsia"/>
        </w:rPr>
        <w:t>强调，</w:t>
      </w:r>
      <w:r w:rsidRPr="001D5BE0">
        <w:rPr>
          <w:highlight w:val="yellow"/>
        </w:rPr>
        <w:t>一定</w:t>
      </w:r>
      <w:r w:rsidRPr="001D5BE0">
        <w:rPr>
          <w:rFonts w:hint="eastAsia"/>
          <w:highlight w:val="yellow"/>
        </w:rPr>
        <w:t>要判断锁是否可以添加成功</w:t>
      </w:r>
      <w:r>
        <w:rPr>
          <w:rFonts w:hint="eastAsia"/>
        </w:rPr>
        <w:t>！</w:t>
      </w:r>
    </w:p>
    <w:p w:rsidR="002F7AB4" w:rsidRDefault="002F7AB4" w:rsidP="009268E3"/>
    <w:p w:rsidR="002F7AB4" w:rsidRDefault="002F7AB4" w:rsidP="009268E3">
      <w:r>
        <w:rPr>
          <w:rFonts w:hint="eastAsia"/>
        </w:rPr>
        <w:t>可以通过</w:t>
      </w:r>
      <w:r>
        <w:rPr>
          <w:rFonts w:hint="eastAsia"/>
        </w:rPr>
        <w:t>LOCK_N</w:t>
      </w:r>
      <w:r>
        <w:t>B</w:t>
      </w:r>
      <w:r>
        <w:rPr>
          <w:rFonts w:hint="eastAsia"/>
        </w:rPr>
        <w:t>来在锁定失败时，</w:t>
      </w:r>
      <w:r>
        <w:t>不阻塞</w:t>
      </w:r>
      <w:r>
        <w:rPr>
          <w:rFonts w:hint="eastAsia"/>
        </w:rPr>
        <w:t>：</w:t>
      </w:r>
    </w:p>
    <w:p w:rsidR="002F7AB4" w:rsidRDefault="002F7AB4" w:rsidP="009268E3">
      <w:r>
        <w:rPr>
          <w:noProof/>
        </w:rPr>
        <w:drawing>
          <wp:inline distT="0" distB="0" distL="0" distR="0" wp14:anchorId="62CA4480" wp14:editId="49173E8E">
            <wp:extent cx="5274310" cy="5226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8C" w:rsidRDefault="0062358C" w:rsidP="009268E3"/>
    <w:p w:rsidR="00CB19C7" w:rsidRDefault="00CB19C7" w:rsidP="009268E3"/>
    <w:p w:rsidR="00CB19C7" w:rsidRDefault="00CB19C7" w:rsidP="009268E3">
      <w:pPr>
        <w:rPr>
          <w:rFonts w:hint="eastAsia"/>
        </w:rPr>
      </w:pPr>
      <w:r w:rsidRPr="00B17F05">
        <w:rPr>
          <w:rFonts w:hint="eastAsia"/>
          <w:highlight w:val="yellow"/>
        </w:rPr>
        <w:t>解锁</w:t>
      </w:r>
    </w:p>
    <w:p w:rsidR="0062358C" w:rsidRDefault="0062358C" w:rsidP="009268E3">
      <w:r>
        <w:t>F</w:t>
      </w:r>
      <w:r>
        <w:rPr>
          <w:rFonts w:hint="eastAsia"/>
        </w:rPr>
        <w:t>lock($handle, LOCK_UN)</w:t>
      </w:r>
      <w:r>
        <w:rPr>
          <w:rFonts w:hint="eastAsia"/>
        </w:rPr>
        <w:t>来强制解锁，</w:t>
      </w:r>
    </w:p>
    <w:p w:rsidR="0062358C" w:rsidRPr="002F7AB4" w:rsidRDefault="0062358C" w:rsidP="009268E3">
      <w:pPr>
        <w:rPr>
          <w:rFonts w:hint="eastAsia"/>
        </w:rPr>
      </w:pPr>
      <w:proofErr w:type="spellStart"/>
      <w:r>
        <w:t>F</w:t>
      </w:r>
      <w:r>
        <w:rPr>
          <w:rFonts w:hint="eastAsia"/>
        </w:rPr>
        <w:t>close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自动解锁！</w:t>
      </w:r>
    </w:p>
    <w:p w:rsidR="00B1517C" w:rsidRDefault="00B1517C" w:rsidP="009268E3"/>
    <w:p w:rsidR="002A4EA5" w:rsidRDefault="002A4EA5" w:rsidP="009268E3"/>
    <w:p w:rsidR="002A4EA5" w:rsidRDefault="002A4EA5" w:rsidP="009268E3"/>
    <w:p w:rsidR="002A4EA5" w:rsidRDefault="002A4EA5" w:rsidP="002A4EA5">
      <w:pPr>
        <w:pStyle w:val="1"/>
        <w:rPr>
          <w:rFonts w:hint="eastAsia"/>
        </w:rPr>
      </w:pPr>
      <w:r>
        <w:rPr>
          <w:rFonts w:hint="eastAsia"/>
        </w:rPr>
        <w:t>HTTP</w:t>
      </w:r>
    </w:p>
    <w:p w:rsidR="002A4EA5" w:rsidRDefault="002A4EA5" w:rsidP="009268E3">
      <w:r>
        <w:rPr>
          <w:rFonts w:hint="eastAsia"/>
        </w:rPr>
        <w:t>协议，</w:t>
      </w:r>
      <w:r>
        <w:t>约定</w:t>
      </w:r>
      <w:r>
        <w:rPr>
          <w:rFonts w:hint="eastAsia"/>
        </w:rPr>
        <w:t>，</w:t>
      </w:r>
      <w:r>
        <w:t>规范</w:t>
      </w:r>
      <w:r>
        <w:rPr>
          <w:rFonts w:hint="eastAsia"/>
        </w:rPr>
        <w:t>，</w:t>
      </w:r>
      <w:r>
        <w:t>一套</w:t>
      </w:r>
      <w:r>
        <w:rPr>
          <w:rFonts w:hint="eastAsia"/>
        </w:rPr>
        <w:t>语法！</w:t>
      </w:r>
    </w:p>
    <w:p w:rsidR="002A4EA5" w:rsidRDefault="002A4EA5" w:rsidP="009268E3">
      <w:r>
        <w:t xml:space="preserve">HTTP: </w:t>
      </w:r>
      <w:r>
        <w:rPr>
          <w:rFonts w:hint="eastAsia"/>
        </w:rPr>
        <w:t>超文件传输协议。</w:t>
      </w:r>
      <w:r>
        <w:t>应用层</w:t>
      </w:r>
      <w:r>
        <w:rPr>
          <w:rFonts w:hint="eastAsia"/>
        </w:rPr>
        <w:t>的协议。</w:t>
      </w:r>
      <w:r>
        <w:t>规范</w:t>
      </w:r>
      <w:r>
        <w:rPr>
          <w:rFonts w:hint="eastAsia"/>
        </w:rPr>
        <w:t xml:space="preserve"> </w:t>
      </w:r>
      <w:r>
        <w:rPr>
          <w:rFonts w:hint="eastAsia"/>
        </w:rPr>
        <w:t>浏览器与服务器</w:t>
      </w:r>
      <w:r>
        <w:rPr>
          <w:rFonts w:hint="eastAsia"/>
        </w:rPr>
        <w:t xml:space="preserve"> </w:t>
      </w:r>
      <w:r>
        <w:rPr>
          <w:rFonts w:hint="eastAsia"/>
        </w:rPr>
        <w:t>间数据交互格式！</w:t>
      </w:r>
    </w:p>
    <w:p w:rsidR="002A4EA5" w:rsidRDefault="002A4EA5" w:rsidP="009268E3">
      <w:r>
        <w:rPr>
          <w:rFonts w:hint="eastAsia"/>
        </w:rPr>
        <w:t>规范：</w:t>
      </w:r>
    </w:p>
    <w:p w:rsidR="002A4EA5" w:rsidRDefault="002A4EA5" w:rsidP="009268E3">
      <w:r>
        <w:rPr>
          <w:rFonts w:hint="eastAsia"/>
        </w:rPr>
        <w:t>请求数据格式，和</w:t>
      </w:r>
      <w:r>
        <w:rPr>
          <w:rFonts w:hint="eastAsia"/>
        </w:rPr>
        <w:t xml:space="preserve"> </w:t>
      </w:r>
      <w:r>
        <w:rPr>
          <w:rFonts w:hint="eastAsia"/>
        </w:rPr>
        <w:t>响应数据格式。</w:t>
      </w:r>
    </w:p>
    <w:p w:rsidR="002A4EA5" w:rsidRDefault="002A4EA5" w:rsidP="009268E3"/>
    <w:p w:rsidR="002A4EA5" w:rsidRDefault="002A4EA5" w:rsidP="002A4EA5">
      <w:pPr>
        <w:pStyle w:val="2"/>
      </w:pPr>
      <w:r>
        <w:rPr>
          <w:rFonts w:hint="eastAsia"/>
        </w:rPr>
        <w:lastRenderedPageBreak/>
        <w:t>请求数据格式</w:t>
      </w:r>
    </w:p>
    <w:p w:rsidR="00DB3144" w:rsidRDefault="00DB3144" w:rsidP="00DB3144">
      <w:r>
        <w:rPr>
          <w:noProof/>
        </w:rPr>
        <w:drawing>
          <wp:inline distT="0" distB="0" distL="0" distR="0" wp14:anchorId="2A814BB0" wp14:editId="619F55E2">
            <wp:extent cx="5274310" cy="16281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44" w:rsidRDefault="00DB3144" w:rsidP="00DB3144">
      <w:r>
        <w:rPr>
          <w:rFonts w:hint="eastAsia"/>
        </w:rPr>
        <w:t>以上就是典型的</w:t>
      </w:r>
      <w:r>
        <w:rPr>
          <w:rFonts w:hint="eastAsia"/>
        </w:rPr>
        <w:t>get</w:t>
      </w:r>
      <w:r>
        <w:rPr>
          <w:rFonts w:hint="eastAsia"/>
        </w:rPr>
        <w:t>请求的数据，</w:t>
      </w:r>
    </w:p>
    <w:p w:rsidR="00DB3144" w:rsidRDefault="00DB3144" w:rsidP="00DB3144">
      <w:r>
        <w:rPr>
          <w:rFonts w:hint="eastAsia"/>
        </w:rPr>
        <w:t>浏览器（</w:t>
      </w:r>
      <w:r>
        <w:t>请求</w:t>
      </w:r>
      <w:r>
        <w:rPr>
          <w:rFonts w:hint="eastAsia"/>
        </w:rPr>
        <w:t>代理端）需要，</w:t>
      </w:r>
      <w:r>
        <w:t>将</w:t>
      </w:r>
      <w:r>
        <w:rPr>
          <w:rFonts w:hint="eastAsia"/>
        </w:rPr>
        <w:t>数据整理成以上的格式，</w:t>
      </w:r>
      <w:r>
        <w:t>向</w:t>
      </w:r>
      <w:r>
        <w:rPr>
          <w:rFonts w:hint="eastAsia"/>
        </w:rPr>
        <w:t>服务器端发送才可以！</w:t>
      </w:r>
    </w:p>
    <w:p w:rsidR="004F67D9" w:rsidRDefault="004F67D9" w:rsidP="00DB3144"/>
    <w:p w:rsidR="004F67D9" w:rsidRDefault="004F67D9" w:rsidP="00DB3144">
      <w:r>
        <w:rPr>
          <w:rFonts w:hint="eastAsia"/>
        </w:rPr>
        <w:t>以上数据共</w:t>
      </w:r>
      <w:r>
        <w:rPr>
          <w:rFonts w:hint="eastAsia"/>
        </w:rPr>
        <w:t>2</w:t>
      </w:r>
      <w:r>
        <w:rPr>
          <w:rFonts w:hint="eastAsia"/>
        </w:rPr>
        <w:t>个部分：</w:t>
      </w:r>
    </w:p>
    <w:p w:rsidR="004F67D9" w:rsidRDefault="004F67D9" w:rsidP="00DB3144">
      <w:r w:rsidRPr="003A3923">
        <w:rPr>
          <w:rFonts w:hint="eastAsia"/>
          <w:highlight w:val="yellow"/>
        </w:rPr>
        <w:t>请求行</w:t>
      </w:r>
      <w:r w:rsidR="003A3923" w:rsidRPr="003A3923">
        <w:rPr>
          <w:rFonts w:hint="eastAsia"/>
          <w:highlight w:val="yellow"/>
        </w:rPr>
        <w:t>request</w:t>
      </w:r>
      <w:r w:rsidR="003A3923" w:rsidRPr="003A3923">
        <w:rPr>
          <w:highlight w:val="yellow"/>
        </w:rPr>
        <w:t>-line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3A3923">
        <w:rPr>
          <w:rFonts w:hint="eastAsia"/>
          <w:highlight w:val="yellow"/>
        </w:rPr>
        <w:t>请求头</w:t>
      </w:r>
      <w:r w:rsidR="003A3923" w:rsidRPr="003A3923">
        <w:rPr>
          <w:rFonts w:hint="eastAsia"/>
          <w:highlight w:val="yellow"/>
        </w:rPr>
        <w:t>request-header</w:t>
      </w:r>
    </w:p>
    <w:p w:rsidR="004F67D9" w:rsidRDefault="004F67D9" w:rsidP="00DB3144">
      <w:r>
        <w:rPr>
          <w:noProof/>
        </w:rPr>
        <w:drawing>
          <wp:inline distT="0" distB="0" distL="0" distR="0" wp14:anchorId="348C8EF2" wp14:editId="422BB2E3">
            <wp:extent cx="5274310" cy="9296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23" w:rsidRDefault="003A3923" w:rsidP="00DB3144"/>
    <w:p w:rsidR="003A3923" w:rsidRDefault="003A3923" w:rsidP="00DB3144">
      <w:r>
        <w:rPr>
          <w:rFonts w:hint="eastAsia"/>
        </w:rPr>
        <w:t>还有上面的数据没有展示的部分：</w:t>
      </w:r>
    </w:p>
    <w:p w:rsidR="003A3923" w:rsidRDefault="003A3923" w:rsidP="00DB3144">
      <w:r w:rsidRPr="003A3923">
        <w:rPr>
          <w:rFonts w:hint="eastAsia"/>
          <w:highlight w:val="yellow"/>
        </w:rPr>
        <w:t>请求主体</w:t>
      </w:r>
      <w:r w:rsidRPr="003A3923">
        <w:rPr>
          <w:rFonts w:hint="eastAsia"/>
          <w:highlight w:val="yellow"/>
        </w:rPr>
        <w:t>request-content</w:t>
      </w:r>
      <w:r>
        <w:rPr>
          <w:rFonts w:hint="eastAsia"/>
        </w:rPr>
        <w:t>。</w:t>
      </w:r>
    </w:p>
    <w:p w:rsidR="003A3923" w:rsidRDefault="003A3923" w:rsidP="00DB3144"/>
    <w:p w:rsidR="003A3923" w:rsidRDefault="003A3923" w:rsidP="003A3923">
      <w:pPr>
        <w:pStyle w:val="3"/>
      </w:pPr>
      <w:r>
        <w:rPr>
          <w:rFonts w:hint="eastAsia"/>
        </w:rPr>
        <w:t>请求行</w:t>
      </w:r>
    </w:p>
    <w:p w:rsidR="00C77BD1" w:rsidRDefault="00C77BD1" w:rsidP="00C77BD1">
      <w:r>
        <w:rPr>
          <w:rFonts w:hint="eastAsia"/>
        </w:rPr>
        <w:t>请求数据的第一行，</w:t>
      </w:r>
      <w:r>
        <w:t>请求</w:t>
      </w:r>
      <w:r>
        <w:rPr>
          <w:rFonts w:hint="eastAsia"/>
        </w:rPr>
        <w:t>的摘要信息。</w:t>
      </w:r>
    </w:p>
    <w:p w:rsidR="00C77BD1" w:rsidRDefault="00C77BD1" w:rsidP="00C77BD1">
      <w:r>
        <w:rPr>
          <w:rFonts w:hint="eastAsia"/>
        </w:rPr>
        <w:t>表示：</w:t>
      </w:r>
      <w:r>
        <w:t>请求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请求的资源地址</w:t>
      </w:r>
      <w:r>
        <w:rPr>
          <w:rFonts w:hint="eastAsia"/>
        </w:rPr>
        <w:t xml:space="preserve"> </w:t>
      </w:r>
      <w:r>
        <w:rPr>
          <w:rFonts w:hint="eastAsia"/>
        </w:rPr>
        <w:t>使用的协议版本</w:t>
      </w:r>
    </w:p>
    <w:p w:rsidR="00C77BD1" w:rsidRDefault="00C77BD1" w:rsidP="00C77BD1">
      <w:r>
        <w:rPr>
          <w:noProof/>
        </w:rPr>
        <w:drawing>
          <wp:inline distT="0" distB="0" distL="0" distR="0" wp14:anchorId="320F8FB8" wp14:editId="7583046A">
            <wp:extent cx="3409950" cy="2857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D1" w:rsidRDefault="00C77BD1" w:rsidP="00C77BD1">
      <w:pPr>
        <w:pStyle w:val="3"/>
      </w:pPr>
      <w:r>
        <w:rPr>
          <w:rFonts w:hint="eastAsia"/>
        </w:rPr>
        <w:t>请求头</w:t>
      </w:r>
    </w:p>
    <w:p w:rsidR="00C77BD1" w:rsidRDefault="00C77BD1" w:rsidP="00C77BD1">
      <w:r>
        <w:rPr>
          <w:rFonts w:hint="eastAsia"/>
        </w:rPr>
        <w:t>浏览器向服务器传输的请求属性信息。</w:t>
      </w:r>
      <w:r>
        <w:t>浏览器</w:t>
      </w:r>
      <w:r>
        <w:rPr>
          <w:rFonts w:hint="eastAsia"/>
        </w:rPr>
        <w:t>需要服务器知道的浏览器的状态。</w:t>
      </w:r>
    </w:p>
    <w:p w:rsidR="00C77BD1" w:rsidRDefault="00C77BD1" w:rsidP="00C77BD1">
      <w:r>
        <w:rPr>
          <w:rFonts w:hint="eastAsia"/>
        </w:rPr>
        <w:t>例如：</w:t>
      </w:r>
    </w:p>
    <w:p w:rsidR="00C77BD1" w:rsidRDefault="00C77BD1" w:rsidP="00C77BD1">
      <w:r>
        <w:rPr>
          <w:rFonts w:hint="eastAsia"/>
        </w:rPr>
        <w:t>User-Agent:</w:t>
      </w:r>
      <w:r>
        <w:tab/>
      </w:r>
      <w:r>
        <w:rPr>
          <w:rFonts w:hint="eastAsia"/>
        </w:rPr>
        <w:t>用户代理，</w:t>
      </w:r>
      <w:r>
        <w:t>谁</w:t>
      </w:r>
      <w:r>
        <w:rPr>
          <w:rFonts w:hint="eastAsia"/>
        </w:rPr>
        <w:t>（</w:t>
      </w:r>
      <w:r>
        <w:t>什么</w:t>
      </w:r>
      <w:r>
        <w:rPr>
          <w:rFonts w:hint="eastAsia"/>
        </w:rPr>
        <w:t>）</w:t>
      </w:r>
      <w:r>
        <w:t>发出</w:t>
      </w:r>
      <w:r>
        <w:rPr>
          <w:rFonts w:hint="eastAsia"/>
        </w:rPr>
        <w:t>的这个请求。</w:t>
      </w:r>
    </w:p>
    <w:p w:rsidR="00DB0F04" w:rsidRDefault="00DB0F04" w:rsidP="00DB0F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0F04">
        <w:rPr>
          <w:rFonts w:ascii="宋体" w:eastAsia="宋体" w:hAnsi="宋体" w:cs="宋体"/>
          <w:kern w:val="0"/>
          <w:sz w:val="24"/>
          <w:szCs w:val="24"/>
        </w:rPr>
        <w:t>Accept-Language</w:t>
      </w:r>
      <w:r>
        <w:rPr>
          <w:rFonts w:ascii="宋体" w:eastAsia="宋体" w:hAnsi="宋体" w:cs="宋体" w:hint="eastAsia"/>
          <w:kern w:val="0"/>
          <w:sz w:val="24"/>
          <w:szCs w:val="24"/>
        </w:rPr>
        <w:t>：请求代理端（</w:t>
      </w:r>
      <w:r>
        <w:rPr>
          <w:rFonts w:ascii="宋体" w:eastAsia="宋体" w:hAnsi="宋体" w:cs="宋体"/>
          <w:kern w:val="0"/>
          <w:sz w:val="24"/>
          <w:szCs w:val="24"/>
        </w:rPr>
        <w:t>浏览器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  <w:r>
        <w:rPr>
          <w:rFonts w:ascii="宋体" w:eastAsia="宋体" w:hAnsi="宋体" w:cs="宋体"/>
          <w:kern w:val="0"/>
          <w:sz w:val="24"/>
          <w:szCs w:val="24"/>
        </w:rPr>
        <w:t>可以</w:t>
      </w:r>
      <w:r>
        <w:rPr>
          <w:rFonts w:ascii="宋体" w:eastAsia="宋体" w:hAnsi="宋体" w:cs="宋体" w:hint="eastAsia"/>
          <w:kern w:val="0"/>
          <w:sz w:val="24"/>
          <w:szCs w:val="24"/>
        </w:rPr>
        <w:t>接受的语言类型。</w:t>
      </w:r>
    </w:p>
    <w:p w:rsidR="00DB0F04" w:rsidRDefault="00DB0F04" w:rsidP="00DB0F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Accept：请求代理端（</w:t>
      </w:r>
      <w:r>
        <w:rPr>
          <w:rFonts w:ascii="宋体" w:eastAsia="宋体" w:hAnsi="宋体" w:cs="宋体"/>
          <w:kern w:val="0"/>
          <w:sz w:val="24"/>
          <w:szCs w:val="24"/>
        </w:rPr>
        <w:t>浏览器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  <w:r>
        <w:rPr>
          <w:rFonts w:ascii="宋体" w:eastAsia="宋体" w:hAnsi="宋体" w:cs="宋体"/>
          <w:kern w:val="0"/>
          <w:sz w:val="24"/>
          <w:szCs w:val="24"/>
        </w:rPr>
        <w:t>可以</w:t>
      </w:r>
      <w:r>
        <w:rPr>
          <w:rFonts w:ascii="宋体" w:eastAsia="宋体" w:hAnsi="宋体" w:cs="宋体" w:hint="eastAsia"/>
          <w:kern w:val="0"/>
          <w:sz w:val="24"/>
          <w:szCs w:val="24"/>
        </w:rPr>
        <w:t>接受的，</w:t>
      </w:r>
      <w:r>
        <w:rPr>
          <w:rFonts w:ascii="宋体" w:eastAsia="宋体" w:hAnsi="宋体" w:cs="宋体"/>
          <w:kern w:val="0"/>
          <w:sz w:val="24"/>
          <w:szCs w:val="24"/>
        </w:rPr>
        <w:t>内容类型</w:t>
      </w:r>
    </w:p>
    <w:p w:rsidR="00DC22CA" w:rsidRDefault="00DC22CA" w:rsidP="00DB0F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Accept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-Encoding: </w:t>
      </w:r>
      <w:r>
        <w:rPr>
          <w:rFonts w:ascii="宋体" w:eastAsia="宋体" w:hAnsi="宋体" w:cs="宋体" w:hint="eastAsia"/>
          <w:kern w:val="0"/>
          <w:sz w:val="24"/>
          <w:szCs w:val="24"/>
        </w:rPr>
        <w:t>请求代理端（</w:t>
      </w:r>
      <w:r>
        <w:rPr>
          <w:rFonts w:ascii="宋体" w:eastAsia="宋体" w:hAnsi="宋体" w:cs="宋体"/>
          <w:kern w:val="0"/>
          <w:sz w:val="24"/>
          <w:szCs w:val="24"/>
        </w:rPr>
        <w:t>浏览器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  <w:r>
        <w:rPr>
          <w:rFonts w:ascii="宋体" w:eastAsia="宋体" w:hAnsi="宋体" w:cs="宋体"/>
          <w:kern w:val="0"/>
          <w:sz w:val="24"/>
          <w:szCs w:val="24"/>
        </w:rPr>
        <w:t>可以</w:t>
      </w:r>
      <w:r>
        <w:rPr>
          <w:rFonts w:ascii="宋体" w:eastAsia="宋体" w:hAnsi="宋体" w:cs="宋体" w:hint="eastAsia"/>
          <w:kern w:val="0"/>
          <w:sz w:val="24"/>
          <w:szCs w:val="24"/>
        </w:rPr>
        <w:t>接受的编码类型，</w:t>
      </w:r>
      <w:r>
        <w:rPr>
          <w:rFonts w:ascii="宋体" w:eastAsia="宋体" w:hAnsi="宋体" w:cs="宋体"/>
          <w:kern w:val="0"/>
          <w:sz w:val="24"/>
          <w:szCs w:val="24"/>
        </w:rPr>
        <w:t>指的</w:t>
      </w:r>
      <w:r>
        <w:rPr>
          <w:rFonts w:ascii="宋体" w:eastAsia="宋体" w:hAnsi="宋体" w:cs="宋体" w:hint="eastAsia"/>
          <w:kern w:val="0"/>
          <w:sz w:val="24"/>
          <w:szCs w:val="24"/>
        </w:rPr>
        <w:t>压缩相关。</w:t>
      </w:r>
    </w:p>
    <w:p w:rsidR="00586B75" w:rsidRDefault="00586B75" w:rsidP="00DB0F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Host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请求的主机名。</w:t>
      </w:r>
    </w:p>
    <w:p w:rsidR="00586B75" w:rsidRDefault="00586B75" w:rsidP="00DB0F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C</w:t>
      </w:r>
      <w:r>
        <w:rPr>
          <w:rFonts w:ascii="宋体" w:eastAsia="宋体" w:hAnsi="宋体" w:cs="宋体" w:hint="eastAsia"/>
          <w:kern w:val="0"/>
          <w:sz w:val="24"/>
          <w:szCs w:val="24"/>
        </w:rPr>
        <w:t>onnection：连接类型。</w:t>
      </w:r>
      <w:r w:rsidR="00491130">
        <w:rPr>
          <w:rFonts w:ascii="宋体" w:eastAsia="宋体" w:hAnsi="宋体" w:cs="宋体" w:hint="eastAsia"/>
          <w:kern w:val="0"/>
          <w:sz w:val="24"/>
          <w:szCs w:val="24"/>
        </w:rPr>
        <w:t>http</w:t>
      </w:r>
      <w:r w:rsidR="00491130">
        <w:rPr>
          <w:rFonts w:ascii="宋体" w:eastAsia="宋体" w:hAnsi="宋体" w:cs="宋体"/>
          <w:kern w:val="0"/>
          <w:sz w:val="24"/>
          <w:szCs w:val="24"/>
        </w:rPr>
        <w:t xml:space="preserve">/1.1 </w:t>
      </w:r>
      <w:r w:rsidR="00491130">
        <w:rPr>
          <w:rFonts w:ascii="宋体" w:eastAsia="宋体" w:hAnsi="宋体" w:cs="宋体" w:hint="eastAsia"/>
          <w:kern w:val="0"/>
          <w:sz w:val="24"/>
          <w:szCs w:val="24"/>
        </w:rPr>
        <w:t>新标准。响应结束是否立即断开TCP连接。</w:t>
      </w:r>
    </w:p>
    <w:p w:rsidR="00491130" w:rsidRDefault="00491130" w:rsidP="00DB0F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值：keep</w:t>
      </w:r>
      <w:r>
        <w:rPr>
          <w:rFonts w:ascii="宋体" w:eastAsia="宋体" w:hAnsi="宋体" w:cs="宋体"/>
          <w:kern w:val="0"/>
          <w:sz w:val="24"/>
          <w:szCs w:val="24"/>
        </w:rPr>
        <w:t>-alive</w:t>
      </w:r>
      <w:r>
        <w:rPr>
          <w:rFonts w:ascii="宋体" w:eastAsia="宋体" w:hAnsi="宋体" w:cs="宋体" w:hint="eastAsia"/>
          <w:kern w:val="0"/>
          <w:sz w:val="24"/>
          <w:szCs w:val="24"/>
        </w:rPr>
        <w:t>， 短时间内保持连接。</w:t>
      </w:r>
      <w:r>
        <w:rPr>
          <w:rFonts w:ascii="宋体" w:eastAsia="宋体" w:hAnsi="宋体" w:cs="宋体"/>
          <w:kern w:val="0"/>
          <w:sz w:val="24"/>
          <w:szCs w:val="24"/>
        </w:rPr>
        <w:t>C</w:t>
      </w:r>
      <w:r>
        <w:rPr>
          <w:rFonts w:ascii="宋体" w:eastAsia="宋体" w:hAnsi="宋体" w:cs="宋体" w:hint="eastAsia"/>
          <w:kern w:val="0"/>
          <w:sz w:val="24"/>
          <w:szCs w:val="24"/>
        </w:rPr>
        <w:t>lose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  <w:r>
        <w:rPr>
          <w:rFonts w:ascii="宋体" w:eastAsia="宋体" w:hAnsi="宋体" w:cs="宋体" w:hint="eastAsia"/>
          <w:kern w:val="0"/>
          <w:sz w:val="24"/>
          <w:szCs w:val="24"/>
        </w:rPr>
        <w:t>立即关闭。</w:t>
      </w:r>
    </w:p>
    <w:p w:rsidR="00491130" w:rsidRPr="00DB0F04" w:rsidRDefault="00491130" w:rsidP="00DB0F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Cookie：</w:t>
      </w:r>
      <w:r>
        <w:rPr>
          <w:rFonts w:ascii="宋体" w:eastAsia="宋体" w:hAnsi="宋体" w:cs="宋体"/>
          <w:kern w:val="0"/>
          <w:sz w:val="24"/>
          <w:szCs w:val="24"/>
        </w:rPr>
        <w:t>携带</w:t>
      </w:r>
      <w:r>
        <w:rPr>
          <w:rFonts w:ascii="宋体" w:eastAsia="宋体" w:hAnsi="宋体" w:cs="宋体" w:hint="eastAsia"/>
          <w:kern w:val="0"/>
          <w:sz w:val="24"/>
          <w:szCs w:val="24"/>
        </w:rPr>
        <w:t>的COOKIE！</w:t>
      </w:r>
    </w:p>
    <w:p w:rsidR="00DB0F04" w:rsidRDefault="00DB0F04" w:rsidP="00C77BD1"/>
    <w:p w:rsidR="00491130" w:rsidRDefault="00491130" w:rsidP="00C77BD1"/>
    <w:p w:rsidR="00491130" w:rsidRDefault="00491130" w:rsidP="00C77BD1">
      <w:r>
        <w:rPr>
          <w:rFonts w:hint="eastAsia"/>
        </w:rPr>
        <w:t>语法上：</w:t>
      </w:r>
    </w:p>
    <w:p w:rsidR="005563E1" w:rsidRDefault="00491130" w:rsidP="00C77BD1">
      <w:r>
        <w:rPr>
          <w:rFonts w:hint="eastAsia"/>
        </w:rPr>
        <w:t>每行表示一个头。</w:t>
      </w:r>
    </w:p>
    <w:p w:rsidR="005563E1" w:rsidRDefault="005563E1" w:rsidP="00C77BD1">
      <w:pPr>
        <w:rPr>
          <w:rFonts w:hint="eastAsia"/>
        </w:rPr>
      </w:pPr>
      <w:r>
        <w:rPr>
          <w:rFonts w:hint="eastAsia"/>
        </w:rPr>
        <w:t>行结束采用的是：回车</w:t>
      </w:r>
      <w:r>
        <w:rPr>
          <w:rFonts w:hint="eastAsia"/>
        </w:rPr>
        <w:t>+</w:t>
      </w:r>
      <w:r>
        <w:rPr>
          <w:rFonts w:hint="eastAsia"/>
        </w:rPr>
        <w:t>换行。</w:t>
      </w:r>
      <w:r w:rsidR="008D264C">
        <w:rPr>
          <w:rFonts w:hint="eastAsia"/>
        </w:rPr>
        <w:t xml:space="preserve"> </w:t>
      </w:r>
      <w:r w:rsidR="008D264C">
        <w:t>\r\n</w:t>
      </w:r>
      <w:r w:rsidR="00E81EB2">
        <w:t xml:space="preserve"> , </w:t>
      </w:r>
      <w:r w:rsidR="00E81EB2">
        <w:rPr>
          <w:rFonts w:hint="eastAsia"/>
        </w:rPr>
        <w:t>称之为</w:t>
      </w:r>
      <w:r w:rsidR="00E81EB2">
        <w:t>CRLF</w:t>
      </w:r>
    </w:p>
    <w:p w:rsidR="00491130" w:rsidRDefault="00491130" w:rsidP="00C77BD1">
      <w:r>
        <w:rPr>
          <w:rFonts w:hint="eastAsia"/>
        </w:rPr>
        <w:t>头由标识和内容组成，</w:t>
      </w:r>
      <w:r>
        <w:t>由</w:t>
      </w:r>
      <w:r>
        <w:rPr>
          <w:rFonts w:hint="eastAsia"/>
        </w:rPr>
        <w:t>冒号分隔！冒号要紧跟着标识。</w:t>
      </w:r>
    </w:p>
    <w:p w:rsidR="00997028" w:rsidRDefault="00997028" w:rsidP="00C77BD1">
      <w:r>
        <w:rPr>
          <w:rFonts w:hint="eastAsia"/>
        </w:rPr>
        <w:t>头以空行结束。</w:t>
      </w:r>
    </w:p>
    <w:p w:rsidR="00997028" w:rsidRDefault="00997028" w:rsidP="00C77BD1"/>
    <w:p w:rsidR="00997028" w:rsidRDefault="00997028" w:rsidP="00997028">
      <w:pPr>
        <w:pStyle w:val="3"/>
      </w:pPr>
      <w:r>
        <w:rPr>
          <w:rFonts w:hint="eastAsia"/>
        </w:rPr>
        <w:t>请求主体</w:t>
      </w:r>
    </w:p>
    <w:p w:rsidR="00997028" w:rsidRDefault="00997028" w:rsidP="00997028">
      <w:r>
        <w:rPr>
          <w:rFonts w:hint="eastAsia"/>
        </w:rPr>
        <w:t>请求的主体数据。</w:t>
      </w:r>
    </w:p>
    <w:p w:rsidR="00997028" w:rsidRDefault="00997028" w:rsidP="00997028">
      <w:r>
        <w:rPr>
          <w:rFonts w:hint="eastAsia"/>
        </w:rPr>
        <w:t>通常在使用</w:t>
      </w:r>
      <w:r>
        <w:rPr>
          <w:rFonts w:hint="eastAsia"/>
        </w:rPr>
        <w:t>POST</w:t>
      </w:r>
      <w:r>
        <w:rPr>
          <w:rFonts w:hint="eastAsia"/>
        </w:rPr>
        <w:t>方式发出请求时，</w:t>
      </w:r>
      <w:r>
        <w:t>POST</w:t>
      </w:r>
      <w:r>
        <w:rPr>
          <w:rFonts w:hint="eastAsia"/>
        </w:rPr>
        <w:t>数据就在请求主体中传输！</w:t>
      </w:r>
    </w:p>
    <w:p w:rsidR="000737B8" w:rsidRDefault="000737B8" w:rsidP="00997028"/>
    <w:p w:rsidR="000737B8" w:rsidRDefault="000737B8" w:rsidP="00997028"/>
    <w:p w:rsidR="000737B8" w:rsidRDefault="000737B8" w:rsidP="000737B8">
      <w:pPr>
        <w:pStyle w:val="2"/>
      </w:pPr>
      <w:r>
        <w:rPr>
          <w:rFonts w:hint="eastAsia"/>
        </w:rPr>
        <w:t>操作请求</w:t>
      </w:r>
    </w:p>
    <w:p w:rsidR="000737B8" w:rsidRDefault="000737B8" w:rsidP="000737B8">
      <w:r>
        <w:tab/>
      </w:r>
      <w:r>
        <w:rPr>
          <w:rFonts w:hint="eastAsia"/>
        </w:rPr>
        <w:t>在服务器端接受到浏览器请求后，</w:t>
      </w:r>
      <w:r>
        <w:t>利用</w:t>
      </w:r>
      <w:r>
        <w:rPr>
          <w:rFonts w:hint="eastAsia"/>
        </w:rPr>
        <w:t>相应的请求信息完成操作</w:t>
      </w:r>
    </w:p>
    <w:p w:rsidR="000737B8" w:rsidRPr="000737B8" w:rsidRDefault="000737B8" w:rsidP="000737B8">
      <w:pPr>
        <w:pStyle w:val="3"/>
        <w:rPr>
          <w:rFonts w:hint="eastAsia"/>
        </w:rPr>
      </w:pPr>
      <w:r>
        <w:rPr>
          <w:rFonts w:hint="eastAsia"/>
        </w:rPr>
        <w:t>返回来源页</w:t>
      </w:r>
    </w:p>
    <w:p w:rsidR="008F2886" w:rsidRDefault="00255613" w:rsidP="00997028">
      <w:r>
        <w:rPr>
          <w:rFonts w:hint="eastAsia"/>
        </w:rPr>
        <w:t>利用请求头当中的来源完成的：</w:t>
      </w:r>
    </w:p>
    <w:p w:rsidR="00255613" w:rsidRDefault="00586A91" w:rsidP="00997028">
      <w:proofErr w:type="spellStart"/>
      <w:r>
        <w:t>Referer</w:t>
      </w:r>
      <w:proofErr w:type="spellEnd"/>
      <w:r>
        <w:rPr>
          <w:rFonts w:hint="eastAsia"/>
        </w:rPr>
        <w:t>表示请求来源！</w:t>
      </w:r>
    </w:p>
    <w:p w:rsidR="0032350C" w:rsidRDefault="0032350C" w:rsidP="00997028">
      <w:r>
        <w:rPr>
          <w:noProof/>
        </w:rPr>
        <w:drawing>
          <wp:inline distT="0" distB="0" distL="0" distR="0" wp14:anchorId="1F55DAEB" wp14:editId="642AD90F">
            <wp:extent cx="5238750" cy="14001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03" w:rsidRDefault="00D72003" w:rsidP="00997028"/>
    <w:p w:rsidR="00D72003" w:rsidRDefault="00D72003" w:rsidP="00997028">
      <w:r>
        <w:rPr>
          <w:rFonts w:hint="eastAsia"/>
        </w:rPr>
        <w:t>实现如下：</w:t>
      </w:r>
    </w:p>
    <w:p w:rsidR="00D72003" w:rsidRDefault="00D72003" w:rsidP="00997028">
      <w:r>
        <w:rPr>
          <w:noProof/>
        </w:rPr>
        <w:lastRenderedPageBreak/>
        <w:drawing>
          <wp:inline distT="0" distB="0" distL="0" distR="0" wp14:anchorId="0E92EF8F" wp14:editId="6B4A86E8">
            <wp:extent cx="5274310" cy="11207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2B" w:rsidRDefault="004D032B" w:rsidP="00997028"/>
    <w:p w:rsidR="004D032B" w:rsidRDefault="004D032B" w:rsidP="004D032B">
      <w:pPr>
        <w:pStyle w:val="3"/>
      </w:pPr>
      <w:r>
        <w:t>I18n</w:t>
      </w:r>
      <w:r>
        <w:rPr>
          <w:rFonts w:hint="eastAsia"/>
        </w:rPr>
        <w:t>程序，</w:t>
      </w:r>
      <w:r>
        <w:t>国际化</w:t>
      </w:r>
      <w:r>
        <w:rPr>
          <w:rFonts w:hint="eastAsia"/>
        </w:rPr>
        <w:t>程序</w:t>
      </w:r>
    </w:p>
    <w:p w:rsidR="004D032B" w:rsidRDefault="004D032B" w:rsidP="004D032B">
      <w:r>
        <w:rPr>
          <w:rFonts w:hint="eastAsia"/>
        </w:rPr>
        <w:t>多语言程序</w:t>
      </w:r>
    </w:p>
    <w:p w:rsidR="00CA1F1F" w:rsidRDefault="00CA1F1F" w:rsidP="004D032B">
      <w:r>
        <w:t>i18n</w:t>
      </w:r>
      <w:r>
        <w:t>（其来源是英文单词</w:t>
      </w:r>
      <w:r>
        <w:t xml:space="preserve"> internationalization</w:t>
      </w:r>
      <w:r>
        <w:t>的首末字符</w:t>
      </w:r>
      <w:proofErr w:type="spellStart"/>
      <w:r>
        <w:t>i</w:t>
      </w:r>
      <w:proofErr w:type="spellEnd"/>
      <w:r>
        <w:t>和</w:t>
      </w:r>
      <w:r>
        <w:t>n</w:t>
      </w:r>
      <w:r>
        <w:t>，</w:t>
      </w:r>
      <w:r>
        <w:t>18</w:t>
      </w:r>
      <w:r>
        <w:t>为中间的字符数）是</w:t>
      </w:r>
      <w:r>
        <w:t>“</w:t>
      </w:r>
      <w:r>
        <w:t>国际化</w:t>
      </w:r>
      <w:r>
        <w:t>”</w:t>
      </w:r>
      <w:r>
        <w:t>的简称</w:t>
      </w:r>
    </w:p>
    <w:p w:rsidR="0055450A" w:rsidRDefault="0055450A" w:rsidP="004D032B"/>
    <w:p w:rsidR="00830DA4" w:rsidRDefault="00830DA4" w:rsidP="004D032B">
      <w:r>
        <w:rPr>
          <w:rFonts w:hint="eastAsia"/>
        </w:rPr>
        <w:t>项目支持多种语言的展示</w:t>
      </w:r>
      <w:r w:rsidR="00CC7F8C">
        <w:rPr>
          <w:rFonts w:hint="eastAsia"/>
        </w:rPr>
        <w:t>。</w:t>
      </w:r>
    </w:p>
    <w:p w:rsidR="00CC7F8C" w:rsidRDefault="00CC7F8C" w:rsidP="004D032B">
      <w:r>
        <w:rPr>
          <w:rFonts w:hint="eastAsia"/>
        </w:rPr>
        <w:t>为不同的浏览器需求展示不同的语言。</w:t>
      </w:r>
    </w:p>
    <w:p w:rsidR="007A66B6" w:rsidRDefault="007A66B6" w:rsidP="004D032B"/>
    <w:p w:rsidR="007A66B6" w:rsidRDefault="007A66B6" w:rsidP="004D032B">
      <w:r>
        <w:rPr>
          <w:rFonts w:hint="eastAsia"/>
        </w:rPr>
        <w:t>核心：</w:t>
      </w:r>
      <w:r>
        <w:t>如何</w:t>
      </w:r>
      <w:r>
        <w:rPr>
          <w:rFonts w:hint="eastAsia"/>
        </w:rPr>
        <w:t>知道浏览器需要哪种语言？</w:t>
      </w:r>
      <w:r>
        <w:t>浏览器</w:t>
      </w:r>
      <w:r>
        <w:rPr>
          <w:rFonts w:hint="eastAsia"/>
        </w:rPr>
        <w:t>请求时携带</w:t>
      </w:r>
      <w:r>
        <w:rPr>
          <w:rFonts w:hint="eastAsia"/>
        </w:rPr>
        <w:t>Accept</w:t>
      </w:r>
      <w:r>
        <w:t>-Language</w:t>
      </w:r>
      <w:r>
        <w:rPr>
          <w:rFonts w:hint="eastAsia"/>
        </w:rPr>
        <w:t>头，</w:t>
      </w:r>
      <w:r>
        <w:t>表示</w:t>
      </w:r>
      <w:r>
        <w:rPr>
          <w:rFonts w:hint="eastAsia"/>
        </w:rPr>
        <w:t>可以接受的语言！</w:t>
      </w:r>
    </w:p>
    <w:p w:rsidR="00DA1465" w:rsidRDefault="00DA1465" w:rsidP="004D032B"/>
    <w:p w:rsidR="00DA1465" w:rsidRDefault="00DA1465" w:rsidP="004D032B"/>
    <w:p w:rsidR="00DA1465" w:rsidRDefault="00DA1465" w:rsidP="00DA1465">
      <w:pPr>
        <w:pStyle w:val="4"/>
      </w:pPr>
      <w:r>
        <w:rPr>
          <w:rFonts w:hint="eastAsia"/>
        </w:rPr>
        <w:t>项目支持多语言</w:t>
      </w:r>
      <w:r w:rsidR="00F807B9">
        <w:rPr>
          <w:rFonts w:hint="eastAsia"/>
        </w:rPr>
        <w:t>？</w:t>
      </w:r>
    </w:p>
    <w:p w:rsidR="00DA1465" w:rsidRDefault="005B71F0" w:rsidP="004D032B">
      <w:r>
        <w:rPr>
          <w:rFonts w:hint="eastAsia"/>
        </w:rPr>
        <w:t>通过不同的翻译文件完成的。</w:t>
      </w:r>
    </w:p>
    <w:p w:rsidR="00164A94" w:rsidRDefault="00164A94" w:rsidP="004D032B">
      <w:r>
        <w:rPr>
          <w:noProof/>
        </w:rPr>
        <w:drawing>
          <wp:inline distT="0" distB="0" distL="0" distR="0" wp14:anchorId="72C1F41A" wp14:editId="718BADFD">
            <wp:extent cx="1571625" cy="561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36" w:rsidRDefault="00061136" w:rsidP="004D032B"/>
    <w:p w:rsidR="00061136" w:rsidRDefault="00061136" w:rsidP="004D032B">
      <w:proofErr w:type="spellStart"/>
      <w:proofErr w:type="gramStart"/>
      <w:r>
        <w:t>Strpos</w:t>
      </w:r>
      <w:proofErr w:type="spellEnd"/>
      <w:r>
        <w:t>(</w:t>
      </w:r>
      <w:proofErr w:type="gramEnd"/>
      <w:r w:rsidR="00F807B9">
        <w:t>’</w:t>
      </w:r>
      <w:proofErr w:type="spellStart"/>
      <w:r w:rsidR="00F807B9">
        <w:t>abcda</w:t>
      </w:r>
      <w:proofErr w:type="spellEnd"/>
      <w:r w:rsidR="00F807B9">
        <w:t>’, ‘a’</w:t>
      </w:r>
      <w:r>
        <w:t>)</w:t>
      </w:r>
      <w:r w:rsidR="00F807B9">
        <w:t xml:space="preserve"> = 0</w:t>
      </w:r>
    </w:p>
    <w:p w:rsidR="00061136" w:rsidRPr="00CC7F8C" w:rsidRDefault="00061136" w:rsidP="004D032B">
      <w:pPr>
        <w:rPr>
          <w:rFonts w:hint="eastAsia"/>
        </w:rPr>
      </w:pPr>
      <w:r>
        <w:rPr>
          <w:rFonts w:hint="eastAsia"/>
        </w:rPr>
        <w:t>某个字符串</w:t>
      </w:r>
      <w:r w:rsidR="00F807B9">
        <w:rPr>
          <w:rFonts w:hint="eastAsia"/>
        </w:rPr>
        <w:t>首次</w:t>
      </w:r>
      <w:r>
        <w:rPr>
          <w:rFonts w:hint="eastAsia"/>
        </w:rPr>
        <w:t>出现的位置！</w:t>
      </w:r>
    </w:p>
    <w:p w:rsidR="0055450A" w:rsidRDefault="00F807B9" w:rsidP="004D032B">
      <w:r>
        <w:rPr>
          <w:noProof/>
        </w:rPr>
        <w:drawing>
          <wp:inline distT="0" distB="0" distL="0" distR="0" wp14:anchorId="575A8284" wp14:editId="137E8CB9">
            <wp:extent cx="5274310" cy="22999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B9" w:rsidRDefault="00F807B9" w:rsidP="004D032B"/>
    <w:p w:rsidR="00F807B9" w:rsidRDefault="00F807B9" w:rsidP="00F807B9">
      <w:pPr>
        <w:pStyle w:val="4"/>
      </w:pPr>
      <w:r>
        <w:rPr>
          <w:rFonts w:hint="eastAsia"/>
        </w:rPr>
        <w:t>浏览器需要哪种语言？</w:t>
      </w:r>
    </w:p>
    <w:p w:rsidR="00F807B9" w:rsidRDefault="00F807B9" w:rsidP="00F807B9">
      <w:r>
        <w:rPr>
          <w:rFonts w:hint="eastAsia"/>
        </w:rPr>
        <w:t>请求头信息中的</w:t>
      </w:r>
      <w:r>
        <w:rPr>
          <w:rFonts w:hint="eastAsia"/>
        </w:rPr>
        <w:t>Accept-L</w:t>
      </w:r>
      <w:r>
        <w:t>anguage</w:t>
      </w:r>
    </w:p>
    <w:p w:rsidR="00E372AF" w:rsidRDefault="006A683E" w:rsidP="00F807B9">
      <w:proofErr w:type="spellStart"/>
      <w:r>
        <w:t>Str_replace</w:t>
      </w:r>
      <w:proofErr w:type="spellEnd"/>
      <w:r>
        <w:t>(‘</w:t>
      </w:r>
      <w:r>
        <w:rPr>
          <w:rFonts w:hint="eastAsia"/>
        </w:rPr>
        <w:t>查找</w:t>
      </w:r>
      <w:r>
        <w:t>’, ‘</w:t>
      </w:r>
      <w:r>
        <w:rPr>
          <w:rFonts w:hint="eastAsia"/>
        </w:rPr>
        <w:t>替换</w:t>
      </w:r>
      <w:r>
        <w:t xml:space="preserve">’, </w:t>
      </w:r>
      <w:r>
        <w:rPr>
          <w:rFonts w:hint="eastAsia"/>
        </w:rPr>
        <w:t>字符串</w:t>
      </w:r>
      <w:r>
        <w:rPr>
          <w:rFonts w:hint="eastAsia"/>
        </w:rPr>
        <w:t>)</w:t>
      </w:r>
    </w:p>
    <w:p w:rsidR="00B37ED2" w:rsidRDefault="00B37ED2" w:rsidP="00F807B9">
      <w:r>
        <w:rPr>
          <w:noProof/>
        </w:rPr>
        <w:drawing>
          <wp:inline distT="0" distB="0" distL="0" distR="0" wp14:anchorId="57DA2A82" wp14:editId="7AC229F8">
            <wp:extent cx="5274310" cy="24066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D2" w:rsidRDefault="00B37ED2" w:rsidP="00F807B9"/>
    <w:p w:rsidR="00B37ED2" w:rsidRDefault="00B37ED2" w:rsidP="00F807B9"/>
    <w:p w:rsidR="00B37ED2" w:rsidRDefault="00B37ED2" w:rsidP="00B37ED2">
      <w:pPr>
        <w:pStyle w:val="4"/>
      </w:pPr>
      <w:r>
        <w:rPr>
          <w:rFonts w:hint="eastAsia"/>
        </w:rPr>
        <w:t>确定响应语言</w:t>
      </w:r>
    </w:p>
    <w:p w:rsidR="00B37ED2" w:rsidRDefault="00B37ED2" w:rsidP="00B37ED2">
      <w:r>
        <w:rPr>
          <w:rFonts w:hint="eastAsia"/>
        </w:rPr>
        <w:t>找到浏览器最希望的。</w:t>
      </w:r>
    </w:p>
    <w:p w:rsidR="00823DBE" w:rsidRDefault="00823DBE" w:rsidP="00B37ED2">
      <w:r>
        <w:rPr>
          <w:noProof/>
        </w:rPr>
        <w:drawing>
          <wp:inline distT="0" distB="0" distL="0" distR="0" wp14:anchorId="7F6578D6" wp14:editId="78863E9B">
            <wp:extent cx="5274310" cy="281686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BE" w:rsidRDefault="00823DBE" w:rsidP="00B37ED2"/>
    <w:p w:rsidR="00823DBE" w:rsidRDefault="00823DBE" w:rsidP="00823DBE">
      <w:pPr>
        <w:pStyle w:val="4"/>
      </w:pPr>
      <w:r>
        <w:rPr>
          <w:rFonts w:hint="eastAsia"/>
        </w:rPr>
        <w:lastRenderedPageBreak/>
        <w:t>利用语言文件，</w:t>
      </w:r>
      <w:r>
        <w:t>完成</w:t>
      </w:r>
      <w:r>
        <w:rPr>
          <w:rFonts w:hint="eastAsia"/>
        </w:rPr>
        <w:t>展示</w:t>
      </w:r>
    </w:p>
    <w:p w:rsidR="00823DBE" w:rsidRDefault="00BD6F4D" w:rsidP="00823DBE">
      <w:r>
        <w:rPr>
          <w:noProof/>
        </w:rPr>
        <w:drawing>
          <wp:inline distT="0" distB="0" distL="0" distR="0" wp14:anchorId="6B8A0D4A" wp14:editId="4E766408">
            <wp:extent cx="5274310" cy="53213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84" w:rsidRDefault="00D52D84" w:rsidP="00823DBE"/>
    <w:p w:rsidR="00D52D84" w:rsidRDefault="00D52D84" w:rsidP="00823DBE"/>
    <w:p w:rsidR="00D52D84" w:rsidRDefault="00D52D84" w:rsidP="00D52D84">
      <w:pPr>
        <w:pStyle w:val="2"/>
      </w:pPr>
      <w:r>
        <w:rPr>
          <w:rFonts w:hint="eastAsia"/>
        </w:rPr>
        <w:t>响应的格式</w:t>
      </w:r>
    </w:p>
    <w:p w:rsidR="00D52D84" w:rsidRDefault="003938AC" w:rsidP="00D52D84">
      <w:r>
        <w:rPr>
          <w:noProof/>
        </w:rPr>
        <w:drawing>
          <wp:inline distT="0" distB="0" distL="0" distR="0" wp14:anchorId="5ECD40E6" wp14:editId="4FD99E8F">
            <wp:extent cx="4610100" cy="13239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33" w:rsidRDefault="001B2333" w:rsidP="00D52D84">
      <w:pPr>
        <w:rPr>
          <w:rFonts w:hint="eastAsia"/>
        </w:rPr>
      </w:pPr>
      <w:r>
        <w:rPr>
          <w:noProof/>
        </w:rPr>
        <w:drawing>
          <wp:inline distT="0" distB="0" distL="0" distR="0" wp14:anchorId="4DC8A4EB" wp14:editId="256BA031">
            <wp:extent cx="2581275" cy="8953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AC" w:rsidRDefault="003938AC" w:rsidP="00D52D84">
      <w:r>
        <w:rPr>
          <w:rFonts w:hint="eastAsia"/>
        </w:rPr>
        <w:t>典型的响应数据。</w:t>
      </w:r>
    </w:p>
    <w:p w:rsidR="003938AC" w:rsidRDefault="003938AC" w:rsidP="00D52D84"/>
    <w:p w:rsidR="003938AC" w:rsidRDefault="003938AC" w:rsidP="00D52D84">
      <w:r>
        <w:rPr>
          <w:rFonts w:hint="eastAsia"/>
        </w:rPr>
        <w:t>分成三部分：</w:t>
      </w:r>
    </w:p>
    <w:p w:rsidR="003938AC" w:rsidRDefault="003938AC" w:rsidP="00D52D84">
      <w:r>
        <w:rPr>
          <w:rFonts w:hint="eastAsia"/>
        </w:rPr>
        <w:t>响应行：</w:t>
      </w:r>
      <w:r>
        <w:t>响应</w:t>
      </w:r>
      <w:r>
        <w:rPr>
          <w:rFonts w:hint="eastAsia"/>
        </w:rPr>
        <w:t>的第一行</w:t>
      </w:r>
    </w:p>
    <w:p w:rsidR="003938AC" w:rsidRDefault="003938AC" w:rsidP="00D52D84">
      <w:r>
        <w:rPr>
          <w:rFonts w:hint="eastAsia"/>
        </w:rPr>
        <w:t>响应头：</w:t>
      </w:r>
      <w:r w:rsidR="001B2333">
        <w:rPr>
          <w:rFonts w:hint="eastAsia"/>
        </w:rPr>
        <w:t>服务器需要浏览器知道一些信息。</w:t>
      </w:r>
    </w:p>
    <w:p w:rsidR="003938AC" w:rsidRDefault="003938AC" w:rsidP="00D52D84">
      <w:r>
        <w:rPr>
          <w:rFonts w:hint="eastAsia"/>
        </w:rPr>
        <w:t>响应主体：主体数据，</w:t>
      </w:r>
      <w:r>
        <w:t>用于</w:t>
      </w:r>
      <w:r>
        <w:rPr>
          <w:rFonts w:hint="eastAsia"/>
        </w:rPr>
        <w:t>展示！</w:t>
      </w:r>
    </w:p>
    <w:p w:rsidR="005E02D1" w:rsidRDefault="005E02D1" w:rsidP="00D52D84"/>
    <w:p w:rsidR="005E02D1" w:rsidRDefault="005E02D1" w:rsidP="005E02D1">
      <w:pPr>
        <w:pStyle w:val="3"/>
      </w:pPr>
      <w:r>
        <w:rPr>
          <w:rFonts w:hint="eastAsia"/>
        </w:rPr>
        <w:t>响应行</w:t>
      </w:r>
    </w:p>
    <w:p w:rsidR="005E02D1" w:rsidRDefault="005E02D1" w:rsidP="005E02D1">
      <w:r>
        <w:rPr>
          <w:rFonts w:hint="eastAsia"/>
        </w:rPr>
        <w:t>协议版本</w:t>
      </w:r>
      <w:r>
        <w:rPr>
          <w:rFonts w:hint="eastAsia"/>
        </w:rPr>
        <w:t xml:space="preserve"> </w:t>
      </w:r>
      <w:r>
        <w:rPr>
          <w:rFonts w:hint="eastAsia"/>
        </w:rPr>
        <w:t>响应状态码</w:t>
      </w:r>
      <w:r>
        <w:rPr>
          <w:rFonts w:hint="eastAsia"/>
        </w:rPr>
        <w:t xml:space="preserve"> </w:t>
      </w:r>
      <w:r>
        <w:rPr>
          <w:rFonts w:hint="eastAsia"/>
        </w:rPr>
        <w:t>状态消息</w:t>
      </w:r>
    </w:p>
    <w:p w:rsidR="005E02D1" w:rsidRDefault="005E02D1" w:rsidP="005E02D1"/>
    <w:p w:rsidR="003938AC" w:rsidRDefault="005E02D1" w:rsidP="00D52D84">
      <w:r>
        <w:rPr>
          <w:rFonts w:hint="eastAsia"/>
        </w:rPr>
        <w:t>状态码：</w:t>
      </w:r>
      <w:r>
        <w:t>响应</w:t>
      </w:r>
      <w:r>
        <w:rPr>
          <w:rFonts w:hint="eastAsia"/>
        </w:rPr>
        <w:t>结果。</w:t>
      </w:r>
      <w:r>
        <w:t>与</w:t>
      </w:r>
      <w:r>
        <w:rPr>
          <w:rFonts w:hint="eastAsia"/>
        </w:rPr>
        <w:t>状态消息一一对应的。</w:t>
      </w:r>
    </w:p>
    <w:p w:rsidR="005E02D1" w:rsidRDefault="005E02D1" w:rsidP="00D52D84"/>
    <w:p w:rsidR="005E02D1" w:rsidRDefault="005E02D1" w:rsidP="00D52D84">
      <w:r>
        <w:rPr>
          <w:rFonts w:hint="eastAsia"/>
        </w:rPr>
        <w:t>告知浏览器（</w:t>
      </w:r>
      <w:r>
        <w:t>请求</w:t>
      </w:r>
      <w:r>
        <w:rPr>
          <w:rFonts w:hint="eastAsia"/>
        </w:rPr>
        <w:t>代理端）</w:t>
      </w:r>
      <w:r>
        <w:t>，当前</w:t>
      </w:r>
      <w:r>
        <w:rPr>
          <w:rFonts w:hint="eastAsia"/>
        </w:rPr>
        <w:t>响应的结果。</w:t>
      </w:r>
    </w:p>
    <w:p w:rsidR="005E02D1" w:rsidRDefault="005E02D1" w:rsidP="00D52D84"/>
    <w:p w:rsidR="005E02D1" w:rsidRDefault="005E02D1" w:rsidP="00D52D84">
      <w:r>
        <w:rPr>
          <w:rFonts w:hint="eastAsia"/>
        </w:rPr>
        <w:t>常用的状态码：</w:t>
      </w:r>
    </w:p>
    <w:p w:rsidR="005E02D1" w:rsidRDefault="005E02D1" w:rsidP="00D52D84">
      <w:r>
        <w:rPr>
          <w:rFonts w:hint="eastAsia"/>
        </w:rPr>
        <w:t>200</w:t>
      </w:r>
      <w:r>
        <w:rPr>
          <w:rFonts w:hint="eastAsia"/>
        </w:rPr>
        <w:tab/>
        <w:t>ok</w:t>
      </w:r>
      <w:r>
        <w:rPr>
          <w:rFonts w:hint="eastAsia"/>
        </w:rPr>
        <w:tab/>
      </w:r>
      <w:r>
        <w:rPr>
          <w:rFonts w:hint="eastAsia"/>
        </w:rPr>
        <w:t>成功</w:t>
      </w:r>
    </w:p>
    <w:p w:rsidR="005E02D1" w:rsidRDefault="005E02D1" w:rsidP="00D52D84">
      <w:r>
        <w:rPr>
          <w:rFonts w:hint="eastAsia"/>
        </w:rPr>
        <w:t xml:space="preserve">404 </w:t>
      </w:r>
      <w:r>
        <w:t xml:space="preserve">Not Found </w:t>
      </w:r>
      <w:r>
        <w:rPr>
          <w:rFonts w:hint="eastAsia"/>
        </w:rPr>
        <w:t>请求资源不存在</w:t>
      </w:r>
    </w:p>
    <w:p w:rsidR="005E02D1" w:rsidRDefault="005E02D1" w:rsidP="00D52D84">
      <w:r>
        <w:rPr>
          <w:rFonts w:hint="eastAsia"/>
        </w:rPr>
        <w:t>403 Forbidden</w:t>
      </w:r>
      <w:r>
        <w:rPr>
          <w:rFonts w:hint="eastAsia"/>
        </w:rPr>
        <w:tab/>
        <w:t xml:space="preserve"> </w:t>
      </w:r>
      <w:r>
        <w:rPr>
          <w:rFonts w:hint="eastAsia"/>
        </w:rPr>
        <w:t>请求被拒绝</w:t>
      </w:r>
    </w:p>
    <w:p w:rsidR="005E02D1" w:rsidRDefault="005E02D1" w:rsidP="00D52D84">
      <w:r>
        <w:rPr>
          <w:rFonts w:hint="eastAsia"/>
        </w:rPr>
        <w:lastRenderedPageBreak/>
        <w:t>302</w:t>
      </w:r>
      <w:r>
        <w:rPr>
          <w:rFonts w:hint="eastAsia"/>
        </w:rPr>
        <w:tab/>
      </w:r>
      <w:r>
        <w:t xml:space="preserve">Found </w:t>
      </w:r>
      <w:r>
        <w:rPr>
          <w:rFonts w:hint="eastAsia"/>
        </w:rPr>
        <w:t>重定向</w:t>
      </w:r>
    </w:p>
    <w:p w:rsidR="005E02D1" w:rsidRDefault="005E02D1" w:rsidP="00D52D84">
      <w:r>
        <w:rPr>
          <w:rFonts w:hint="eastAsia"/>
        </w:rPr>
        <w:t xml:space="preserve">500 </w:t>
      </w:r>
      <w:r>
        <w:t xml:space="preserve">Server Internal Error </w:t>
      </w:r>
      <w:r>
        <w:rPr>
          <w:rFonts w:hint="eastAsia"/>
        </w:rPr>
        <w:t>服务器内部错误</w:t>
      </w:r>
      <w:r w:rsidR="00374401">
        <w:rPr>
          <w:rFonts w:hint="eastAsia"/>
        </w:rPr>
        <w:t>，</w:t>
      </w:r>
      <w:r w:rsidR="00374401">
        <w:t>web</w:t>
      </w:r>
      <w:r w:rsidR="00374401">
        <w:rPr>
          <w:rFonts w:hint="eastAsia"/>
        </w:rPr>
        <w:t>服务器出了问题。</w:t>
      </w:r>
    </w:p>
    <w:p w:rsidR="0029220C" w:rsidRDefault="0029220C" w:rsidP="00D52D84"/>
    <w:p w:rsidR="0029220C" w:rsidRDefault="0029220C" w:rsidP="00D52D84">
      <w:r>
        <w:rPr>
          <w:rFonts w:hint="eastAsia"/>
        </w:rPr>
        <w:t>系列：</w:t>
      </w:r>
    </w:p>
    <w:p w:rsidR="0029220C" w:rsidRDefault="0029220C" w:rsidP="00D52D84">
      <w:r>
        <w:rPr>
          <w:rFonts w:hint="eastAsia"/>
        </w:rPr>
        <w:t>1</w:t>
      </w:r>
      <w:r>
        <w:t>XX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XX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t>XX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t>XX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t>XX</w:t>
      </w:r>
      <w:r>
        <w:rPr>
          <w:rFonts w:hint="eastAsia"/>
        </w:rPr>
        <w:t>：</w:t>
      </w:r>
    </w:p>
    <w:p w:rsidR="0029220C" w:rsidRDefault="0029220C" w:rsidP="0029220C">
      <w:r>
        <w:t xml:space="preserve">1xx: </w:t>
      </w:r>
      <w:r>
        <w:t>信息</w:t>
      </w:r>
    </w:p>
    <w:p w:rsidR="0029220C" w:rsidRDefault="0029220C" w:rsidP="0029220C">
      <w:r>
        <w:t xml:space="preserve">2xx: </w:t>
      </w:r>
      <w:r>
        <w:t>成功</w:t>
      </w:r>
    </w:p>
    <w:p w:rsidR="0029220C" w:rsidRDefault="0029220C" w:rsidP="0029220C">
      <w:r>
        <w:t xml:space="preserve">3xx: </w:t>
      </w:r>
      <w:r>
        <w:t>重定向</w:t>
      </w:r>
    </w:p>
    <w:p w:rsidR="0029220C" w:rsidRDefault="0029220C" w:rsidP="0029220C">
      <w:r>
        <w:t xml:space="preserve">4xx: </w:t>
      </w:r>
      <w:r>
        <w:t>客户端错误</w:t>
      </w:r>
    </w:p>
    <w:p w:rsidR="0029220C" w:rsidRDefault="0029220C" w:rsidP="0029220C">
      <w:r>
        <w:t xml:space="preserve">5xx: </w:t>
      </w:r>
      <w:r>
        <w:t>服务器错误</w:t>
      </w:r>
    </w:p>
    <w:p w:rsidR="0029220C" w:rsidRDefault="0029220C" w:rsidP="00D52D84"/>
    <w:p w:rsidR="00DB3D38" w:rsidRDefault="00DB3D38" w:rsidP="00D52D84"/>
    <w:p w:rsidR="00DB3D38" w:rsidRDefault="00DB3D38" w:rsidP="00DB3D38">
      <w:pPr>
        <w:pStyle w:val="3"/>
      </w:pPr>
      <w:r>
        <w:rPr>
          <w:rFonts w:hint="eastAsia"/>
        </w:rPr>
        <w:t>响应头</w:t>
      </w:r>
    </w:p>
    <w:p w:rsidR="00DB3D38" w:rsidRDefault="00DB3D38" w:rsidP="00DB3D38">
      <w:r>
        <w:rPr>
          <w:rFonts w:hint="eastAsia"/>
        </w:rPr>
        <w:t>服务器需要浏览器知道的信息</w:t>
      </w:r>
    </w:p>
    <w:p w:rsidR="00DB3D38" w:rsidRDefault="00DB3D38" w:rsidP="00DB3D38">
      <w:r>
        <w:t>D</w:t>
      </w:r>
      <w:r>
        <w:rPr>
          <w:rFonts w:hint="eastAsia"/>
        </w:rPr>
        <w:t>ate</w:t>
      </w:r>
      <w:r>
        <w:rPr>
          <w:rFonts w:hint="eastAsia"/>
        </w:rPr>
        <w:t>：</w:t>
      </w:r>
      <w:r>
        <w:t>响应</w:t>
      </w:r>
      <w:r>
        <w:rPr>
          <w:rFonts w:hint="eastAsia"/>
        </w:rPr>
        <w:t>时间</w:t>
      </w:r>
    </w:p>
    <w:p w:rsidR="00DB3D38" w:rsidRDefault="00DB3D38" w:rsidP="00DB3D38">
      <w:r>
        <w:t>Connection</w:t>
      </w:r>
      <w:r>
        <w:rPr>
          <w:rFonts w:hint="eastAsia"/>
        </w:rPr>
        <w:t>：</w:t>
      </w:r>
      <w:r>
        <w:t>连接</w:t>
      </w:r>
      <w:r>
        <w:rPr>
          <w:rFonts w:hint="eastAsia"/>
        </w:rPr>
        <w:t>类型</w:t>
      </w:r>
    </w:p>
    <w:p w:rsidR="00DB3D38" w:rsidRDefault="00DB3D38" w:rsidP="00DB3D38">
      <w:r>
        <w:t>Keep-Alive</w:t>
      </w:r>
      <w:r>
        <w:rPr>
          <w:rFonts w:hint="eastAsia"/>
        </w:rPr>
        <w:t>：</w:t>
      </w:r>
      <w:r>
        <w:t>保持</w:t>
      </w:r>
      <w:r>
        <w:rPr>
          <w:rFonts w:hint="eastAsia"/>
        </w:rPr>
        <w:t>连接的实效</w:t>
      </w:r>
    </w:p>
    <w:p w:rsidR="00DB3D38" w:rsidRDefault="00DB3D38" w:rsidP="00DB3D38">
      <w:pPr>
        <w:rPr>
          <w:rFonts w:hint="eastAsia"/>
        </w:rPr>
      </w:pPr>
      <w:r>
        <w:t>Content-Type</w:t>
      </w:r>
      <w:r>
        <w:rPr>
          <w:rFonts w:hint="eastAsia"/>
        </w:rPr>
        <w:t>：</w:t>
      </w:r>
      <w:r>
        <w:t>主体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</w:p>
    <w:p w:rsidR="00DB3D38" w:rsidRDefault="00DB3D38" w:rsidP="00DB3D38">
      <w:r>
        <w:t xml:space="preserve">Content-Length: </w:t>
      </w:r>
      <w:r>
        <w:rPr>
          <w:rFonts w:hint="eastAsia"/>
        </w:rPr>
        <w:t>主体的长度（</w:t>
      </w:r>
      <w:r>
        <w:t>字节</w:t>
      </w:r>
      <w:r>
        <w:rPr>
          <w:rFonts w:hint="eastAsia"/>
        </w:rPr>
        <w:t>）</w:t>
      </w:r>
    </w:p>
    <w:p w:rsidR="005E657C" w:rsidRDefault="005E657C" w:rsidP="00DB3D38">
      <w:pPr>
        <w:rPr>
          <w:rFonts w:hint="eastAsia"/>
        </w:rPr>
      </w:pPr>
      <w:r>
        <w:rPr>
          <w:rFonts w:hint="eastAsia"/>
        </w:rPr>
        <w:t>Set-Cookie</w:t>
      </w:r>
      <w:r>
        <w:rPr>
          <w:rFonts w:hint="eastAsia"/>
        </w:rPr>
        <w:t>：设置</w:t>
      </w:r>
      <w:r>
        <w:rPr>
          <w:rFonts w:hint="eastAsia"/>
        </w:rPr>
        <w:t>COOKIE</w:t>
      </w:r>
      <w:r>
        <w:rPr>
          <w:rFonts w:hint="eastAsia"/>
        </w:rPr>
        <w:t>的</w:t>
      </w:r>
    </w:p>
    <w:p w:rsidR="00F95C33" w:rsidRDefault="00F95C33" w:rsidP="00DB3D38"/>
    <w:p w:rsidR="00F95C33" w:rsidRDefault="00F95C33" w:rsidP="00DB3D38">
      <w:r>
        <w:rPr>
          <w:rFonts w:hint="eastAsia"/>
        </w:rPr>
        <w:t>语法与请求头一致：</w:t>
      </w:r>
    </w:p>
    <w:p w:rsidR="00F95C33" w:rsidRDefault="00F95C33" w:rsidP="00DB3D38">
      <w:r>
        <w:rPr>
          <w:rFonts w:hint="eastAsia"/>
        </w:rPr>
        <w:t>CRLF</w:t>
      </w:r>
      <w:r>
        <w:rPr>
          <w:rFonts w:hint="eastAsia"/>
        </w:rPr>
        <w:t>行结尾</w:t>
      </w:r>
    </w:p>
    <w:p w:rsidR="00F95C33" w:rsidRDefault="00F95C33" w:rsidP="00DB3D38">
      <w:r>
        <w:rPr>
          <w:rFonts w:hint="eastAsia"/>
        </w:rPr>
        <w:t>空行表示头结束</w:t>
      </w:r>
    </w:p>
    <w:p w:rsidR="001C765B" w:rsidRDefault="001C765B" w:rsidP="00DB3D38"/>
    <w:p w:rsidR="001C765B" w:rsidRDefault="001C765B" w:rsidP="001C765B">
      <w:pPr>
        <w:pStyle w:val="3"/>
      </w:pPr>
      <w:r>
        <w:rPr>
          <w:rFonts w:hint="eastAsia"/>
        </w:rPr>
        <w:t>响应主体</w:t>
      </w:r>
    </w:p>
    <w:p w:rsidR="001C765B" w:rsidRDefault="001C765B" w:rsidP="001C765B">
      <w:r>
        <w:rPr>
          <w:rFonts w:hint="eastAsia"/>
        </w:rPr>
        <w:t>任何</w:t>
      </w:r>
      <w:r>
        <w:rPr>
          <w:rFonts w:hint="eastAsia"/>
        </w:rPr>
        <w:t xml:space="preserve"> </w:t>
      </w:r>
      <w:r>
        <w:rPr>
          <w:rFonts w:hint="eastAsia"/>
        </w:rPr>
        <w:t>的输出都为响应主体。</w:t>
      </w:r>
    </w:p>
    <w:p w:rsidR="001C765B" w:rsidRDefault="001C765B" w:rsidP="001C765B">
      <w:r>
        <w:t>Html</w:t>
      </w:r>
      <w:r>
        <w:rPr>
          <w:rFonts w:hint="eastAsia"/>
        </w:rPr>
        <w:t>代码，</w:t>
      </w:r>
      <w:r>
        <w:t>echo ’‘</w:t>
      </w:r>
    </w:p>
    <w:p w:rsidR="001C765B" w:rsidRDefault="001C765B" w:rsidP="001C765B"/>
    <w:p w:rsidR="001C765B" w:rsidRDefault="001C765B" w:rsidP="001C765B">
      <w:r>
        <w:rPr>
          <w:rFonts w:hint="eastAsia"/>
        </w:rPr>
        <w:t>浏览器源代码中查看的内容，</w:t>
      </w:r>
      <w:r>
        <w:t>就是</w:t>
      </w:r>
      <w:r>
        <w:rPr>
          <w:rFonts w:hint="eastAsia"/>
        </w:rPr>
        <w:t>响应主体！</w:t>
      </w:r>
    </w:p>
    <w:p w:rsidR="0017750A" w:rsidRDefault="0017750A" w:rsidP="001C765B"/>
    <w:p w:rsidR="0017750A" w:rsidRDefault="0017750A" w:rsidP="0017750A">
      <w:pPr>
        <w:pStyle w:val="2"/>
      </w:pPr>
      <w:r>
        <w:rPr>
          <w:rFonts w:hint="eastAsia"/>
        </w:rPr>
        <w:t>操作响应</w:t>
      </w:r>
    </w:p>
    <w:p w:rsidR="00C5511F" w:rsidRDefault="00C5511F" w:rsidP="00C5511F">
      <w:r>
        <w:t>H</w:t>
      </w:r>
      <w:r>
        <w:rPr>
          <w:rFonts w:hint="eastAsia"/>
        </w:rPr>
        <w:t>eader</w:t>
      </w:r>
      <w:r>
        <w:t>()</w:t>
      </w:r>
      <w:r>
        <w:rPr>
          <w:rFonts w:hint="eastAsia"/>
        </w:rPr>
        <w:t>函数。</w:t>
      </w:r>
    </w:p>
    <w:p w:rsidR="00C5511F" w:rsidRDefault="00C5511F" w:rsidP="00C5511F">
      <w:r>
        <w:rPr>
          <w:rFonts w:hint="eastAsia"/>
        </w:rPr>
        <w:t>操作响应头的。</w:t>
      </w:r>
    </w:p>
    <w:p w:rsidR="00C5511F" w:rsidRDefault="00C5511F" w:rsidP="00C5511F">
      <w:proofErr w:type="spellStart"/>
      <w:r>
        <w:t>C</w:t>
      </w:r>
      <w:r>
        <w:rPr>
          <w:rFonts w:hint="eastAsia"/>
        </w:rPr>
        <w:t>ookI</w:t>
      </w:r>
      <w:r>
        <w:t>e</w:t>
      </w:r>
      <w:proofErr w:type="spellEnd"/>
      <w:r>
        <w:rPr>
          <w:rFonts w:hint="eastAsia"/>
        </w:rPr>
        <w:t>就可以：</w:t>
      </w:r>
    </w:p>
    <w:p w:rsidR="00C5511F" w:rsidRDefault="00C5511F" w:rsidP="00C5511F">
      <w:r>
        <w:rPr>
          <w:noProof/>
        </w:rPr>
        <w:lastRenderedPageBreak/>
        <w:drawing>
          <wp:inline distT="0" distB="0" distL="0" distR="0" wp14:anchorId="295501C3" wp14:editId="06D9A54D">
            <wp:extent cx="5274310" cy="47942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5F" w:rsidRDefault="001D435F" w:rsidP="00C5511F"/>
    <w:p w:rsidR="001D435F" w:rsidRDefault="001D435F" w:rsidP="00C5511F"/>
    <w:p w:rsidR="001D435F" w:rsidRDefault="001D435F" w:rsidP="00C5511F">
      <w:r>
        <w:rPr>
          <w:rFonts w:hint="eastAsia"/>
        </w:rPr>
        <w:t>任何</w:t>
      </w:r>
      <w:r>
        <w:rPr>
          <w:rFonts w:hint="eastAsia"/>
        </w:rPr>
        <w:t xml:space="preserve"> </w:t>
      </w:r>
      <w:r>
        <w:rPr>
          <w:rFonts w:hint="eastAsia"/>
        </w:rPr>
        <w:t>输出，</w:t>
      </w:r>
      <w:r>
        <w:t>html</w:t>
      </w:r>
      <w:r>
        <w:rPr>
          <w:rFonts w:hint="eastAsia"/>
        </w:rPr>
        <w:t>代码都是主体！</w:t>
      </w:r>
    </w:p>
    <w:p w:rsidR="0034418F" w:rsidRDefault="0034418F" w:rsidP="00C5511F"/>
    <w:p w:rsidR="0034418F" w:rsidRDefault="0034418F" w:rsidP="00C5511F"/>
    <w:p w:rsidR="0034418F" w:rsidRDefault="0034418F" w:rsidP="0034418F">
      <w:pPr>
        <w:pStyle w:val="3"/>
      </w:pPr>
      <w:r>
        <w:rPr>
          <w:rFonts w:hint="eastAsia"/>
        </w:rPr>
        <w:t>控制浏览器缓存</w:t>
      </w:r>
    </w:p>
    <w:p w:rsidR="0034418F" w:rsidRDefault="00E463B9" w:rsidP="0034418F">
      <w:r>
        <w:rPr>
          <w:noProof/>
        </w:rPr>
        <w:drawing>
          <wp:inline distT="0" distB="0" distL="0" distR="0" wp14:anchorId="2FA7CEE5" wp14:editId="237A1782">
            <wp:extent cx="5274310" cy="4425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01" w:rsidRDefault="00BF0B01" w:rsidP="0034418F"/>
    <w:p w:rsidR="00BF0B01" w:rsidRDefault="00BF0B01" w:rsidP="0034418F">
      <w:r>
        <w:rPr>
          <w:rFonts w:hint="eastAsia"/>
        </w:rPr>
        <w:t>Expires</w:t>
      </w:r>
      <w:r>
        <w:rPr>
          <w:rFonts w:hint="eastAsia"/>
        </w:rPr>
        <w:t>控制响应的有效期的。</w:t>
      </w:r>
    </w:p>
    <w:p w:rsidR="00BF0B01" w:rsidRDefault="00BF0B01" w:rsidP="0034418F">
      <w:r>
        <w:rPr>
          <w:rFonts w:hint="eastAsia"/>
        </w:rPr>
        <w:t>表示方式，</w:t>
      </w:r>
      <w:r>
        <w:t>特定</w:t>
      </w:r>
      <w:r>
        <w:rPr>
          <w:rFonts w:hint="eastAsia"/>
        </w:rPr>
        <w:t>格式的</w:t>
      </w:r>
      <w:r>
        <w:rPr>
          <w:rFonts w:hint="eastAsia"/>
        </w:rPr>
        <w:t>GMT</w:t>
      </w:r>
      <w:r>
        <w:rPr>
          <w:rFonts w:hint="eastAsia"/>
        </w:rPr>
        <w:t>时间：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3480"/>
      </w:tblGrid>
      <w:tr w:rsidR="000F2FEA" w:rsidRPr="000F2FEA" w:rsidTr="000F2FEA">
        <w:trPr>
          <w:tblCellSpacing w:w="0" w:type="dxa"/>
        </w:trPr>
        <w:tc>
          <w:tcPr>
            <w:tcW w:w="0" w:type="auto"/>
            <w:vAlign w:val="center"/>
            <w:hideMark/>
          </w:tcPr>
          <w:p w:rsidR="000F2FEA" w:rsidRPr="000F2FEA" w:rsidRDefault="000F2FEA" w:rsidP="000F2F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F2FEA" w:rsidRPr="000F2FEA" w:rsidRDefault="000F2FEA" w:rsidP="000F2F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F2FEA">
              <w:rPr>
                <w:rFonts w:ascii="宋体" w:eastAsia="宋体" w:hAnsi="宋体" w:cs="宋体"/>
                <w:kern w:val="0"/>
                <w:sz w:val="24"/>
                <w:szCs w:val="24"/>
              </w:rPr>
              <w:t>Fri, 14 Aug 2015 11:27:39 GMT</w:t>
            </w:r>
          </w:p>
        </w:tc>
      </w:tr>
    </w:tbl>
    <w:p w:rsidR="00BF0B01" w:rsidRDefault="00BF0B01" w:rsidP="0034418F"/>
    <w:p w:rsidR="000F2FEA" w:rsidRDefault="000F2FEA" w:rsidP="0034418F"/>
    <w:p w:rsidR="000F2FEA" w:rsidRDefault="000F2FEA" w:rsidP="0034418F">
      <w:r>
        <w:t>D</w:t>
      </w:r>
      <w:r>
        <w:rPr>
          <w:rFonts w:hint="eastAsia"/>
        </w:rPr>
        <w:t>ate(</w:t>
      </w:r>
      <w:r>
        <w:t>)</w:t>
      </w:r>
      <w:r>
        <w:rPr>
          <w:rFonts w:hint="eastAsia"/>
        </w:rPr>
        <w:t>将一个时间戳，</w:t>
      </w:r>
      <w:r>
        <w:t>格式化</w:t>
      </w:r>
      <w:r>
        <w:rPr>
          <w:rFonts w:hint="eastAsia"/>
        </w:rPr>
        <w:t>成本地时间！</w:t>
      </w:r>
    </w:p>
    <w:p w:rsidR="000F2FEA" w:rsidRDefault="000F2FEA" w:rsidP="0034418F">
      <w:proofErr w:type="spellStart"/>
      <w:r>
        <w:t>Gmdate</w:t>
      </w:r>
      <w:proofErr w:type="spellEnd"/>
      <w:r>
        <w:t>()</w:t>
      </w:r>
      <w:r>
        <w:rPr>
          <w:rFonts w:hint="eastAsia"/>
        </w:rPr>
        <w:t>将一个时间戳，</w:t>
      </w:r>
      <w:r>
        <w:t>格式化</w:t>
      </w:r>
      <w:r>
        <w:rPr>
          <w:rFonts w:hint="eastAsia"/>
        </w:rPr>
        <w:t>成</w:t>
      </w:r>
      <w:r>
        <w:rPr>
          <w:rFonts w:hint="eastAsia"/>
        </w:rPr>
        <w:t>GMT</w:t>
      </w:r>
      <w:r>
        <w:rPr>
          <w:rFonts w:hint="eastAsia"/>
        </w:rPr>
        <w:t>时间。</w:t>
      </w:r>
    </w:p>
    <w:p w:rsidR="00E141BF" w:rsidRDefault="00E141BF" w:rsidP="0034418F"/>
    <w:p w:rsidR="00E141BF" w:rsidRDefault="00E141BF" w:rsidP="0034418F">
      <w:r>
        <w:rPr>
          <w:rFonts w:hint="eastAsia"/>
        </w:rPr>
        <w:t>如何告知浏览器，</w:t>
      </w:r>
      <w:r>
        <w:t>不要</w:t>
      </w:r>
      <w:r>
        <w:rPr>
          <w:rFonts w:hint="eastAsia"/>
        </w:rPr>
        <w:t>缓存。</w:t>
      </w:r>
    </w:p>
    <w:p w:rsidR="00E141BF" w:rsidRDefault="00E141BF" w:rsidP="0034418F">
      <w:r>
        <w:rPr>
          <w:noProof/>
        </w:rPr>
        <w:drawing>
          <wp:inline distT="0" distB="0" distL="0" distR="0" wp14:anchorId="0B6D5595" wp14:editId="5CCF105C">
            <wp:extent cx="5274310" cy="40767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BF" w:rsidRDefault="00E141BF" w:rsidP="0034418F">
      <w:r>
        <w:rPr>
          <w:rFonts w:hint="eastAsia"/>
        </w:rPr>
        <w:t>通常，</w:t>
      </w:r>
      <w:r>
        <w:t>验证码</w:t>
      </w:r>
      <w:r>
        <w:rPr>
          <w:rFonts w:hint="eastAsia"/>
        </w:rPr>
        <w:t>，</w:t>
      </w:r>
      <w:r>
        <w:t>程序</w:t>
      </w:r>
      <w:r>
        <w:rPr>
          <w:rFonts w:hint="eastAsia"/>
        </w:rPr>
        <w:t>，</w:t>
      </w:r>
      <w:r>
        <w:t>就需要</w:t>
      </w:r>
      <w:r>
        <w:rPr>
          <w:rFonts w:hint="eastAsia"/>
        </w:rPr>
        <w:t>告知浏览器，</w:t>
      </w:r>
      <w:r>
        <w:t>不要</w:t>
      </w:r>
      <w:r>
        <w:rPr>
          <w:rFonts w:hint="eastAsia"/>
        </w:rPr>
        <w:t>缓存验证码的图片！</w:t>
      </w:r>
    </w:p>
    <w:p w:rsidR="00503FC2" w:rsidRDefault="00503FC2" w:rsidP="0034418F"/>
    <w:p w:rsidR="00503FC2" w:rsidRDefault="00503FC2" w:rsidP="0034418F"/>
    <w:p w:rsidR="00503FC2" w:rsidRDefault="00503FC2" w:rsidP="00503FC2">
      <w:pPr>
        <w:pStyle w:val="3"/>
      </w:pPr>
      <w:r>
        <w:rPr>
          <w:rFonts w:hint="eastAsia"/>
        </w:rPr>
        <w:t>文件下载</w:t>
      </w:r>
    </w:p>
    <w:p w:rsidR="00503FC2" w:rsidRDefault="00503FC2" w:rsidP="00503FC2">
      <w:r>
        <w:rPr>
          <w:rFonts w:hint="eastAsia"/>
        </w:rPr>
        <w:t>HTTP</w:t>
      </w:r>
      <w:r>
        <w:rPr>
          <w:rFonts w:hint="eastAsia"/>
        </w:rPr>
        <w:t>下载：</w:t>
      </w:r>
    </w:p>
    <w:p w:rsidR="00503FC2" w:rsidRDefault="00503FC2" w:rsidP="00503FC2">
      <w:r>
        <w:tab/>
      </w:r>
    </w:p>
    <w:p w:rsidR="00503FC2" w:rsidRDefault="00503FC2" w:rsidP="00503FC2">
      <w:r>
        <w:rPr>
          <w:rFonts w:hint="eastAsia"/>
        </w:rPr>
        <w:t>告知浏览器，</w:t>
      </w:r>
      <w:r>
        <w:t>将</w:t>
      </w:r>
      <w:r>
        <w:rPr>
          <w:rFonts w:hint="eastAsia"/>
        </w:rPr>
        <w:t>浏览器接受到的响应主体，</w:t>
      </w:r>
      <w:r>
        <w:t>以</w:t>
      </w:r>
      <w:r>
        <w:rPr>
          <w:rFonts w:hint="eastAsia"/>
        </w:rPr>
        <w:t>附件的形式进行存储！</w:t>
      </w:r>
    </w:p>
    <w:p w:rsidR="003A2903" w:rsidRDefault="003A2903" w:rsidP="00503FC2">
      <w:r>
        <w:rPr>
          <w:rFonts w:hint="eastAsia"/>
        </w:rPr>
        <w:t>通过响应头：</w:t>
      </w:r>
    </w:p>
    <w:p w:rsidR="003A2903" w:rsidRDefault="003A2903" w:rsidP="00503FC2">
      <w:r>
        <w:rPr>
          <w:noProof/>
        </w:rPr>
        <w:drawing>
          <wp:inline distT="0" distB="0" distL="0" distR="0" wp14:anchorId="45BAC303" wp14:editId="35A52DDE">
            <wp:extent cx="5274310" cy="5740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4C" w:rsidRDefault="0049454C" w:rsidP="00503FC2"/>
    <w:p w:rsidR="0049454C" w:rsidRDefault="0049454C" w:rsidP="00503FC2"/>
    <w:p w:rsidR="0049454C" w:rsidRDefault="0049454C" w:rsidP="00503FC2">
      <w:r>
        <w:rPr>
          <w:rFonts w:hint="eastAsia"/>
        </w:rPr>
        <w:t>以下载图片文件为例：</w:t>
      </w:r>
    </w:p>
    <w:p w:rsidR="0049454C" w:rsidRDefault="005E5700" w:rsidP="00503FC2">
      <w:r>
        <w:rPr>
          <w:rFonts w:hint="eastAsia"/>
        </w:rPr>
        <w:lastRenderedPageBreak/>
        <w:t>将图片内容，作为响应主体输出到浏览器端：</w:t>
      </w:r>
    </w:p>
    <w:p w:rsidR="005E5700" w:rsidRDefault="00513970" w:rsidP="00503FC2">
      <w:r>
        <w:rPr>
          <w:noProof/>
        </w:rPr>
        <w:drawing>
          <wp:inline distT="0" distB="0" distL="0" distR="0" wp14:anchorId="557EB6C5" wp14:editId="56D14C0D">
            <wp:extent cx="5274310" cy="190436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70" w:rsidRDefault="00513970" w:rsidP="00503FC2"/>
    <w:p w:rsidR="00513970" w:rsidRDefault="00513970" w:rsidP="00503FC2"/>
    <w:p w:rsidR="00513970" w:rsidRDefault="00513970" w:rsidP="00503FC2">
      <w:r>
        <w:rPr>
          <w:rFonts w:hint="eastAsia"/>
        </w:rPr>
        <w:t>指定下载的文件名：</w:t>
      </w:r>
    </w:p>
    <w:p w:rsidR="00513970" w:rsidRDefault="00E26B3B" w:rsidP="00503FC2">
      <w:r>
        <w:rPr>
          <w:noProof/>
        </w:rPr>
        <w:drawing>
          <wp:inline distT="0" distB="0" distL="0" distR="0" wp14:anchorId="7E3BD861" wp14:editId="1CBE5915">
            <wp:extent cx="5274310" cy="47688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D5" w:rsidRDefault="004258D5" w:rsidP="00503FC2">
      <w:proofErr w:type="spellStart"/>
      <w:r>
        <w:t>B</w:t>
      </w:r>
      <w:r>
        <w:rPr>
          <w:rFonts w:hint="eastAsia"/>
        </w:rPr>
        <w:t>as</w:t>
      </w:r>
      <w:r>
        <w:t>ename</w:t>
      </w:r>
      <w:proofErr w:type="spellEnd"/>
      <w:r>
        <w:t>()</w:t>
      </w:r>
      <w:r>
        <w:rPr>
          <w:rFonts w:hint="eastAsia"/>
        </w:rPr>
        <w:t>取得地址中的文件名部分。</w:t>
      </w:r>
    </w:p>
    <w:p w:rsidR="00432383" w:rsidRDefault="00432383" w:rsidP="00503FC2">
      <w:r>
        <w:rPr>
          <w:noProof/>
        </w:rPr>
        <w:drawing>
          <wp:inline distT="0" distB="0" distL="0" distR="0" wp14:anchorId="442DE03E" wp14:editId="77B7975E">
            <wp:extent cx="5274310" cy="5918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6D" w:rsidRDefault="008A356D" w:rsidP="00503FC2"/>
    <w:p w:rsidR="008A356D" w:rsidRDefault="008A356D" w:rsidP="00503FC2">
      <w:r>
        <w:rPr>
          <w:rFonts w:hint="eastAsia"/>
        </w:rPr>
        <w:t>文件类型：</w:t>
      </w:r>
    </w:p>
    <w:p w:rsidR="008A356D" w:rsidRDefault="002D6D4D" w:rsidP="00503FC2">
      <w:r>
        <w:rPr>
          <w:noProof/>
        </w:rPr>
        <w:drawing>
          <wp:inline distT="0" distB="0" distL="0" distR="0" wp14:anchorId="549FBD33" wp14:editId="42DC3D6F">
            <wp:extent cx="5274310" cy="5803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64" w:rsidRDefault="00564A64" w:rsidP="00503FC2">
      <w:r>
        <w:rPr>
          <w:noProof/>
        </w:rPr>
        <w:drawing>
          <wp:inline distT="0" distB="0" distL="0" distR="0" wp14:anchorId="7E8DD5E7" wp14:editId="588D57AA">
            <wp:extent cx="5274310" cy="890905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1D" w:rsidRDefault="009C701D" w:rsidP="00503FC2"/>
    <w:p w:rsidR="009C701D" w:rsidRDefault="009C701D" w:rsidP="00503FC2"/>
    <w:p w:rsidR="00295C32" w:rsidRDefault="00295C32" w:rsidP="00503FC2">
      <w:r>
        <w:rPr>
          <w:rFonts w:hint="eastAsia"/>
        </w:rPr>
        <w:t>文件大小：</w:t>
      </w:r>
    </w:p>
    <w:p w:rsidR="00295C32" w:rsidRPr="005E5700" w:rsidRDefault="000B6A85" w:rsidP="00503FC2">
      <w:pPr>
        <w:rPr>
          <w:rFonts w:hint="eastAsia"/>
        </w:rPr>
      </w:pPr>
      <w:r>
        <w:rPr>
          <w:noProof/>
        </w:rPr>
        <w:drawing>
          <wp:inline distT="0" distB="0" distL="0" distR="0" wp14:anchorId="110A35DC" wp14:editId="497921ED">
            <wp:extent cx="5274310" cy="5778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5C32" w:rsidRPr="005E5700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63D4" w:rsidRDefault="001663D4" w:rsidP="00E00BCA">
      <w:r>
        <w:separator/>
      </w:r>
    </w:p>
  </w:endnote>
  <w:endnote w:type="continuationSeparator" w:id="0">
    <w:p w:rsidR="001663D4" w:rsidRDefault="001663D4" w:rsidP="00E00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AFE" w:rsidRDefault="00722AFE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21712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E00BCA" w:rsidRPr="00E00BCA" w:rsidRDefault="00722AFE">
            <w:pPr>
              <w:pStyle w:val="a5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7F8573E" wp14:editId="2D37994D">
                  <wp:simplePos x="0" y="0"/>
                  <wp:positionH relativeFrom="margin">
                    <wp:align>right</wp:align>
                  </wp:positionH>
                  <wp:positionV relativeFrom="paragraph">
                    <wp:posOffset>-205105</wp:posOffset>
                  </wp:positionV>
                  <wp:extent cx="311785" cy="307975"/>
                  <wp:effectExtent l="0" t="0" r="0" b="0"/>
                  <wp:wrapTight wrapText="bothSides">
                    <wp:wrapPolygon edited="0">
                      <wp:start x="0" y="0"/>
                      <wp:lineTo x="0" y="20041"/>
                      <wp:lineTo x="19796" y="20041"/>
                      <wp:lineTo x="19796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牛印.png"/>
                          <pic:cNvPicPr/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" cy="30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00BCA">
              <w:rPr>
                <w:lang w:val="zh-CN"/>
              </w:rPr>
              <w:t xml:space="preserve"> </w:t>
            </w:r>
            <w:r w:rsidR="00E00BCA">
              <w:rPr>
                <w:b/>
                <w:bCs/>
                <w:sz w:val="24"/>
                <w:szCs w:val="24"/>
              </w:rPr>
              <w:fldChar w:fldCharType="begin"/>
            </w:r>
            <w:r w:rsidR="00E00BCA">
              <w:rPr>
                <w:b/>
                <w:bCs/>
              </w:rPr>
              <w:instrText>PAGE</w:instrText>
            </w:r>
            <w:r w:rsidR="00E00BCA">
              <w:rPr>
                <w:b/>
                <w:bCs/>
                <w:sz w:val="24"/>
                <w:szCs w:val="24"/>
              </w:rPr>
              <w:fldChar w:fldCharType="separate"/>
            </w:r>
            <w:r w:rsidR="000B6A85">
              <w:rPr>
                <w:b/>
                <w:bCs/>
                <w:noProof/>
              </w:rPr>
              <w:t>25</w:t>
            </w:r>
            <w:r w:rsidR="00E00BCA">
              <w:rPr>
                <w:b/>
                <w:bCs/>
                <w:sz w:val="24"/>
                <w:szCs w:val="24"/>
              </w:rPr>
              <w:fldChar w:fldCharType="end"/>
            </w:r>
            <w:r w:rsidR="00E00BCA">
              <w:rPr>
                <w:lang w:val="zh-CN"/>
              </w:rPr>
              <w:t xml:space="preserve"> / </w:t>
            </w:r>
            <w:r w:rsidR="00E00BCA">
              <w:rPr>
                <w:b/>
                <w:bCs/>
                <w:sz w:val="24"/>
                <w:szCs w:val="24"/>
              </w:rPr>
              <w:fldChar w:fldCharType="begin"/>
            </w:r>
            <w:r w:rsidR="00E00BCA">
              <w:rPr>
                <w:b/>
                <w:bCs/>
              </w:rPr>
              <w:instrText>NUMPAGES</w:instrText>
            </w:r>
            <w:r w:rsidR="00E00BCA">
              <w:rPr>
                <w:b/>
                <w:bCs/>
                <w:sz w:val="24"/>
                <w:szCs w:val="24"/>
              </w:rPr>
              <w:fldChar w:fldCharType="separate"/>
            </w:r>
            <w:r w:rsidR="000B6A85">
              <w:rPr>
                <w:b/>
                <w:bCs/>
                <w:noProof/>
              </w:rPr>
              <w:t>26</w:t>
            </w:r>
            <w:r w:rsidR="00E00BCA">
              <w:rPr>
                <w:b/>
                <w:bCs/>
                <w:sz w:val="24"/>
                <w:szCs w:val="24"/>
              </w:rPr>
              <w:fldChar w:fldCharType="end"/>
            </w:r>
            <w:r w:rsidR="00E00BCA">
              <w:rPr>
                <w:b/>
                <w:bCs/>
                <w:sz w:val="24"/>
                <w:szCs w:val="24"/>
              </w:rPr>
              <w:tab/>
            </w:r>
            <w:r w:rsidR="00E00BCA">
              <w:rPr>
                <w:b/>
                <w:bCs/>
                <w:sz w:val="24"/>
                <w:szCs w:val="24"/>
              </w:rPr>
              <w:tab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AFE" w:rsidRDefault="00722AF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63D4" w:rsidRDefault="001663D4" w:rsidP="00E00BCA">
      <w:r>
        <w:separator/>
      </w:r>
    </w:p>
  </w:footnote>
  <w:footnote w:type="continuationSeparator" w:id="0">
    <w:p w:rsidR="001663D4" w:rsidRDefault="001663D4" w:rsidP="00E00B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AFE" w:rsidRDefault="00722AFE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0BCA" w:rsidRDefault="00E00BCA" w:rsidP="00E00BCA">
    <w:pPr>
      <w:pStyle w:val="a4"/>
    </w:pPr>
    <w:r>
      <w:rPr>
        <w:rFonts w:hint="eastAsia"/>
      </w:rPr>
      <w:t>笔记</w:t>
    </w:r>
    <w:r>
      <w:tab/>
    </w:r>
    <w:r>
      <w:tab/>
    </w:r>
    <w:r>
      <w:fldChar w:fldCharType="begin"/>
    </w:r>
    <w:r>
      <w:instrText xml:space="preserve"> </w:instrText>
    </w:r>
    <w:r>
      <w:rPr>
        <w:rFonts w:hint="eastAsia"/>
      </w:rPr>
      <w:instrText>TIME \@ "yyyy/M/d"</w:instrText>
    </w:r>
    <w:r>
      <w:instrText xml:space="preserve"> </w:instrText>
    </w:r>
    <w:r>
      <w:fldChar w:fldCharType="separate"/>
    </w:r>
    <w:r w:rsidR="000264D5">
      <w:rPr>
        <w:noProof/>
      </w:rPr>
      <w:t>2015/8/14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2AFE" w:rsidRDefault="00722AFE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31B39"/>
    <w:multiLevelType w:val="hybridMultilevel"/>
    <w:tmpl w:val="0070F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9443F8D"/>
    <w:multiLevelType w:val="hybridMultilevel"/>
    <w:tmpl w:val="7AA699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4D5"/>
    <w:rsid w:val="000264D5"/>
    <w:rsid w:val="00041F39"/>
    <w:rsid w:val="00043C8E"/>
    <w:rsid w:val="00043D36"/>
    <w:rsid w:val="00045BF7"/>
    <w:rsid w:val="00061136"/>
    <w:rsid w:val="000641CB"/>
    <w:rsid w:val="000737B8"/>
    <w:rsid w:val="000A401E"/>
    <w:rsid w:val="000A518D"/>
    <w:rsid w:val="000B18A0"/>
    <w:rsid w:val="000B6A85"/>
    <w:rsid w:val="000B70FF"/>
    <w:rsid w:val="000D013C"/>
    <w:rsid w:val="000D062D"/>
    <w:rsid w:val="000E2E3B"/>
    <w:rsid w:val="000F2FEA"/>
    <w:rsid w:val="00110B18"/>
    <w:rsid w:val="001173FD"/>
    <w:rsid w:val="00136319"/>
    <w:rsid w:val="00164A94"/>
    <w:rsid w:val="00165BCA"/>
    <w:rsid w:val="001663D4"/>
    <w:rsid w:val="0017750A"/>
    <w:rsid w:val="001A6B7C"/>
    <w:rsid w:val="001B2333"/>
    <w:rsid w:val="001C765B"/>
    <w:rsid w:val="001D435F"/>
    <w:rsid w:val="001D5BE0"/>
    <w:rsid w:val="001E5ACB"/>
    <w:rsid w:val="001E5D9C"/>
    <w:rsid w:val="001E732A"/>
    <w:rsid w:val="002106DD"/>
    <w:rsid w:val="00214620"/>
    <w:rsid w:val="002426EC"/>
    <w:rsid w:val="00255613"/>
    <w:rsid w:val="00257460"/>
    <w:rsid w:val="00271BAD"/>
    <w:rsid w:val="00277AB2"/>
    <w:rsid w:val="00285CD8"/>
    <w:rsid w:val="0029220C"/>
    <w:rsid w:val="00295C32"/>
    <w:rsid w:val="002A4EA5"/>
    <w:rsid w:val="002A5271"/>
    <w:rsid w:val="002B20F9"/>
    <w:rsid w:val="002D4CC9"/>
    <w:rsid w:val="002D6D4D"/>
    <w:rsid w:val="002F7AB4"/>
    <w:rsid w:val="0032350C"/>
    <w:rsid w:val="0034418F"/>
    <w:rsid w:val="00361CD8"/>
    <w:rsid w:val="0036406B"/>
    <w:rsid w:val="00374401"/>
    <w:rsid w:val="00383DA1"/>
    <w:rsid w:val="003901D7"/>
    <w:rsid w:val="003938AC"/>
    <w:rsid w:val="003A0F8B"/>
    <w:rsid w:val="003A2903"/>
    <w:rsid w:val="003A3923"/>
    <w:rsid w:val="00405B4B"/>
    <w:rsid w:val="00410CB1"/>
    <w:rsid w:val="00415E3D"/>
    <w:rsid w:val="00425570"/>
    <w:rsid w:val="004258D5"/>
    <w:rsid w:val="00432383"/>
    <w:rsid w:val="00443C8F"/>
    <w:rsid w:val="00475CD5"/>
    <w:rsid w:val="00477B81"/>
    <w:rsid w:val="004821D6"/>
    <w:rsid w:val="00491130"/>
    <w:rsid w:val="0049454C"/>
    <w:rsid w:val="004B275B"/>
    <w:rsid w:val="004B7E6D"/>
    <w:rsid w:val="004C163E"/>
    <w:rsid w:val="004D032B"/>
    <w:rsid w:val="004D2A5D"/>
    <w:rsid w:val="004D490B"/>
    <w:rsid w:val="004F67D9"/>
    <w:rsid w:val="00503FC2"/>
    <w:rsid w:val="005135B6"/>
    <w:rsid w:val="00513970"/>
    <w:rsid w:val="00541B99"/>
    <w:rsid w:val="00545839"/>
    <w:rsid w:val="0055450A"/>
    <w:rsid w:val="005563E1"/>
    <w:rsid w:val="00564A64"/>
    <w:rsid w:val="00582844"/>
    <w:rsid w:val="00586A91"/>
    <w:rsid w:val="00586B75"/>
    <w:rsid w:val="005B71F0"/>
    <w:rsid w:val="005E02D1"/>
    <w:rsid w:val="005E5700"/>
    <w:rsid w:val="005E657C"/>
    <w:rsid w:val="005E6858"/>
    <w:rsid w:val="0062358C"/>
    <w:rsid w:val="006344F1"/>
    <w:rsid w:val="00647F98"/>
    <w:rsid w:val="00691DF0"/>
    <w:rsid w:val="00697417"/>
    <w:rsid w:val="006A683E"/>
    <w:rsid w:val="006A7CA7"/>
    <w:rsid w:val="006B08BB"/>
    <w:rsid w:val="006C669A"/>
    <w:rsid w:val="006D431F"/>
    <w:rsid w:val="00722AFE"/>
    <w:rsid w:val="00724C86"/>
    <w:rsid w:val="00727361"/>
    <w:rsid w:val="007609E1"/>
    <w:rsid w:val="007801B0"/>
    <w:rsid w:val="0079153A"/>
    <w:rsid w:val="007978BE"/>
    <w:rsid w:val="007A66B6"/>
    <w:rsid w:val="007D7E82"/>
    <w:rsid w:val="00823DBE"/>
    <w:rsid w:val="00830DA4"/>
    <w:rsid w:val="00830F9D"/>
    <w:rsid w:val="00836DDA"/>
    <w:rsid w:val="00891866"/>
    <w:rsid w:val="00892DEC"/>
    <w:rsid w:val="008930F6"/>
    <w:rsid w:val="008967AC"/>
    <w:rsid w:val="008A356D"/>
    <w:rsid w:val="008A665E"/>
    <w:rsid w:val="008B15AC"/>
    <w:rsid w:val="008B764A"/>
    <w:rsid w:val="008C0BB8"/>
    <w:rsid w:val="008C4570"/>
    <w:rsid w:val="008C5C0D"/>
    <w:rsid w:val="008D264C"/>
    <w:rsid w:val="008D5187"/>
    <w:rsid w:val="008F2886"/>
    <w:rsid w:val="008F2A7E"/>
    <w:rsid w:val="009268E3"/>
    <w:rsid w:val="00934BE4"/>
    <w:rsid w:val="00956BFD"/>
    <w:rsid w:val="00997028"/>
    <w:rsid w:val="009A506D"/>
    <w:rsid w:val="009C701D"/>
    <w:rsid w:val="009F756A"/>
    <w:rsid w:val="00A00D2A"/>
    <w:rsid w:val="00A14ACB"/>
    <w:rsid w:val="00A31CEB"/>
    <w:rsid w:val="00A54D95"/>
    <w:rsid w:val="00A66DD6"/>
    <w:rsid w:val="00A77445"/>
    <w:rsid w:val="00A84ADB"/>
    <w:rsid w:val="00A9395E"/>
    <w:rsid w:val="00A963AA"/>
    <w:rsid w:val="00AD4836"/>
    <w:rsid w:val="00AD631E"/>
    <w:rsid w:val="00AD654C"/>
    <w:rsid w:val="00B00D52"/>
    <w:rsid w:val="00B01755"/>
    <w:rsid w:val="00B02DC1"/>
    <w:rsid w:val="00B1517C"/>
    <w:rsid w:val="00B17F05"/>
    <w:rsid w:val="00B244A8"/>
    <w:rsid w:val="00B31F73"/>
    <w:rsid w:val="00B37ED2"/>
    <w:rsid w:val="00B43326"/>
    <w:rsid w:val="00B43AA5"/>
    <w:rsid w:val="00B7621E"/>
    <w:rsid w:val="00B91146"/>
    <w:rsid w:val="00B92148"/>
    <w:rsid w:val="00BB3EB4"/>
    <w:rsid w:val="00BD6F4D"/>
    <w:rsid w:val="00BF0B01"/>
    <w:rsid w:val="00BF4BA6"/>
    <w:rsid w:val="00C44264"/>
    <w:rsid w:val="00C5511F"/>
    <w:rsid w:val="00C77BD1"/>
    <w:rsid w:val="00C80217"/>
    <w:rsid w:val="00C866A5"/>
    <w:rsid w:val="00CA1F1F"/>
    <w:rsid w:val="00CB19C7"/>
    <w:rsid w:val="00CB65AA"/>
    <w:rsid w:val="00CC7F8C"/>
    <w:rsid w:val="00CD6E56"/>
    <w:rsid w:val="00CF0A13"/>
    <w:rsid w:val="00D12A0B"/>
    <w:rsid w:val="00D13E73"/>
    <w:rsid w:val="00D33EB9"/>
    <w:rsid w:val="00D52D84"/>
    <w:rsid w:val="00D53506"/>
    <w:rsid w:val="00D5543F"/>
    <w:rsid w:val="00D55D02"/>
    <w:rsid w:val="00D64746"/>
    <w:rsid w:val="00D72003"/>
    <w:rsid w:val="00D8686C"/>
    <w:rsid w:val="00D94917"/>
    <w:rsid w:val="00DA1465"/>
    <w:rsid w:val="00DB0F04"/>
    <w:rsid w:val="00DB3144"/>
    <w:rsid w:val="00DB3D38"/>
    <w:rsid w:val="00DC22CA"/>
    <w:rsid w:val="00DD7DDE"/>
    <w:rsid w:val="00E00BCA"/>
    <w:rsid w:val="00E141BF"/>
    <w:rsid w:val="00E251A6"/>
    <w:rsid w:val="00E26B3B"/>
    <w:rsid w:val="00E363F4"/>
    <w:rsid w:val="00E372AF"/>
    <w:rsid w:val="00E463B9"/>
    <w:rsid w:val="00E519A1"/>
    <w:rsid w:val="00E63321"/>
    <w:rsid w:val="00E64666"/>
    <w:rsid w:val="00E72AC4"/>
    <w:rsid w:val="00E81EB2"/>
    <w:rsid w:val="00E83F72"/>
    <w:rsid w:val="00E87E01"/>
    <w:rsid w:val="00EB3880"/>
    <w:rsid w:val="00F24447"/>
    <w:rsid w:val="00F37623"/>
    <w:rsid w:val="00F43D4A"/>
    <w:rsid w:val="00F451EC"/>
    <w:rsid w:val="00F56ECC"/>
    <w:rsid w:val="00F7002C"/>
    <w:rsid w:val="00F807B9"/>
    <w:rsid w:val="00F8358F"/>
    <w:rsid w:val="00F95C33"/>
    <w:rsid w:val="00FA34C2"/>
    <w:rsid w:val="00FB50DB"/>
    <w:rsid w:val="00FC1746"/>
    <w:rsid w:val="00FE3E43"/>
    <w:rsid w:val="00FF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47CBD6-DA96-40AA-BCB3-43E4EAC12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3C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35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65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A7C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E00BCA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E00BC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E00B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0BC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0B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0BC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43C8E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F8358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F8358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835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654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A7CA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E519A1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DB0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B0F0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F2FE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97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6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1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5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6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8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3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2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3.xml"/><Relationship Id="rId7" Type="http://schemas.openxmlformats.org/officeDocument/2006/relationships/image" Target="media/image1.png"/><Relationship Id="rId71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6164;&#26009;\dot\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笔记模板.dotx</Template>
  <TotalTime>621</TotalTime>
  <Pages>26</Pages>
  <Words>742</Words>
  <Characters>4236</Characters>
  <Application>Microsoft Office Word</Application>
  <DocSecurity>0</DocSecurity>
  <Lines>35</Lines>
  <Paragraphs>9</Paragraphs>
  <ScaleCrop>false</ScaleCrop>
  <Company>Microsoft</Company>
  <LinksUpToDate>false</LinksUpToDate>
  <CharactersWithSpaces>4969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笔记-PHP</dc:title>
  <dc:subject/>
  <dc:creator>韩忠康</dc:creator>
  <cp:keywords/>
  <dc:description/>
  <cp:lastModifiedBy>韩忠康</cp:lastModifiedBy>
  <cp:revision>238</cp:revision>
  <dcterms:created xsi:type="dcterms:W3CDTF">2015-08-14T01:28:00Z</dcterms:created>
  <dcterms:modified xsi:type="dcterms:W3CDTF">2015-08-14T11:49:00Z</dcterms:modified>
</cp:coreProperties>
</file>