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BCA" w:rsidRDefault="00D75740" w:rsidP="00D75740">
      <w:pPr>
        <w:pStyle w:val="1"/>
      </w:pPr>
      <w:r>
        <w:rPr>
          <w:rFonts w:hint="eastAsia"/>
        </w:rPr>
        <w:t>Cookie</w:t>
      </w:r>
      <w:r>
        <w:rPr>
          <w:rFonts w:hint="eastAsia"/>
        </w:rPr>
        <w:t>练习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记录登陆状态</w:t>
      </w:r>
    </w:p>
    <w:p w:rsidR="00D75740" w:rsidRDefault="00AA4722" w:rsidP="00D75740">
      <w:r>
        <w:rPr>
          <w:rFonts w:hint="eastAsia"/>
        </w:rPr>
        <w:t>COOKIE</w:t>
      </w:r>
      <w:r>
        <w:rPr>
          <w:rFonts w:hint="eastAsia"/>
        </w:rPr>
        <w:t>中存储了可以认定当前浏览器处于登陆状态的信息才可以完成！</w:t>
      </w:r>
    </w:p>
    <w:p w:rsidR="00AA4722" w:rsidRDefault="00AA4722" w:rsidP="00D75740">
      <w:r>
        <w:rPr>
          <w:rFonts w:hint="eastAsia"/>
        </w:rPr>
        <w:t>通常保证存储的信息具有以下特点：</w:t>
      </w:r>
    </w:p>
    <w:p w:rsidR="00AA4722" w:rsidRDefault="00AA4722" w:rsidP="00D75740">
      <w:r>
        <w:rPr>
          <w:rFonts w:hint="eastAsia"/>
        </w:rPr>
        <w:t>可验证性。</w:t>
      </w:r>
    </w:p>
    <w:p w:rsidR="00AA4722" w:rsidRDefault="00AA4722" w:rsidP="00D75740">
      <w:r>
        <w:rPr>
          <w:rFonts w:hint="eastAsia"/>
        </w:rPr>
        <w:t>保密性（安全性）。</w:t>
      </w:r>
    </w:p>
    <w:p w:rsidR="00AA4722" w:rsidRDefault="00AA4722" w:rsidP="00D75740"/>
    <w:p w:rsidR="00AA4722" w:rsidRDefault="00AA4722" w:rsidP="00D75740">
      <w:r>
        <w:rPr>
          <w:rFonts w:hint="eastAsia"/>
        </w:rPr>
        <w:t>通常可以采取，</w:t>
      </w:r>
      <w:r>
        <w:t>存储</w:t>
      </w:r>
      <w:r>
        <w:rPr>
          <w:rFonts w:hint="eastAsia"/>
        </w:rPr>
        <w:t xml:space="preserve"> </w:t>
      </w:r>
      <w:r w:rsidRPr="00AA4722">
        <w:rPr>
          <w:rFonts w:hint="eastAsia"/>
          <w:highlight w:val="yellow"/>
        </w:rPr>
        <w:t>加密处理</w:t>
      </w:r>
      <w:r>
        <w:rPr>
          <w:rFonts w:hint="eastAsia"/>
        </w:rPr>
        <w:t xml:space="preserve"> </w:t>
      </w:r>
      <w:r>
        <w:rPr>
          <w:rFonts w:hint="eastAsia"/>
        </w:rPr>
        <w:t>后的</w:t>
      </w:r>
      <w:r>
        <w:rPr>
          <w:rFonts w:hint="eastAsia"/>
        </w:rPr>
        <w:t xml:space="preserve"> </w:t>
      </w:r>
      <w:r w:rsidRPr="00AA4722">
        <w:rPr>
          <w:rFonts w:hint="eastAsia"/>
          <w:highlight w:val="yellow"/>
        </w:rPr>
        <w:t>管理员</w:t>
      </w:r>
      <w:r w:rsidRPr="00AA4722">
        <w:rPr>
          <w:rFonts w:hint="eastAsia"/>
          <w:highlight w:val="yellow"/>
        </w:rPr>
        <w:t>ID</w:t>
      </w:r>
      <w:r w:rsidRPr="00AA4722">
        <w:rPr>
          <w:highlight w:val="yellow"/>
        </w:rPr>
        <w:t xml:space="preserve"> </w:t>
      </w:r>
      <w:r w:rsidRPr="00AA4722">
        <w:rPr>
          <w:rFonts w:hint="eastAsia"/>
          <w:highlight w:val="yellow"/>
        </w:rPr>
        <w:t>和</w:t>
      </w:r>
      <w:r w:rsidRPr="00AA4722">
        <w:rPr>
          <w:rFonts w:hint="eastAsia"/>
          <w:highlight w:val="yellow"/>
        </w:rPr>
        <w:t xml:space="preserve"> </w:t>
      </w:r>
      <w:r w:rsidRPr="00AA4722">
        <w:rPr>
          <w:rFonts w:hint="eastAsia"/>
          <w:highlight w:val="yellow"/>
        </w:rPr>
        <w:t>密码</w:t>
      </w:r>
      <w:r>
        <w:rPr>
          <w:rFonts w:hint="eastAsia"/>
        </w:rPr>
        <w:t xml:space="preserve"> </w:t>
      </w:r>
      <w:r>
        <w:rPr>
          <w:rFonts w:hint="eastAsia"/>
        </w:rPr>
        <w:t>的组合！</w:t>
      </w:r>
    </w:p>
    <w:p w:rsidR="00EB6183" w:rsidRDefault="00EB6183" w:rsidP="00D75740">
      <w:r>
        <w:rPr>
          <w:rFonts w:hint="eastAsia"/>
        </w:rPr>
        <w:t>如下：</w:t>
      </w:r>
    </w:p>
    <w:p w:rsidR="00386733" w:rsidRDefault="00386733" w:rsidP="00386733">
      <w:pPr>
        <w:pStyle w:val="2"/>
      </w:pPr>
      <w:r>
        <w:rPr>
          <w:rFonts w:hint="eastAsia"/>
        </w:rPr>
        <w:t>记录</w:t>
      </w:r>
    </w:p>
    <w:p w:rsidR="00386733" w:rsidRDefault="00386733" w:rsidP="00386733">
      <w:pPr>
        <w:pStyle w:val="3"/>
      </w:pPr>
      <w:r>
        <w:rPr>
          <w:rFonts w:hint="eastAsia"/>
        </w:rPr>
        <w:t>控制器</w:t>
      </w:r>
    </w:p>
    <w:p w:rsidR="00386733" w:rsidRDefault="00386733" w:rsidP="00386733">
      <w:r>
        <w:tab/>
        <w:t>Back/AdminController-&gt;CheckLogin</w:t>
      </w:r>
      <w:r>
        <w:rPr>
          <w:rFonts w:hint="eastAsia"/>
        </w:rPr>
        <w:t>Action()</w:t>
      </w:r>
    </w:p>
    <w:p w:rsidR="00F029F6" w:rsidRDefault="00F029F6" w:rsidP="00386733">
      <w:r>
        <w:tab/>
      </w:r>
    </w:p>
    <w:p w:rsidR="00F029F6" w:rsidRDefault="00F029F6" w:rsidP="00386733">
      <w:r>
        <w:tab/>
        <w:t xml:space="preserve">Checkbox: </w:t>
      </w:r>
      <w:r>
        <w:rPr>
          <w:rFonts w:hint="eastAsia"/>
        </w:rPr>
        <w:t>如果选中，</w:t>
      </w:r>
      <w:r>
        <w:t>则</w:t>
      </w:r>
      <w:r>
        <w:rPr>
          <w:rFonts w:hint="eastAsia"/>
        </w:rPr>
        <w:t>提交数据为</w:t>
      </w:r>
      <w:r>
        <w:rPr>
          <w:rFonts w:hint="eastAsia"/>
        </w:rPr>
        <w:t xml:space="preserve"> </w:t>
      </w:r>
      <w:r>
        <w:t>checkbox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值。</w:t>
      </w:r>
    </w:p>
    <w:p w:rsidR="00F029F6" w:rsidRDefault="00F029F6" w:rsidP="00386733">
      <w:r>
        <w:tab/>
      </w:r>
      <w:r>
        <w:rPr>
          <w:rFonts w:hint="eastAsia"/>
        </w:rPr>
        <w:t>如果没有选中，不会提交该数据！</w:t>
      </w:r>
    </w:p>
    <w:p w:rsidR="007104B2" w:rsidRDefault="007104B2" w:rsidP="00386733">
      <w:pPr>
        <w:rPr>
          <w:rFonts w:hint="eastAsia"/>
        </w:rPr>
      </w:pPr>
    </w:p>
    <w:p w:rsidR="00E81EBA" w:rsidRDefault="00E81EBA" w:rsidP="00E81EBA">
      <w:pPr>
        <w:rPr>
          <w:rFonts w:hint="eastAsia"/>
        </w:rPr>
      </w:pPr>
      <w:r>
        <w:t>B</w:t>
      </w:r>
      <w:r>
        <w:rPr>
          <w:rFonts w:hint="eastAsia"/>
        </w:rPr>
        <w:t>ack/</w:t>
      </w:r>
      <w:r>
        <w:t>controllers/AdminController.class.php</w:t>
      </w:r>
    </w:p>
    <w:p w:rsidR="00E81EBA" w:rsidRDefault="00E81EBA" w:rsidP="00E81EBA">
      <w:r>
        <w:rPr>
          <w:noProof/>
        </w:rPr>
        <w:drawing>
          <wp:inline distT="0" distB="0" distL="0" distR="0" wp14:anchorId="7F151408" wp14:editId="66AE6520">
            <wp:extent cx="5274310" cy="1505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BA" w:rsidRPr="00386733" w:rsidRDefault="00E81EBA" w:rsidP="00386733">
      <w:pPr>
        <w:rPr>
          <w:rFonts w:hint="eastAsia"/>
        </w:rPr>
      </w:pPr>
    </w:p>
    <w:p w:rsidR="00386733" w:rsidRDefault="00386733" w:rsidP="00386733">
      <w:pPr>
        <w:pStyle w:val="3"/>
        <w:rPr>
          <w:rFonts w:hint="eastAsia"/>
        </w:rPr>
      </w:pPr>
      <w:r>
        <w:rPr>
          <w:rFonts w:hint="eastAsia"/>
        </w:rPr>
        <w:t>模型</w:t>
      </w:r>
    </w:p>
    <w:p w:rsidR="00386733" w:rsidRDefault="00386733" w:rsidP="00386733">
      <w:pPr>
        <w:pStyle w:val="2"/>
      </w:pPr>
      <w:r>
        <w:rPr>
          <w:rFonts w:hint="eastAsia"/>
        </w:rPr>
        <w:t>验证</w:t>
      </w:r>
    </w:p>
    <w:p w:rsidR="006376F6" w:rsidRDefault="006376F6" w:rsidP="006376F6">
      <w:pPr>
        <w:pStyle w:val="3"/>
      </w:pPr>
      <w:r>
        <w:tab/>
      </w:r>
      <w:r>
        <w:rPr>
          <w:rFonts w:hint="eastAsia"/>
        </w:rPr>
        <w:t>控制器</w:t>
      </w:r>
    </w:p>
    <w:p w:rsidR="006376F6" w:rsidRDefault="006376F6" w:rsidP="006376F6">
      <w:r>
        <w:t>B</w:t>
      </w:r>
      <w:r>
        <w:rPr>
          <w:rFonts w:hint="eastAsia"/>
        </w:rPr>
        <w:t>ack</w:t>
      </w:r>
      <w:r>
        <w:t>/PlatformController-&gt;_check();</w:t>
      </w:r>
    </w:p>
    <w:p w:rsidR="006376F6" w:rsidRDefault="009B1EA4" w:rsidP="006376F6">
      <w:r>
        <w:rPr>
          <w:noProof/>
        </w:rPr>
        <w:lastRenderedPageBreak/>
        <w:drawing>
          <wp:inline distT="0" distB="0" distL="0" distR="0" wp14:anchorId="176DC79E" wp14:editId="23028457">
            <wp:extent cx="5274310" cy="2615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C8" w:rsidRDefault="002A2E1D" w:rsidP="003B6024">
      <w:pPr>
        <w:pStyle w:val="3"/>
      </w:pPr>
      <w:r>
        <w:rPr>
          <w:rFonts w:hint="eastAsia"/>
        </w:rPr>
        <w:t>模型</w:t>
      </w:r>
    </w:p>
    <w:p w:rsidR="003B6024" w:rsidRDefault="003B6024" w:rsidP="003B6024">
      <w:r>
        <w:rPr>
          <w:rFonts w:hint="eastAsia"/>
        </w:rPr>
        <w:t>使用</w:t>
      </w:r>
      <w:r>
        <w:rPr>
          <w:rFonts w:hint="eastAsia"/>
        </w:rPr>
        <w:t>AdminModel</w:t>
      </w:r>
      <w:r>
        <w:rPr>
          <w:rFonts w:hint="eastAsia"/>
        </w:rPr>
        <w:t>的</w:t>
      </w:r>
      <w:r>
        <w:rPr>
          <w:rFonts w:hint="eastAsia"/>
        </w:rPr>
        <w:t>CheckCookieInfo()</w:t>
      </w:r>
      <w:r>
        <w:rPr>
          <w:rFonts w:hint="eastAsia"/>
        </w:rPr>
        <w:t>方法：</w:t>
      </w:r>
    </w:p>
    <w:p w:rsidR="003B6024" w:rsidRDefault="00D5412F" w:rsidP="003B6024">
      <w:r>
        <w:t>Back/AdminModel-&gt;CheckCookieInfo();</w:t>
      </w:r>
    </w:p>
    <w:p w:rsidR="00D5412F" w:rsidRDefault="003B63B1" w:rsidP="003B6024">
      <w:r>
        <w:rPr>
          <w:noProof/>
        </w:rPr>
        <w:drawing>
          <wp:inline distT="0" distB="0" distL="0" distR="0" wp14:anchorId="215B7927" wp14:editId="439025B5">
            <wp:extent cx="5274310" cy="19119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21" w:rsidRDefault="00AB0D21" w:rsidP="003B6024"/>
    <w:p w:rsidR="00AB0D21" w:rsidRDefault="00AB0D21" w:rsidP="003B6024"/>
    <w:p w:rsidR="00AB0D21" w:rsidRDefault="00AB0D21" w:rsidP="003B6024">
      <w:r>
        <w:rPr>
          <w:rFonts w:hint="eastAsia"/>
        </w:rPr>
        <w:t>测试：</w:t>
      </w:r>
    </w:p>
    <w:p w:rsidR="00AB0D21" w:rsidRDefault="00AB0D21" w:rsidP="003B6024"/>
    <w:p w:rsidR="00D034BB" w:rsidRDefault="00D034BB" w:rsidP="003B6024"/>
    <w:p w:rsidR="00D034BB" w:rsidRDefault="00333793" w:rsidP="00D034BB">
      <w:pPr>
        <w:pStyle w:val="1"/>
      </w:pPr>
      <w:r>
        <w:rPr>
          <w:rFonts w:hint="eastAsia"/>
        </w:rPr>
        <w:t>验证码</w:t>
      </w:r>
      <w:r>
        <w:rPr>
          <w:rFonts w:hint="eastAsia"/>
        </w:rPr>
        <w:t xml:space="preserve"> </w:t>
      </w:r>
      <w:r>
        <w:t xml:space="preserve">- </w:t>
      </w:r>
      <w:r w:rsidR="00D034BB">
        <w:rPr>
          <w:rFonts w:hint="eastAsia"/>
        </w:rPr>
        <w:t>绘图技术</w:t>
      </w:r>
    </w:p>
    <w:p w:rsidR="00333793" w:rsidRDefault="00333793" w:rsidP="00333793">
      <w:r>
        <w:rPr>
          <w:rFonts w:hint="eastAsia"/>
        </w:rPr>
        <w:t>作用？</w:t>
      </w:r>
    </w:p>
    <w:p w:rsidR="00333793" w:rsidRDefault="0061557D" w:rsidP="00333793">
      <w:r>
        <w:rPr>
          <w:rFonts w:hint="eastAsia"/>
        </w:rPr>
        <w:t>防治计算机程序，</w:t>
      </w:r>
      <w:r>
        <w:t>向</w:t>
      </w:r>
      <w:r>
        <w:rPr>
          <w:rFonts w:hint="eastAsia"/>
        </w:rPr>
        <w:t>服务器发出请求从而达到恶意的目的：</w:t>
      </w:r>
    </w:p>
    <w:p w:rsidR="0061557D" w:rsidRDefault="0061557D" w:rsidP="00333793">
      <w:r>
        <w:rPr>
          <w:rFonts w:hint="eastAsia"/>
        </w:rPr>
        <w:t>例如：</w:t>
      </w:r>
    </w:p>
    <w:p w:rsidR="0061557D" w:rsidRDefault="0061557D" w:rsidP="00333793"/>
    <w:p w:rsidR="0061557D" w:rsidRDefault="0061557D" w:rsidP="00333793">
      <w:r>
        <w:rPr>
          <w:rFonts w:hint="eastAsia"/>
        </w:rPr>
        <w:t>登陆界面：</w:t>
      </w:r>
      <w:r>
        <w:t>暴力</w:t>
      </w:r>
      <w:r>
        <w:rPr>
          <w:rFonts w:hint="eastAsia"/>
        </w:rPr>
        <w:t>破解！</w:t>
      </w:r>
    </w:p>
    <w:p w:rsidR="0061557D" w:rsidRDefault="0061557D" w:rsidP="00333793">
      <w:r>
        <w:rPr>
          <w:rFonts w:hint="eastAsia"/>
        </w:rPr>
        <w:lastRenderedPageBreak/>
        <w:t>论坛：</w:t>
      </w:r>
      <w:r>
        <w:t>灌水</w:t>
      </w:r>
      <w:r>
        <w:rPr>
          <w:rFonts w:hint="eastAsia"/>
        </w:rPr>
        <w:t>，</w:t>
      </w:r>
      <w:r>
        <w:t>刷帖</w:t>
      </w:r>
      <w:r>
        <w:rPr>
          <w:rFonts w:hint="eastAsia"/>
        </w:rPr>
        <w:t>！</w:t>
      </w:r>
    </w:p>
    <w:p w:rsidR="0061557D" w:rsidRDefault="0061557D" w:rsidP="00333793">
      <w:r>
        <w:rPr>
          <w:rFonts w:hint="eastAsia"/>
        </w:rPr>
        <w:t>被采集：</w:t>
      </w:r>
    </w:p>
    <w:p w:rsidR="0061557D" w:rsidRDefault="0061557D" w:rsidP="00333793"/>
    <w:p w:rsidR="0061557D" w:rsidRDefault="0061557D" w:rsidP="00333793">
      <w:r>
        <w:rPr>
          <w:rFonts w:hint="eastAsia"/>
        </w:rPr>
        <w:t>特点，</w:t>
      </w:r>
      <w:r>
        <w:t>快</w:t>
      </w:r>
      <w:r>
        <w:rPr>
          <w:rFonts w:hint="eastAsia"/>
        </w:rPr>
        <w:t>！</w:t>
      </w:r>
    </w:p>
    <w:p w:rsidR="0061557D" w:rsidRDefault="0061557D" w:rsidP="00333793"/>
    <w:p w:rsidR="0061557D" w:rsidRDefault="0061557D" w:rsidP="00333793">
      <w:r>
        <w:rPr>
          <w:rFonts w:hint="eastAsia"/>
        </w:rPr>
        <w:t>提升</w:t>
      </w:r>
      <w:r>
        <w:rPr>
          <w:rFonts w:hint="eastAsia"/>
        </w:rPr>
        <w:t xml:space="preserve"> </w:t>
      </w:r>
      <w:r>
        <w:rPr>
          <w:rFonts w:hint="eastAsia"/>
        </w:rPr>
        <w:t>计算机请求的成本（</w:t>
      </w:r>
      <w:r>
        <w:t>时间</w:t>
      </w:r>
      <w:r>
        <w:rPr>
          <w:rFonts w:hint="eastAsia"/>
        </w:rPr>
        <w:t>，</w:t>
      </w:r>
      <w:r>
        <w:t>准确率</w:t>
      </w:r>
      <w:r>
        <w:rPr>
          <w:rFonts w:hint="eastAsia"/>
        </w:rPr>
        <w:t>）</w:t>
      </w:r>
      <w:r>
        <w:t>。</w:t>
      </w:r>
    </w:p>
    <w:p w:rsidR="0061557D" w:rsidRDefault="0061557D" w:rsidP="00333793">
      <w:r>
        <w:rPr>
          <w:rFonts w:hint="eastAsia"/>
        </w:rPr>
        <w:t>计算机技术不能成本很低从</w:t>
      </w:r>
      <w:r>
        <w:rPr>
          <w:rFonts w:hint="eastAsia"/>
        </w:rPr>
        <w:t xml:space="preserve"> </w:t>
      </w:r>
      <w:r>
        <w:rPr>
          <w:rFonts w:hint="eastAsia"/>
        </w:rPr>
        <w:t>图片上识别信息！</w:t>
      </w:r>
    </w:p>
    <w:p w:rsidR="0061557D" w:rsidRDefault="0061557D" w:rsidP="00333793"/>
    <w:p w:rsidR="00470C84" w:rsidRDefault="0061557D" w:rsidP="00333793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表单中</w:t>
      </w:r>
      <w:r>
        <w:rPr>
          <w:rFonts w:hint="eastAsia"/>
        </w:rPr>
        <w:t xml:space="preserve"> </w:t>
      </w:r>
      <w:r>
        <w:rPr>
          <w:rFonts w:hint="eastAsia"/>
        </w:rPr>
        <w:t>增加验证码的方式，</w:t>
      </w:r>
      <w:r>
        <w:t>方式</w:t>
      </w:r>
      <w:r>
        <w:rPr>
          <w:rFonts w:hint="eastAsia"/>
        </w:rPr>
        <w:t xml:space="preserve"> </w:t>
      </w:r>
      <w:r>
        <w:rPr>
          <w:rFonts w:hint="eastAsia"/>
        </w:rPr>
        <w:t>计算机恶意请求服务器！</w:t>
      </w:r>
    </w:p>
    <w:p w:rsidR="00470C84" w:rsidRDefault="00470C84" w:rsidP="00333793">
      <w:r>
        <w:rPr>
          <w:noProof/>
        </w:rPr>
        <w:drawing>
          <wp:inline distT="0" distB="0" distL="0" distR="0" wp14:anchorId="0ADD3D6D" wp14:editId="08B91F02">
            <wp:extent cx="5057775" cy="1524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76" w:rsidRDefault="00544776" w:rsidP="00333793"/>
    <w:p w:rsidR="00544776" w:rsidRDefault="00544776" w:rsidP="00333793"/>
    <w:p w:rsidR="003C560C" w:rsidRDefault="003C560C" w:rsidP="00333793"/>
    <w:p w:rsidR="003C560C" w:rsidRDefault="008949A9" w:rsidP="00333793">
      <w:r>
        <w:rPr>
          <w:rFonts w:hint="eastAsia"/>
        </w:rPr>
        <w:t>实现技术：</w:t>
      </w:r>
    </w:p>
    <w:p w:rsidR="008949A9" w:rsidRDefault="008949A9" w:rsidP="00333793">
      <w:r>
        <w:tab/>
      </w:r>
      <w:r>
        <w:rPr>
          <w:rFonts w:hint="eastAsia"/>
        </w:rPr>
        <w:t>生成图片技术！</w:t>
      </w:r>
    </w:p>
    <w:p w:rsidR="008949A9" w:rsidRDefault="008949A9" w:rsidP="00333793">
      <w:r>
        <w:tab/>
      </w:r>
      <w:r>
        <w:rPr>
          <w:rFonts w:hint="eastAsia"/>
        </w:rPr>
        <w:t>验证时：将码值存储与</w:t>
      </w:r>
      <w:r>
        <w:rPr>
          <w:rFonts w:hint="eastAsia"/>
        </w:rPr>
        <w:t>session</w:t>
      </w:r>
      <w:r>
        <w:rPr>
          <w:rFonts w:hint="eastAsia"/>
        </w:rPr>
        <w:t>中！</w:t>
      </w:r>
    </w:p>
    <w:p w:rsidR="002131E9" w:rsidRDefault="002131E9" w:rsidP="00333793"/>
    <w:p w:rsidR="002131E9" w:rsidRDefault="002131E9" w:rsidP="00333793"/>
    <w:p w:rsidR="002131E9" w:rsidRDefault="002131E9" w:rsidP="00333793">
      <w:r>
        <w:rPr>
          <w:rFonts w:hint="eastAsia"/>
        </w:rPr>
        <w:t>测试：</w:t>
      </w:r>
    </w:p>
    <w:p w:rsidR="002131E9" w:rsidRDefault="002131E9" w:rsidP="00333793"/>
    <w:p w:rsidR="00CE6827" w:rsidRDefault="00CE6827" w:rsidP="00333793"/>
    <w:p w:rsidR="00CE6827" w:rsidRDefault="00CE6827" w:rsidP="00CE6827">
      <w:pPr>
        <w:pStyle w:val="1"/>
      </w:pPr>
      <w:r>
        <w:rPr>
          <w:rFonts w:hint="eastAsia"/>
        </w:rPr>
        <w:t>PHP</w:t>
      </w:r>
      <w:r>
        <w:rPr>
          <w:rFonts w:hint="eastAsia"/>
        </w:rPr>
        <w:t>绘图技术：</w:t>
      </w:r>
      <w:r>
        <w:t>图像</w:t>
      </w:r>
      <w:r>
        <w:rPr>
          <w:rFonts w:hint="eastAsia"/>
        </w:rPr>
        <w:t>处理技术</w:t>
      </w:r>
    </w:p>
    <w:p w:rsidR="00CE6827" w:rsidRDefault="00DE7D31" w:rsidP="00CE6827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GD </w:t>
      </w:r>
      <w:r>
        <w:rPr>
          <w:rFonts w:hint="eastAsia"/>
        </w:rPr>
        <w:t>扩展完成！</w:t>
      </w:r>
    </w:p>
    <w:p w:rsidR="00987DAC" w:rsidRDefault="00987DAC" w:rsidP="00CE6827"/>
    <w:p w:rsidR="00987DAC" w:rsidRDefault="00987DAC" w:rsidP="00987DAC">
      <w:pPr>
        <w:pStyle w:val="2"/>
      </w:pPr>
      <w:r>
        <w:rPr>
          <w:rFonts w:hint="eastAsia"/>
        </w:rPr>
        <w:t>加载扩展</w:t>
      </w:r>
    </w:p>
    <w:p w:rsidR="00987DAC" w:rsidRDefault="00987DAC" w:rsidP="00987DAC">
      <w:r>
        <w:t>P</w:t>
      </w:r>
      <w:r>
        <w:rPr>
          <w:rFonts w:hint="eastAsia"/>
        </w:rPr>
        <w:t>hp.</w:t>
      </w:r>
      <w:r>
        <w:t>ini</w:t>
      </w:r>
    </w:p>
    <w:p w:rsidR="00987DAC" w:rsidRDefault="00987DAC" w:rsidP="00987DAC">
      <w:r>
        <w:rPr>
          <w:noProof/>
        </w:rPr>
        <w:lastRenderedPageBreak/>
        <w:drawing>
          <wp:inline distT="0" distB="0" distL="0" distR="0" wp14:anchorId="10DA21A1" wp14:editId="0EE81376">
            <wp:extent cx="5274310" cy="10902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AC" w:rsidRDefault="00987DAC" w:rsidP="00987DAC">
      <w:r>
        <w:t>A</w:t>
      </w:r>
      <w:r>
        <w:rPr>
          <w:rFonts w:hint="eastAsia"/>
        </w:rPr>
        <w:t xml:space="preserve">pache </w:t>
      </w:r>
      <w:r>
        <w:t>httpd restart</w:t>
      </w:r>
    </w:p>
    <w:p w:rsidR="00931B1C" w:rsidRDefault="00931B1C" w:rsidP="00987DAC"/>
    <w:p w:rsidR="004F76B4" w:rsidRDefault="004F76B4" w:rsidP="00987DAC">
      <w:pPr>
        <w:rPr>
          <w:rFonts w:hint="eastAsia"/>
        </w:rPr>
      </w:pPr>
      <w:r>
        <w:rPr>
          <w:noProof/>
        </w:rPr>
        <w:drawing>
          <wp:inline distT="0" distB="0" distL="0" distR="0" wp14:anchorId="0DE2C576" wp14:editId="3FBE7B52">
            <wp:extent cx="2943225" cy="1476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C" w:rsidRDefault="00FC090C" w:rsidP="00987DAC">
      <w:r>
        <w:rPr>
          <w:noProof/>
        </w:rPr>
        <w:drawing>
          <wp:inline distT="0" distB="0" distL="0" distR="0" wp14:anchorId="12423148" wp14:editId="04A4984A">
            <wp:extent cx="5274310" cy="2353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46" w:rsidRDefault="00BC7346" w:rsidP="00987DAC"/>
    <w:p w:rsidR="00BC7346" w:rsidRDefault="00BC7346" w:rsidP="00987DAC"/>
    <w:p w:rsidR="00BC7346" w:rsidRDefault="00BC7346" w:rsidP="00987DAC">
      <w:r>
        <w:rPr>
          <w:rFonts w:hint="eastAsia"/>
        </w:rPr>
        <w:t>处理图像的基本步骤。</w:t>
      </w:r>
    </w:p>
    <w:p w:rsidR="00BC7346" w:rsidRDefault="00BC7346" w:rsidP="00987DAC">
      <w:r>
        <w:rPr>
          <w:rFonts w:hint="eastAsia"/>
        </w:rPr>
        <w:t>例如：</w:t>
      </w:r>
      <w:r>
        <w:t>制作</w:t>
      </w:r>
      <w:r>
        <w:rPr>
          <w:rFonts w:hint="eastAsia"/>
        </w:rPr>
        <w:t>500</w:t>
      </w:r>
      <w:r>
        <w:t xml:space="preserve">*250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蓝色图片！</w:t>
      </w:r>
    </w:p>
    <w:p w:rsidR="00FA297F" w:rsidRDefault="00FA297F" w:rsidP="00987DAC"/>
    <w:p w:rsidR="00FA297F" w:rsidRDefault="00FA297F" w:rsidP="00FA297F">
      <w:pPr>
        <w:pStyle w:val="2"/>
      </w:pPr>
      <w:r>
        <w:rPr>
          <w:rFonts w:hint="eastAsia"/>
        </w:rPr>
        <w:t>创建画布</w:t>
      </w:r>
      <w:r w:rsidR="00602C47">
        <w:rPr>
          <w:rFonts w:hint="eastAsia"/>
        </w:rPr>
        <w:t>资源</w:t>
      </w:r>
    </w:p>
    <w:p w:rsidR="00616563" w:rsidRDefault="00616563" w:rsidP="00616563">
      <w:r>
        <w:rPr>
          <w:rFonts w:hint="eastAsia"/>
        </w:rPr>
        <w:t>创建新的画布：</w:t>
      </w:r>
    </w:p>
    <w:p w:rsidR="00616563" w:rsidRDefault="00616563" w:rsidP="00616563">
      <w:pPr>
        <w:rPr>
          <w:rFonts w:hint="eastAsia"/>
        </w:rPr>
      </w:pPr>
      <w:r>
        <w:tab/>
      </w:r>
      <w:r w:rsidR="00AF5ED2">
        <w:rPr>
          <w:rFonts w:hint="eastAsia"/>
        </w:rPr>
        <w:t>画布资源</w:t>
      </w:r>
      <w:r w:rsidR="00AF5ED2">
        <w:rPr>
          <w:rFonts w:hint="eastAsia"/>
        </w:rPr>
        <w:t xml:space="preserve"> </w:t>
      </w:r>
      <w:r w:rsidR="00AF5ED2">
        <w:t xml:space="preserve">= </w:t>
      </w:r>
      <w:r>
        <w:t>Imagecreate(</w:t>
      </w:r>
      <w:r w:rsidR="00AF5ED2">
        <w:rPr>
          <w:rFonts w:hint="eastAsia"/>
        </w:rPr>
        <w:t>宽，</w:t>
      </w:r>
      <w:r w:rsidR="00AF5ED2">
        <w:t>高</w:t>
      </w:r>
      <w:r>
        <w:t>);</w:t>
      </w:r>
      <w:r>
        <w:rPr>
          <w:rFonts w:hint="eastAsia"/>
        </w:rPr>
        <w:t>创建基于调色板画布（支持的颜色少）</w:t>
      </w:r>
    </w:p>
    <w:p w:rsidR="00616563" w:rsidRDefault="00616563" w:rsidP="00616563">
      <w:pPr>
        <w:rPr>
          <w:rFonts w:hint="eastAsia"/>
        </w:rPr>
      </w:pPr>
      <w:r>
        <w:tab/>
      </w:r>
      <w:r w:rsidR="00AF5ED2">
        <w:rPr>
          <w:rFonts w:hint="eastAsia"/>
        </w:rPr>
        <w:t>画布资源</w:t>
      </w:r>
      <w:r w:rsidR="00AF5ED2">
        <w:rPr>
          <w:rFonts w:hint="eastAsia"/>
        </w:rPr>
        <w:t xml:space="preserve"> </w:t>
      </w:r>
      <w:r w:rsidR="00AF5ED2">
        <w:t xml:space="preserve">= </w:t>
      </w:r>
      <w:r>
        <w:t>Imagecreatetruecolor(</w:t>
      </w:r>
      <w:r w:rsidR="00AF5ED2">
        <w:rPr>
          <w:rFonts w:hint="eastAsia"/>
        </w:rPr>
        <w:t>宽，高</w:t>
      </w:r>
      <w:r>
        <w:t>);</w:t>
      </w:r>
      <w:r>
        <w:rPr>
          <w:rFonts w:hint="eastAsia"/>
        </w:rPr>
        <w:t>创建正彩色（</w:t>
      </w:r>
      <w:r>
        <w:t>支持</w:t>
      </w:r>
      <w:r>
        <w:rPr>
          <w:rFonts w:hint="eastAsia"/>
        </w:rPr>
        <w:t>的颜色多）</w:t>
      </w:r>
    </w:p>
    <w:p w:rsidR="00616563" w:rsidRDefault="00616563" w:rsidP="00616563">
      <w:pPr>
        <w:rPr>
          <w:rFonts w:hint="eastAsia"/>
        </w:rPr>
      </w:pPr>
      <w:r>
        <w:tab/>
      </w:r>
    </w:p>
    <w:p w:rsidR="00616563" w:rsidRPr="00616563" w:rsidRDefault="00616563" w:rsidP="00616563">
      <w:pPr>
        <w:rPr>
          <w:rFonts w:hint="eastAsia"/>
        </w:rPr>
      </w:pPr>
      <w:r>
        <w:rPr>
          <w:rFonts w:hint="eastAsia"/>
        </w:rPr>
        <w:t>基于已有图像创建画布：</w:t>
      </w:r>
    </w:p>
    <w:p w:rsidR="00544776" w:rsidRDefault="00AF5ED2" w:rsidP="00333793">
      <w:r>
        <w:tab/>
      </w:r>
      <w:r>
        <w:rPr>
          <w:rFonts w:hint="eastAsia"/>
        </w:rPr>
        <w:t>画布资源</w:t>
      </w:r>
      <w:r>
        <w:rPr>
          <w:rFonts w:hint="eastAsia"/>
        </w:rPr>
        <w:t xml:space="preserve"> </w:t>
      </w:r>
      <w:r>
        <w:t>=  Imagecreatefromjpeg(</w:t>
      </w:r>
      <w:r>
        <w:rPr>
          <w:rFonts w:hint="eastAsia"/>
        </w:rPr>
        <w:t>图片地址</w:t>
      </w:r>
      <w:r>
        <w:t>);</w:t>
      </w:r>
    </w:p>
    <w:p w:rsidR="00AF5ED2" w:rsidRDefault="00AF5ED2" w:rsidP="00333793">
      <w:r>
        <w:tab/>
        <w:t>Imagecreatefrompng();</w:t>
      </w:r>
    </w:p>
    <w:p w:rsidR="00AF5ED2" w:rsidRDefault="00AF5ED2" w:rsidP="00333793">
      <w:r>
        <w:tab/>
        <w:t>Imagecreatefromgif();</w:t>
      </w:r>
    </w:p>
    <w:p w:rsidR="00AF5ED2" w:rsidRDefault="00AF5ED2" w:rsidP="00333793">
      <w:r>
        <w:rPr>
          <w:rFonts w:hint="eastAsia"/>
        </w:rPr>
        <w:lastRenderedPageBreak/>
        <w:t>测试：</w:t>
      </w:r>
    </w:p>
    <w:p w:rsidR="00AF5ED2" w:rsidRDefault="00AF5ED2" w:rsidP="00333793">
      <w:r>
        <w:rPr>
          <w:noProof/>
        </w:rPr>
        <w:drawing>
          <wp:inline distT="0" distB="0" distL="0" distR="0" wp14:anchorId="58789575" wp14:editId="145CE303">
            <wp:extent cx="5274310" cy="2089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5A" w:rsidRDefault="00F6135A" w:rsidP="00333793"/>
    <w:p w:rsidR="00F6135A" w:rsidRDefault="00F6135A" w:rsidP="00F6135A">
      <w:pPr>
        <w:pStyle w:val="2"/>
      </w:pPr>
      <w:r>
        <w:rPr>
          <w:rFonts w:hint="eastAsia"/>
        </w:rPr>
        <w:t>操作画布</w:t>
      </w:r>
    </w:p>
    <w:p w:rsidR="007D5548" w:rsidRDefault="007D5548" w:rsidP="007D5548">
      <w:r>
        <w:rPr>
          <w:rFonts w:hint="eastAsia"/>
        </w:rPr>
        <w:t>分配颜色</w:t>
      </w:r>
      <w:r>
        <w:rPr>
          <w:rFonts w:hint="eastAsia"/>
        </w:rPr>
        <w:t>:</w:t>
      </w:r>
      <w:r>
        <w:rPr>
          <w:rFonts w:hint="eastAsia"/>
        </w:rPr>
        <w:t>为某张画布分配某种颜色。</w:t>
      </w:r>
    </w:p>
    <w:p w:rsidR="007D5548" w:rsidRDefault="007D5548" w:rsidP="007D5548">
      <w:pPr>
        <w:rPr>
          <w:rFonts w:hint="eastAsia"/>
        </w:rPr>
      </w:pPr>
      <w:r>
        <w:rPr>
          <w:rFonts w:hint="eastAsia"/>
        </w:rPr>
        <w:t>颜色的表示方式：</w:t>
      </w:r>
      <w:r>
        <w:t>RGB</w:t>
      </w:r>
      <w:r>
        <w:rPr>
          <w:rFonts w:hint="eastAsia"/>
        </w:rPr>
        <w:t>颜色。</w:t>
      </w:r>
    </w:p>
    <w:p w:rsidR="007D5548" w:rsidRDefault="007D5548" w:rsidP="007D5548">
      <w:r>
        <w:tab/>
      </w:r>
      <w:r w:rsidR="00122C09">
        <w:rPr>
          <w:rFonts w:hint="eastAsia"/>
        </w:rPr>
        <w:t>颜色标识</w:t>
      </w:r>
      <w:r w:rsidR="00122C09">
        <w:rPr>
          <w:rFonts w:hint="eastAsia"/>
        </w:rPr>
        <w:t xml:space="preserve"> </w:t>
      </w:r>
      <w:r w:rsidR="00122C09">
        <w:t xml:space="preserve">= </w:t>
      </w:r>
      <w:r>
        <w:t>Imagecolorallocate(</w:t>
      </w:r>
      <w:r>
        <w:rPr>
          <w:rFonts w:hint="eastAsia"/>
        </w:rPr>
        <w:t>画布，</w:t>
      </w:r>
      <w:r>
        <w:t>颜色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G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B</w:t>
      </w:r>
      <w:r>
        <w:t>)</w:t>
      </w:r>
    </w:p>
    <w:p w:rsidR="00122C09" w:rsidRDefault="00122C09" w:rsidP="007D5548"/>
    <w:p w:rsidR="00122C09" w:rsidRDefault="00122C09" w:rsidP="007D5548">
      <w:r>
        <w:t xml:space="preserve">#ff0000 </w:t>
      </w:r>
      <w:r>
        <w:rPr>
          <w:rFonts w:hint="eastAsia"/>
        </w:rPr>
        <w:t>红色</w:t>
      </w:r>
    </w:p>
    <w:p w:rsidR="00122C09" w:rsidRDefault="00122C09" w:rsidP="007D5548">
      <w:pPr>
        <w:rPr>
          <w:rFonts w:hint="eastAsia"/>
        </w:rPr>
      </w:pPr>
      <w:r>
        <w:rPr>
          <w:rFonts w:hint="eastAsia"/>
        </w:rPr>
        <w:t>#</w:t>
      </w:r>
      <w:r>
        <w:t xml:space="preserve">000000 </w:t>
      </w:r>
      <w:r>
        <w:rPr>
          <w:rFonts w:hint="eastAsia"/>
        </w:rPr>
        <w:t>黑</w:t>
      </w:r>
    </w:p>
    <w:p w:rsidR="00122C09" w:rsidRDefault="00122C09" w:rsidP="007D5548">
      <w:r>
        <w:t xml:space="preserve">#ffffff   </w:t>
      </w:r>
      <w:r>
        <w:rPr>
          <w:rFonts w:hint="eastAsia"/>
        </w:rPr>
        <w:t>白</w:t>
      </w:r>
    </w:p>
    <w:p w:rsidR="00F90153" w:rsidRDefault="00F90153" w:rsidP="007D5548">
      <w:r>
        <w:rPr>
          <w:noProof/>
        </w:rPr>
        <w:drawing>
          <wp:inline distT="0" distB="0" distL="0" distR="0" wp14:anchorId="5148AD7B" wp14:editId="2FA033B3">
            <wp:extent cx="5274310" cy="4305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53" w:rsidRDefault="00F90153" w:rsidP="007D5548"/>
    <w:p w:rsidR="00F90153" w:rsidRDefault="00F90153" w:rsidP="007D5548">
      <w:pPr>
        <w:rPr>
          <w:rFonts w:hint="eastAsia"/>
        </w:rPr>
      </w:pPr>
      <w:r>
        <w:rPr>
          <w:rFonts w:hint="eastAsia"/>
        </w:rPr>
        <w:t>填充画布：</w:t>
      </w:r>
      <w:r>
        <w:t>使用</w:t>
      </w:r>
      <w:r>
        <w:rPr>
          <w:rFonts w:hint="eastAsia"/>
        </w:rPr>
        <w:t>某个颜色，</w:t>
      </w:r>
      <w:r>
        <w:t>在</w:t>
      </w:r>
      <w:r>
        <w:rPr>
          <w:rFonts w:hint="eastAsia"/>
        </w:rPr>
        <w:t>画布的某个位置进行填充</w:t>
      </w:r>
    </w:p>
    <w:p w:rsidR="00F90153" w:rsidRDefault="00F90153" w:rsidP="007D5548">
      <w:r>
        <w:tab/>
        <w:t>Imagefill(</w:t>
      </w:r>
      <w:r>
        <w:rPr>
          <w:rFonts w:hint="eastAsia"/>
        </w:rPr>
        <w:t>画布，位置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t>位置</w:t>
      </w:r>
      <w:r>
        <w:rPr>
          <w:rFonts w:hint="eastAsia"/>
        </w:rPr>
        <w:t>Y</w:t>
      </w:r>
      <w:r>
        <w:rPr>
          <w:rFonts w:hint="eastAsia"/>
        </w:rPr>
        <w:t>，</w:t>
      </w:r>
      <w:r>
        <w:t>颜色</w:t>
      </w:r>
      <w:r>
        <w:t>);</w:t>
      </w:r>
    </w:p>
    <w:p w:rsidR="00F90153" w:rsidRDefault="00F90153" w:rsidP="007D5548">
      <w:r>
        <w:rPr>
          <w:rFonts w:hint="eastAsia"/>
        </w:rPr>
        <w:t>位置，采用坐标表示。</w:t>
      </w:r>
    </w:p>
    <w:p w:rsidR="00F90153" w:rsidRDefault="00F90153" w:rsidP="007D5548">
      <w:pPr>
        <w:rPr>
          <w:rFonts w:hint="eastAsia"/>
        </w:rPr>
      </w:pPr>
      <w:r>
        <w:rPr>
          <w:rFonts w:hint="eastAsia"/>
        </w:rPr>
        <w:t>原点：</w:t>
      </w:r>
      <w:r>
        <w:t>左上角</w:t>
      </w:r>
      <w:r>
        <w:rPr>
          <w:rFonts w:hint="eastAsia"/>
        </w:rPr>
        <w:t>，</w:t>
      </w:r>
      <w:r>
        <w:rPr>
          <w:rFonts w:hint="eastAsia"/>
        </w:rPr>
        <w:t>0, 0</w:t>
      </w:r>
    </w:p>
    <w:p w:rsidR="00F90153" w:rsidRDefault="00F90153" w:rsidP="007D5548">
      <w:r>
        <w:rPr>
          <w:rFonts w:hint="eastAsia"/>
        </w:rPr>
        <w:t>向右，</w:t>
      </w:r>
      <w:r>
        <w:t xml:space="preserve">X </w:t>
      </w:r>
      <w:r>
        <w:rPr>
          <w:rFonts w:hint="eastAsia"/>
        </w:rPr>
        <w:t>增加</w:t>
      </w:r>
    </w:p>
    <w:p w:rsidR="00F90153" w:rsidRDefault="00F90153" w:rsidP="007D5548">
      <w:r>
        <w:rPr>
          <w:rFonts w:hint="eastAsia"/>
        </w:rPr>
        <w:t>向下，</w:t>
      </w:r>
      <w:r>
        <w:t xml:space="preserve">Y </w:t>
      </w:r>
      <w:r>
        <w:rPr>
          <w:rFonts w:hint="eastAsia"/>
        </w:rPr>
        <w:t>增加</w:t>
      </w:r>
    </w:p>
    <w:p w:rsidR="00F90153" w:rsidRDefault="00F90153" w:rsidP="007D5548">
      <w:r>
        <w:rPr>
          <w:rFonts w:hint="eastAsia"/>
        </w:rPr>
        <w:t>右下角坐标：（</w:t>
      </w:r>
      <w:r>
        <w:t>width-1, height-1</w:t>
      </w:r>
      <w:r>
        <w:rPr>
          <w:rFonts w:hint="eastAsia"/>
        </w:rPr>
        <w:t>）</w:t>
      </w:r>
    </w:p>
    <w:p w:rsidR="00F90153" w:rsidRDefault="00F90153" w:rsidP="007D5548"/>
    <w:p w:rsidR="00F90153" w:rsidRDefault="008B4707" w:rsidP="007D5548">
      <w:r>
        <w:rPr>
          <w:noProof/>
        </w:rPr>
        <w:drawing>
          <wp:inline distT="0" distB="0" distL="0" distR="0" wp14:anchorId="4DCEC0AF" wp14:editId="6F7F2B56">
            <wp:extent cx="5267325" cy="695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BB" w:rsidRDefault="006660BB" w:rsidP="007D5548"/>
    <w:p w:rsidR="006660BB" w:rsidRDefault="006660BB" w:rsidP="007D5548"/>
    <w:p w:rsidR="006660BB" w:rsidRDefault="006660BB" w:rsidP="006660BB">
      <w:pPr>
        <w:pStyle w:val="2"/>
      </w:pPr>
      <w:r>
        <w:rPr>
          <w:rFonts w:hint="eastAsia"/>
        </w:rPr>
        <w:lastRenderedPageBreak/>
        <w:t>导出（</w:t>
      </w:r>
      <w:r>
        <w:t>输出</w:t>
      </w:r>
      <w:r>
        <w:rPr>
          <w:rFonts w:hint="eastAsia"/>
        </w:rPr>
        <w:t>）</w:t>
      </w:r>
    </w:p>
    <w:p w:rsidR="00D131E1" w:rsidRDefault="00D131E1" w:rsidP="00D131E1">
      <w:r>
        <w:rPr>
          <w:rFonts w:hint="eastAsia"/>
        </w:rPr>
        <w:t>是函数：</w:t>
      </w:r>
    </w:p>
    <w:p w:rsidR="00D131E1" w:rsidRDefault="00D131E1" w:rsidP="00D131E1">
      <w:pPr>
        <w:rPr>
          <w:rFonts w:hint="eastAsia"/>
        </w:rPr>
      </w:pPr>
      <w:r>
        <w:t>I</w:t>
      </w:r>
      <w:r>
        <w:rPr>
          <w:rFonts w:hint="eastAsia"/>
        </w:rPr>
        <w:t>magepng(</w:t>
      </w:r>
      <w:r w:rsidR="005D4C84">
        <w:rPr>
          <w:rFonts w:hint="eastAsia"/>
        </w:rPr>
        <w:t>画布，</w:t>
      </w:r>
      <w:r w:rsidR="005D4C84">
        <w:rPr>
          <w:rFonts w:hint="eastAsia"/>
        </w:rPr>
        <w:t xml:space="preserve"> </w:t>
      </w:r>
      <w:r w:rsidR="005D4C84">
        <w:rPr>
          <w:rFonts w:hint="eastAsia"/>
        </w:rPr>
        <w:t>图片地址</w:t>
      </w:r>
      <w:r>
        <w:t>)</w:t>
      </w:r>
      <w:r>
        <w:tab/>
      </w:r>
      <w:r>
        <w:rPr>
          <w:rFonts w:hint="eastAsia"/>
        </w:rPr>
        <w:t>输出为</w:t>
      </w:r>
      <w:r>
        <w:rPr>
          <w:rFonts w:hint="eastAsia"/>
        </w:rPr>
        <w:t>PNG</w:t>
      </w:r>
      <w:r>
        <w:rPr>
          <w:rFonts w:hint="eastAsia"/>
        </w:rPr>
        <w:t>格式</w:t>
      </w:r>
    </w:p>
    <w:p w:rsidR="00D131E1" w:rsidRDefault="00D131E1" w:rsidP="00D131E1">
      <w:r>
        <w:t>Imagegif();</w:t>
      </w:r>
    </w:p>
    <w:p w:rsidR="00D131E1" w:rsidRDefault="00D131E1" w:rsidP="00D131E1">
      <w:r>
        <w:t>Imagejpeg()</w:t>
      </w:r>
    </w:p>
    <w:p w:rsidR="00D131E1" w:rsidRPr="00D131E1" w:rsidRDefault="00D131E1" w:rsidP="00D131E1">
      <w:pPr>
        <w:rPr>
          <w:rFonts w:hint="eastAsia"/>
        </w:rPr>
      </w:pPr>
      <w:r>
        <w:rPr>
          <w:rFonts w:hint="eastAsia"/>
        </w:rPr>
        <w:t>完成</w:t>
      </w:r>
    </w:p>
    <w:p w:rsidR="006660BB" w:rsidRDefault="007C6FAB" w:rsidP="007D5548">
      <w:r>
        <w:rPr>
          <w:noProof/>
        </w:rPr>
        <w:drawing>
          <wp:inline distT="0" distB="0" distL="0" distR="0" wp14:anchorId="4F2A743B" wp14:editId="7DED2174">
            <wp:extent cx="4867275" cy="9048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55" w:rsidRDefault="00EB3355" w:rsidP="007D5548">
      <w:r>
        <w:rPr>
          <w:noProof/>
        </w:rPr>
        <w:drawing>
          <wp:inline distT="0" distB="0" distL="0" distR="0" wp14:anchorId="67DDB1F3" wp14:editId="2DB20AF5">
            <wp:extent cx="5274310" cy="44024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86" w:rsidRDefault="00866586" w:rsidP="007D5548"/>
    <w:p w:rsidR="00866586" w:rsidRDefault="00866586" w:rsidP="007D5548">
      <w:r>
        <w:rPr>
          <w:rFonts w:hint="eastAsia"/>
        </w:rPr>
        <w:t>直接输出（到浏览器端）</w:t>
      </w:r>
    </w:p>
    <w:p w:rsidR="00866586" w:rsidRPr="00866586" w:rsidRDefault="00866586" w:rsidP="007D5548">
      <w:pPr>
        <w:rPr>
          <w:rFonts w:hint="eastAsia"/>
        </w:rPr>
      </w:pPr>
      <w:r>
        <w:rPr>
          <w:rFonts w:hint="eastAsia"/>
        </w:rPr>
        <w:t>如果不使用个第二个参数，</w:t>
      </w:r>
      <w:r>
        <w:t>表示</w:t>
      </w:r>
      <w:r>
        <w:rPr>
          <w:rFonts w:hint="eastAsia"/>
        </w:rPr>
        <w:t>直接输出</w:t>
      </w:r>
    </w:p>
    <w:p w:rsidR="00117560" w:rsidRDefault="00866586" w:rsidP="007D5548">
      <w:r>
        <w:rPr>
          <w:noProof/>
        </w:rPr>
        <w:drawing>
          <wp:inline distT="0" distB="0" distL="0" distR="0" wp14:anchorId="02E8A238" wp14:editId="450628B9">
            <wp:extent cx="5274310" cy="10115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86" w:rsidRDefault="00866586" w:rsidP="007D5548">
      <w:r>
        <w:rPr>
          <w:rFonts w:hint="eastAsia"/>
        </w:rPr>
        <w:lastRenderedPageBreak/>
        <w:t>需要，</w:t>
      </w:r>
      <w:r>
        <w:t>告知</w:t>
      </w:r>
      <w:r>
        <w:rPr>
          <w:rFonts w:hint="eastAsia"/>
        </w:rPr>
        <w:t>浏览器，</w:t>
      </w:r>
      <w:r>
        <w:t>所</w:t>
      </w:r>
      <w:r>
        <w:rPr>
          <w:rFonts w:hint="eastAsia"/>
        </w:rPr>
        <w:t>输出的为图片，</w:t>
      </w:r>
      <w:r>
        <w:t>否则</w:t>
      </w:r>
      <w:r>
        <w:rPr>
          <w:rFonts w:hint="eastAsia"/>
        </w:rPr>
        <w:t>浏览器会将所有的响应内容当作</w:t>
      </w:r>
      <w:r>
        <w:rPr>
          <w:rFonts w:hint="eastAsia"/>
        </w:rPr>
        <w:t>html</w:t>
      </w:r>
      <w:r>
        <w:rPr>
          <w:rFonts w:hint="eastAsia"/>
        </w:rPr>
        <w:t>代码字符串处理！</w:t>
      </w:r>
    </w:p>
    <w:p w:rsidR="00310F85" w:rsidRPr="00866586" w:rsidRDefault="00310F85" w:rsidP="007D5548">
      <w:pPr>
        <w:rPr>
          <w:rFonts w:hint="eastAsia"/>
        </w:rPr>
      </w:pPr>
      <w:r>
        <w:rPr>
          <w:noProof/>
        </w:rPr>
        <w:drawing>
          <wp:inline distT="0" distB="0" distL="0" distR="0" wp14:anchorId="220FAEEE" wp14:editId="472BF052">
            <wp:extent cx="5274310" cy="826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60" w:rsidRDefault="00117560" w:rsidP="007D5548"/>
    <w:p w:rsidR="00117560" w:rsidRDefault="00117560" w:rsidP="00117560">
      <w:pPr>
        <w:pStyle w:val="2"/>
      </w:pPr>
      <w:r>
        <w:rPr>
          <w:rFonts w:hint="eastAsia"/>
        </w:rPr>
        <w:t>销毁资源</w:t>
      </w:r>
    </w:p>
    <w:p w:rsidR="00117560" w:rsidRDefault="00117560" w:rsidP="00117560">
      <w:r>
        <w:rPr>
          <w:noProof/>
        </w:rPr>
        <w:drawing>
          <wp:inline distT="0" distB="0" distL="0" distR="0" wp14:anchorId="26D3D402" wp14:editId="6A9FD9AB">
            <wp:extent cx="3790950" cy="781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BB" w:rsidRDefault="00592FBB" w:rsidP="00117560"/>
    <w:p w:rsidR="00592FBB" w:rsidRDefault="00592FBB" w:rsidP="00117560"/>
    <w:p w:rsidR="00592FBB" w:rsidRDefault="00592FBB" w:rsidP="007C51D3">
      <w:pPr>
        <w:pStyle w:val="1"/>
      </w:pPr>
      <w:r>
        <w:rPr>
          <w:rFonts w:hint="eastAsia"/>
        </w:rPr>
        <w:t>仿照</w:t>
      </w:r>
      <w:r>
        <w:rPr>
          <w:rFonts w:hint="eastAsia"/>
        </w:rPr>
        <w:t>ecshop</w:t>
      </w:r>
      <w:r>
        <w:rPr>
          <w:rFonts w:hint="eastAsia"/>
        </w:rPr>
        <w:t>完成验证码</w:t>
      </w:r>
    </w:p>
    <w:p w:rsidR="00A90AE7" w:rsidRDefault="00A90AE7" w:rsidP="00A90AE7">
      <w:r>
        <w:rPr>
          <w:rFonts w:hint="eastAsia"/>
        </w:rPr>
        <w:t>特征：</w:t>
      </w:r>
    </w:p>
    <w:p w:rsidR="00A90AE7" w:rsidRDefault="00A90AE7" w:rsidP="00A90AE7">
      <w:pPr>
        <w:rPr>
          <w:rFonts w:hint="eastAsia"/>
        </w:rPr>
      </w:pPr>
    </w:p>
    <w:p w:rsidR="00A90AE7" w:rsidRDefault="00A90AE7" w:rsidP="00A90AE7">
      <w:r>
        <w:rPr>
          <w:rFonts w:hint="eastAsia"/>
        </w:rPr>
        <w:t>点击更换</w:t>
      </w:r>
    </w:p>
    <w:p w:rsidR="00A90AE7" w:rsidRDefault="00A90AE7" w:rsidP="00A90AE7">
      <w:r>
        <w:rPr>
          <w:rFonts w:hint="eastAsia"/>
        </w:rPr>
        <w:t>图片背景更换（</w:t>
      </w:r>
      <w:r>
        <w:t>在</w:t>
      </w:r>
      <w:r>
        <w:rPr>
          <w:rFonts w:hint="eastAsia"/>
        </w:rPr>
        <w:t>有限几张背景图片中选择背景）</w:t>
      </w:r>
    </w:p>
    <w:p w:rsidR="00A90AE7" w:rsidRDefault="00A90AE7" w:rsidP="00A90AE7">
      <w:r>
        <w:rPr>
          <w:rFonts w:hint="eastAsia"/>
        </w:rPr>
        <w:t>码值：大写字母</w:t>
      </w:r>
      <w:r>
        <w:rPr>
          <w:rFonts w:hint="eastAsia"/>
        </w:rPr>
        <w:t>+</w:t>
      </w:r>
      <w:r>
        <w:t>数字</w:t>
      </w:r>
      <w:r>
        <w:rPr>
          <w:rFonts w:hint="eastAsia"/>
        </w:rPr>
        <w:t xml:space="preserve"> </w:t>
      </w:r>
      <w:r>
        <w:rPr>
          <w:rFonts w:hint="eastAsia"/>
        </w:rPr>
        <w:t>随机组合！</w:t>
      </w:r>
      <w:r w:rsidR="00FE525D">
        <w:rPr>
          <w:rFonts w:hint="eastAsia"/>
        </w:rPr>
        <w:t>4</w:t>
      </w:r>
      <w:r w:rsidR="00FE525D">
        <w:rPr>
          <w:rFonts w:hint="eastAsia"/>
        </w:rPr>
        <w:t>个长度</w:t>
      </w:r>
    </w:p>
    <w:p w:rsidR="00A90AE7" w:rsidRDefault="00A90AE7" w:rsidP="00A90AE7">
      <w:r>
        <w:rPr>
          <w:rFonts w:hint="eastAsia"/>
        </w:rPr>
        <w:t>文字颜色：</w:t>
      </w:r>
      <w:r>
        <w:t>白色</w:t>
      </w:r>
      <w:r>
        <w:rPr>
          <w:rFonts w:hint="eastAsia"/>
        </w:rPr>
        <w:t>或者黑色</w:t>
      </w:r>
    </w:p>
    <w:p w:rsidR="00A90AE7" w:rsidRDefault="00A90AE7" w:rsidP="00A90AE7">
      <w:r>
        <w:rPr>
          <w:rFonts w:hint="eastAsia"/>
        </w:rPr>
        <w:t>文字，</w:t>
      </w:r>
      <w:r>
        <w:t>居中</w:t>
      </w:r>
      <w:r>
        <w:rPr>
          <w:rFonts w:hint="eastAsia"/>
        </w:rPr>
        <w:t>显示</w:t>
      </w:r>
    </w:p>
    <w:p w:rsidR="000C4AB6" w:rsidRDefault="000C4AB6" w:rsidP="00A90AE7"/>
    <w:p w:rsidR="000C4AB6" w:rsidRDefault="000C4AB6" w:rsidP="00C77841">
      <w:pPr>
        <w:pStyle w:val="2"/>
      </w:pPr>
      <w:r>
        <w:rPr>
          <w:rFonts w:hint="eastAsia"/>
        </w:rPr>
        <w:lastRenderedPageBreak/>
        <w:t>处理码值</w:t>
      </w:r>
    </w:p>
    <w:p w:rsidR="00C77841" w:rsidRDefault="00C77841" w:rsidP="00C77841">
      <w:r w:rsidRPr="00C77841">
        <w:drawing>
          <wp:inline distT="0" distB="0" distL="0" distR="0" wp14:anchorId="6811718E" wp14:editId="003E4475">
            <wp:extent cx="5274310" cy="312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C7" w:rsidRDefault="002432C7" w:rsidP="00C77841"/>
    <w:p w:rsidR="002432C7" w:rsidRDefault="002432C7" w:rsidP="002432C7">
      <w:pPr>
        <w:pStyle w:val="2"/>
      </w:pPr>
      <w:r>
        <w:rPr>
          <w:rFonts w:hint="eastAsia"/>
        </w:rPr>
        <w:t>存储在</w:t>
      </w:r>
      <w:r>
        <w:rPr>
          <w:rFonts w:hint="eastAsia"/>
        </w:rPr>
        <w:t>session</w:t>
      </w:r>
      <w:r>
        <w:rPr>
          <w:rFonts w:hint="eastAsia"/>
        </w:rPr>
        <w:t>中</w:t>
      </w:r>
    </w:p>
    <w:p w:rsidR="002432C7" w:rsidRDefault="008534A0" w:rsidP="002432C7">
      <w:r>
        <w:rPr>
          <w:noProof/>
        </w:rPr>
        <w:drawing>
          <wp:inline distT="0" distB="0" distL="0" distR="0" wp14:anchorId="341FB574" wp14:editId="52F75509">
            <wp:extent cx="5162550" cy="1181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23" w:rsidRDefault="004A4323" w:rsidP="002432C7"/>
    <w:p w:rsidR="004A4323" w:rsidRDefault="004A4323" w:rsidP="004A4323">
      <w:pPr>
        <w:pStyle w:val="2"/>
      </w:pPr>
      <w:r>
        <w:rPr>
          <w:rFonts w:hint="eastAsia"/>
        </w:rPr>
        <w:t>形成验证码图片</w:t>
      </w:r>
    </w:p>
    <w:p w:rsidR="004A4323" w:rsidRDefault="00D0369E" w:rsidP="004A4323">
      <w:r>
        <w:rPr>
          <w:rFonts w:hint="eastAsia"/>
        </w:rPr>
        <w:t>获取需要的背景图片：</w:t>
      </w:r>
    </w:p>
    <w:p w:rsidR="00D0369E" w:rsidRDefault="00C26F66" w:rsidP="004A4323">
      <w:r>
        <w:rPr>
          <w:noProof/>
        </w:rPr>
        <w:lastRenderedPageBreak/>
        <w:drawing>
          <wp:inline distT="0" distB="0" distL="0" distR="0" wp14:anchorId="77C2229F" wp14:editId="1781C5F4">
            <wp:extent cx="5274310" cy="2592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A2" w:rsidRDefault="00B41DE9" w:rsidP="004A4323">
      <w:r>
        <w:rPr>
          <w:rFonts w:hint="eastAsia"/>
        </w:rPr>
        <w:t>拷贝项目中：</w:t>
      </w:r>
    </w:p>
    <w:p w:rsidR="00B41DE9" w:rsidRDefault="00B41DE9" w:rsidP="004A4323">
      <w:r>
        <w:rPr>
          <w:noProof/>
        </w:rPr>
        <w:drawing>
          <wp:inline distT="0" distB="0" distL="0" distR="0" wp14:anchorId="73AE93EC" wp14:editId="7A436916">
            <wp:extent cx="5274310" cy="1054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E9" w:rsidRDefault="00B41DE9" w:rsidP="004A4323">
      <w:r>
        <w:rPr>
          <w:rFonts w:hint="eastAsia"/>
        </w:rPr>
        <w:t>获得随机背景图片：</w:t>
      </w:r>
    </w:p>
    <w:p w:rsidR="00B41DE9" w:rsidRDefault="00B41DE9" w:rsidP="004A4323">
      <w:pPr>
        <w:rPr>
          <w:rFonts w:hint="eastAsia"/>
        </w:rPr>
      </w:pPr>
      <w:r>
        <w:rPr>
          <w:noProof/>
        </w:rPr>
        <w:drawing>
          <wp:inline distT="0" distB="0" distL="0" distR="0" wp14:anchorId="5D72E891" wp14:editId="6285A072">
            <wp:extent cx="5274310" cy="5492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E9" w:rsidRDefault="00B41DE9" w:rsidP="004A4323">
      <w:r>
        <w:rPr>
          <w:rFonts w:hint="eastAsia"/>
        </w:rPr>
        <w:t>创建画布：</w:t>
      </w:r>
    </w:p>
    <w:p w:rsidR="00B41DE9" w:rsidRDefault="00B078F8" w:rsidP="004A4323">
      <w:r>
        <w:rPr>
          <w:noProof/>
        </w:rPr>
        <w:drawing>
          <wp:inline distT="0" distB="0" distL="0" distR="0" wp14:anchorId="64F25B0A" wp14:editId="2B4A1AFF">
            <wp:extent cx="5274310" cy="7207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F8" w:rsidRDefault="00B078F8" w:rsidP="004A4323">
      <w:r>
        <w:rPr>
          <w:rFonts w:hint="eastAsia"/>
        </w:rPr>
        <w:t>操作画布：</w:t>
      </w:r>
    </w:p>
    <w:p w:rsidR="006D4FFF" w:rsidRDefault="006D4FFF" w:rsidP="004A4323">
      <w:r>
        <w:tab/>
      </w:r>
      <w:r>
        <w:rPr>
          <w:rFonts w:hint="eastAsia"/>
        </w:rPr>
        <w:t>分配字符串颜色：</w:t>
      </w:r>
    </w:p>
    <w:p w:rsidR="006D4FFF" w:rsidRDefault="006D4FFF" w:rsidP="004A4323">
      <w:pPr>
        <w:rPr>
          <w:rFonts w:hint="eastAsia"/>
        </w:rPr>
      </w:pPr>
      <w:r>
        <w:tab/>
        <w:t>Imagecoloarallocate(</w:t>
      </w:r>
      <w:r>
        <w:rPr>
          <w:rFonts w:hint="eastAsia"/>
        </w:rPr>
        <w:t>画布，</w:t>
      </w:r>
      <w:r>
        <w:rPr>
          <w:rFonts w:hint="eastAsia"/>
        </w:rPr>
        <w:t>R, G, B</w:t>
      </w:r>
      <w:r>
        <w:t>);</w:t>
      </w:r>
    </w:p>
    <w:p w:rsidR="006D4FFF" w:rsidRDefault="006D4FFF" w:rsidP="004A4323">
      <w:pPr>
        <w:rPr>
          <w:rFonts w:hint="eastAsia"/>
        </w:rPr>
      </w:pPr>
      <w:r>
        <w:rPr>
          <w:noProof/>
        </w:rPr>
        <w:drawing>
          <wp:inline distT="0" distB="0" distL="0" distR="0" wp14:anchorId="4355632C" wp14:editId="3DCA55A4">
            <wp:extent cx="5274310" cy="10439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F8" w:rsidRDefault="00B078F8" w:rsidP="004A4323">
      <w:r>
        <w:tab/>
      </w:r>
      <w:r>
        <w:rPr>
          <w:rFonts w:hint="eastAsia"/>
        </w:rPr>
        <w:t>将字符串写到画布上！</w:t>
      </w:r>
    </w:p>
    <w:p w:rsidR="00257ADA" w:rsidRDefault="00257ADA" w:rsidP="004A4323">
      <w:pPr>
        <w:rPr>
          <w:rFonts w:hint="eastAsia"/>
        </w:rPr>
      </w:pPr>
      <w:r>
        <w:tab/>
        <w:t>Imagestring(</w:t>
      </w:r>
      <w:r>
        <w:rPr>
          <w:rFonts w:hint="eastAsia"/>
        </w:rPr>
        <w:t>画布，</w:t>
      </w:r>
      <w:r w:rsidR="00790B11">
        <w:rPr>
          <w:rFonts w:hint="eastAsia"/>
        </w:rPr>
        <w:t>字体</w:t>
      </w:r>
      <w:r>
        <w:rPr>
          <w:rFonts w:hint="eastAsia"/>
        </w:rPr>
        <w:t>大小，位置</w:t>
      </w:r>
      <w:r>
        <w:rPr>
          <w:rFonts w:hint="eastAsia"/>
        </w:rPr>
        <w:t>X,</w:t>
      </w:r>
      <w:r>
        <w:t xml:space="preserve"> </w:t>
      </w:r>
      <w:r>
        <w:rPr>
          <w:rFonts w:hint="eastAsia"/>
        </w:rPr>
        <w:t>位置</w:t>
      </w:r>
      <w:r>
        <w:rPr>
          <w:rFonts w:hint="eastAsia"/>
        </w:rPr>
        <w:t>Y</w:t>
      </w:r>
      <w:r>
        <w:rPr>
          <w:rFonts w:hint="eastAsia"/>
        </w:rPr>
        <w:t>，</w:t>
      </w:r>
      <w:r>
        <w:t>字符串</w:t>
      </w:r>
      <w:r>
        <w:rPr>
          <w:rFonts w:hint="eastAsia"/>
        </w:rPr>
        <w:t>内容，颜色</w:t>
      </w:r>
      <w:r>
        <w:t>);</w:t>
      </w:r>
    </w:p>
    <w:p w:rsidR="00B41DE9" w:rsidRDefault="00790B11" w:rsidP="004A4323">
      <w:r>
        <w:rPr>
          <w:rFonts w:hint="eastAsia"/>
        </w:rPr>
        <w:t>字体大小：</w:t>
      </w:r>
      <w:r>
        <w:t>该函数</w:t>
      </w:r>
      <w:r>
        <w:rPr>
          <w:rFonts w:hint="eastAsia"/>
        </w:rPr>
        <w:t>使用内置字体。</w:t>
      </w:r>
      <w:r>
        <w:t>通过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表示字号。</w:t>
      </w:r>
      <w:r>
        <w:rPr>
          <w:rFonts w:hint="eastAsia"/>
        </w:rPr>
        <w:t>1</w:t>
      </w:r>
      <w:r>
        <w:rPr>
          <w:rFonts w:hint="eastAsia"/>
        </w:rPr>
        <w:t>小</w:t>
      </w:r>
      <w:r>
        <w:rPr>
          <w:rFonts w:hint="eastAsia"/>
        </w:rPr>
        <w:t>5</w:t>
      </w:r>
      <w:r>
        <w:rPr>
          <w:rFonts w:hint="eastAsia"/>
        </w:rPr>
        <w:t>大。</w:t>
      </w:r>
    </w:p>
    <w:p w:rsidR="006D4FFF" w:rsidRDefault="006D4FFF" w:rsidP="004A4323">
      <w:r>
        <w:rPr>
          <w:rFonts w:hint="eastAsia"/>
        </w:rPr>
        <w:t>位置</w:t>
      </w:r>
      <w:r>
        <w:t>坐标</w:t>
      </w:r>
      <w:r>
        <w:rPr>
          <w:rFonts w:hint="eastAsia"/>
        </w:rPr>
        <w:t>，</w:t>
      </w:r>
      <w:r>
        <w:t>字符串</w:t>
      </w:r>
      <w:r>
        <w:rPr>
          <w:rFonts w:hint="eastAsia"/>
        </w:rPr>
        <w:t>左上角的坐标！</w:t>
      </w:r>
    </w:p>
    <w:p w:rsidR="009E2DC9" w:rsidRDefault="009E2DC9" w:rsidP="004A43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E5DB73" wp14:editId="40E9E4F1">
            <wp:extent cx="5274310" cy="9861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FF" w:rsidRDefault="009E2DC9" w:rsidP="004A4323">
      <w:r>
        <w:rPr>
          <w:rFonts w:hint="eastAsia"/>
        </w:rPr>
        <w:t>输出导出：</w:t>
      </w:r>
    </w:p>
    <w:p w:rsidR="009E2DC9" w:rsidRDefault="009E2DC9" w:rsidP="004A432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E47C2B6" wp14:editId="01FD368E">
            <wp:extent cx="5274310" cy="16725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FF" w:rsidRDefault="006D4FFF" w:rsidP="004A4323"/>
    <w:p w:rsidR="006D4FFF" w:rsidRDefault="000551B6" w:rsidP="004A4323">
      <w:r>
        <w:rPr>
          <w:rFonts w:hint="eastAsia"/>
        </w:rPr>
        <w:t>测试：</w:t>
      </w:r>
    </w:p>
    <w:p w:rsidR="000551B6" w:rsidRDefault="000551B6" w:rsidP="004A4323">
      <w:r>
        <w:rPr>
          <w:noProof/>
        </w:rPr>
        <w:drawing>
          <wp:inline distT="0" distB="0" distL="0" distR="0" wp14:anchorId="74345E03" wp14:editId="26670EB0">
            <wp:extent cx="5274310" cy="25368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84" w:rsidRDefault="00CE5C84" w:rsidP="004A4323"/>
    <w:p w:rsidR="00CE5C84" w:rsidRDefault="00CE5C84" w:rsidP="00CE5C84">
      <w:pPr>
        <w:pStyle w:val="3"/>
      </w:pPr>
      <w:r>
        <w:rPr>
          <w:rFonts w:hint="eastAsia"/>
        </w:rPr>
        <w:t>补充文件居中</w:t>
      </w:r>
    </w:p>
    <w:p w:rsidR="00CE5C84" w:rsidRDefault="00CE5C84" w:rsidP="00CE5C84">
      <w:r>
        <w:rPr>
          <w:rFonts w:hint="eastAsia"/>
        </w:rPr>
        <w:t>图片宽高：</w:t>
      </w:r>
    </w:p>
    <w:p w:rsidR="00CE5C84" w:rsidRDefault="00CE5C84" w:rsidP="00CE5C84">
      <w:r>
        <w:tab/>
      </w:r>
      <w:r>
        <w:rPr>
          <w:rFonts w:hint="eastAsia"/>
        </w:rPr>
        <w:t>宽</w:t>
      </w:r>
      <w:r>
        <w:rPr>
          <w:rFonts w:hint="eastAsia"/>
        </w:rPr>
        <w:t xml:space="preserve"> </w:t>
      </w:r>
      <w:r>
        <w:t>= Imagesx(</w:t>
      </w:r>
      <w:r>
        <w:rPr>
          <w:rFonts w:hint="eastAsia"/>
        </w:rPr>
        <w:t>画布</w:t>
      </w:r>
      <w:r>
        <w:t>);</w:t>
      </w:r>
    </w:p>
    <w:p w:rsidR="00CE5C84" w:rsidRDefault="00CE5C84" w:rsidP="00CE5C84">
      <w:r>
        <w:tab/>
      </w:r>
      <w:r>
        <w:rPr>
          <w:rFonts w:hint="eastAsia"/>
        </w:rPr>
        <w:t>高</w:t>
      </w:r>
      <w:r>
        <w:rPr>
          <w:rFonts w:hint="eastAsia"/>
        </w:rPr>
        <w:t xml:space="preserve"> </w:t>
      </w:r>
      <w:r>
        <w:t>= Imagesy(</w:t>
      </w:r>
      <w:r>
        <w:rPr>
          <w:rFonts w:hint="eastAsia"/>
        </w:rPr>
        <w:t>画布</w:t>
      </w:r>
      <w:r>
        <w:t>);</w:t>
      </w:r>
    </w:p>
    <w:p w:rsidR="00CE5C84" w:rsidRDefault="00CE5C84" w:rsidP="00CE5C84">
      <w:r>
        <w:rPr>
          <w:rFonts w:hint="eastAsia"/>
        </w:rPr>
        <w:t>内置字体的宽高：</w:t>
      </w:r>
    </w:p>
    <w:p w:rsidR="00CE5C84" w:rsidRDefault="00CE5C84" w:rsidP="00CE5C84">
      <w:r>
        <w:tab/>
        <w:t>imagefontWidth(</w:t>
      </w:r>
      <w:r>
        <w:rPr>
          <w:rFonts w:hint="eastAsia"/>
        </w:rPr>
        <w:t>字体</w:t>
      </w:r>
      <w:r>
        <w:t>);</w:t>
      </w:r>
    </w:p>
    <w:p w:rsidR="00CE5C84" w:rsidRDefault="00CE5C84" w:rsidP="00CE5C84">
      <w:pPr>
        <w:rPr>
          <w:rFonts w:hint="eastAsia"/>
        </w:rPr>
      </w:pPr>
      <w:r>
        <w:tab/>
        <w:t>imagefontHeight(</w:t>
      </w:r>
      <w:r>
        <w:rPr>
          <w:rFonts w:hint="eastAsia"/>
        </w:rPr>
        <w:t>字体</w:t>
      </w:r>
      <w:r>
        <w:t>);</w:t>
      </w:r>
    </w:p>
    <w:p w:rsidR="00CE5C84" w:rsidRDefault="00CE5C84" w:rsidP="00CE5C84">
      <w:r>
        <w:rPr>
          <w:rFonts w:hint="eastAsia"/>
        </w:rPr>
        <w:t>字符串宽高：</w:t>
      </w:r>
    </w:p>
    <w:p w:rsidR="00CE5C84" w:rsidRDefault="00CE5C84" w:rsidP="00CE5C84"/>
    <w:p w:rsidR="00CE5C84" w:rsidRDefault="00CE5C84" w:rsidP="00CE5C84">
      <w:r>
        <w:rPr>
          <w:noProof/>
        </w:rPr>
        <w:lastRenderedPageBreak/>
        <w:drawing>
          <wp:inline distT="0" distB="0" distL="0" distR="0" wp14:anchorId="36908D33" wp14:editId="263636B5">
            <wp:extent cx="5274310" cy="25984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8D" w:rsidRDefault="00D05C8D" w:rsidP="00CE5C84"/>
    <w:p w:rsidR="00D05C8D" w:rsidRDefault="00D05C8D" w:rsidP="00D05C8D">
      <w:pPr>
        <w:pStyle w:val="1"/>
      </w:pPr>
      <w:r>
        <w:rPr>
          <w:rFonts w:hint="eastAsia"/>
        </w:rPr>
        <w:t>项目中使用验证码</w:t>
      </w:r>
    </w:p>
    <w:p w:rsidR="009D376E" w:rsidRDefault="009D376E" w:rsidP="009D376E">
      <w:r>
        <w:rPr>
          <w:rFonts w:hint="eastAsia"/>
        </w:rPr>
        <w:t>考虑到验证码功能，</w:t>
      </w:r>
      <w:r>
        <w:t>不</w:t>
      </w:r>
      <w:r>
        <w:rPr>
          <w:rFonts w:hint="eastAsia"/>
        </w:rPr>
        <w:t>仅一个项目一个功能要用，</w:t>
      </w:r>
      <w:r>
        <w:t>几乎</w:t>
      </w:r>
      <w:r>
        <w:rPr>
          <w:rFonts w:hint="eastAsia"/>
        </w:rPr>
        <w:t>所有的项目都要使用！</w:t>
      </w:r>
    </w:p>
    <w:p w:rsidR="009D376E" w:rsidRDefault="009D376E" w:rsidP="009D376E">
      <w:r>
        <w:rPr>
          <w:rFonts w:hint="eastAsia"/>
        </w:rPr>
        <w:t>将验证码处理的代码，</w:t>
      </w:r>
      <w:r>
        <w:t>放置</w:t>
      </w:r>
      <w:r>
        <w:rPr>
          <w:rFonts w:hint="eastAsia"/>
        </w:rPr>
        <w:t xml:space="preserve"> </w:t>
      </w:r>
      <w:r>
        <w:rPr>
          <w:rFonts w:hint="eastAsia"/>
        </w:rPr>
        <w:t>项目框架目录中</w:t>
      </w:r>
      <w:r>
        <w:rPr>
          <w:rFonts w:hint="eastAsia"/>
        </w:rPr>
        <w:t>framework</w:t>
      </w:r>
      <w:r>
        <w:rPr>
          <w:rFonts w:hint="eastAsia"/>
        </w:rPr>
        <w:t>！</w:t>
      </w:r>
    </w:p>
    <w:p w:rsidR="009D376E" w:rsidRDefault="009D376E" w:rsidP="009D376E"/>
    <w:p w:rsidR="00834C5A" w:rsidRDefault="00834C5A" w:rsidP="009D376E"/>
    <w:p w:rsidR="00834C5A" w:rsidRDefault="00834C5A" w:rsidP="009D376E">
      <w:r>
        <w:rPr>
          <w:rFonts w:hint="eastAsia"/>
        </w:rPr>
        <w:t>定义</w:t>
      </w:r>
      <w:r>
        <w:rPr>
          <w:rFonts w:hint="eastAsia"/>
        </w:rPr>
        <w:t xml:space="preserve"> </w:t>
      </w:r>
      <w:r>
        <w:rPr>
          <w:rFonts w:hint="eastAsia"/>
        </w:rPr>
        <w:t>验证码相关功能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834C5A">
        <w:rPr>
          <w:rFonts w:hint="eastAsia"/>
          <w:highlight w:val="yellow"/>
        </w:rPr>
        <w:t>工具类</w:t>
      </w:r>
      <w:r w:rsidR="00984DE4">
        <w:rPr>
          <w:rFonts w:hint="eastAsia"/>
        </w:rPr>
        <w:t>（</w:t>
      </w:r>
      <w:r w:rsidR="00984DE4">
        <w:t>扩展</w:t>
      </w:r>
      <w:r w:rsidR="00984DE4">
        <w:rPr>
          <w:rFonts w:hint="eastAsia"/>
        </w:rPr>
        <w:t>功能类）</w:t>
      </w:r>
      <w:r>
        <w:rPr>
          <w:rFonts w:hint="eastAsia"/>
        </w:rPr>
        <w:t>。</w:t>
      </w:r>
    </w:p>
    <w:p w:rsidR="00834C5A" w:rsidRDefault="00834C5A" w:rsidP="009D376E">
      <w:r>
        <w:rPr>
          <w:rFonts w:hint="eastAsia"/>
        </w:rPr>
        <w:t>工具类：</w:t>
      </w:r>
      <w:r>
        <w:t>专门</w:t>
      </w:r>
      <w:r>
        <w:rPr>
          <w:rFonts w:hint="eastAsia"/>
        </w:rPr>
        <w:t>用于完成某一个功能类封装！</w:t>
      </w:r>
    </w:p>
    <w:p w:rsidR="00A509ED" w:rsidRDefault="00A509ED" w:rsidP="009D376E"/>
    <w:p w:rsidR="00A509ED" w:rsidRDefault="00A509ED" w:rsidP="009E5B2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framework</w:t>
      </w:r>
      <w:r>
        <w:rPr>
          <w:rFonts w:hint="eastAsia"/>
        </w:rPr>
        <w:t>建独立的目录存储工具类代码</w:t>
      </w:r>
    </w:p>
    <w:p w:rsidR="00A509ED" w:rsidRDefault="00A509ED" w:rsidP="009D376E">
      <w:r>
        <w:rPr>
          <w:noProof/>
        </w:rPr>
        <w:drawing>
          <wp:inline distT="0" distB="0" distL="0" distR="0" wp14:anchorId="2800C207" wp14:editId="6D43FF3A">
            <wp:extent cx="5274310" cy="2597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6A" w:rsidRDefault="008A026A" w:rsidP="009D376E"/>
    <w:p w:rsidR="008A026A" w:rsidRDefault="008A026A" w:rsidP="009E5B28">
      <w:pPr>
        <w:pStyle w:val="2"/>
      </w:pPr>
      <w:r>
        <w:rPr>
          <w:rFonts w:hint="eastAsia"/>
        </w:rPr>
        <w:t>处理该类文件的自动加载</w:t>
      </w:r>
    </w:p>
    <w:p w:rsidR="008A026A" w:rsidRDefault="001F0094" w:rsidP="009D376E">
      <w:r>
        <w:rPr>
          <w:rFonts w:hint="eastAsia"/>
        </w:rPr>
        <w:t>处理</w:t>
      </w:r>
      <w:r>
        <w:rPr>
          <w:rFonts w:hint="eastAsia"/>
        </w:rPr>
        <w:t xml:space="preserve"> </w:t>
      </w:r>
      <w:r>
        <w:rPr>
          <w:rFonts w:hint="eastAsia"/>
        </w:rPr>
        <w:t>自动加载，</w:t>
      </w:r>
      <w:r>
        <w:t>将</w:t>
      </w:r>
      <w:r>
        <w:rPr>
          <w:rFonts w:hint="eastAsia"/>
        </w:rPr>
        <w:t>所有的框架基础类，</w:t>
      </w:r>
      <w:r>
        <w:t>与</w:t>
      </w:r>
      <w:r>
        <w:rPr>
          <w:rFonts w:hint="eastAsia"/>
        </w:rPr>
        <w:t xml:space="preserve"> </w:t>
      </w:r>
      <w:r>
        <w:rPr>
          <w:rFonts w:hint="eastAsia"/>
        </w:rPr>
        <w:t>类文件地址，</w:t>
      </w:r>
      <w:r>
        <w:t>做一个</w:t>
      </w:r>
      <w:r>
        <w:rPr>
          <w:rFonts w:hint="eastAsia"/>
        </w:rPr>
        <w:t>映射对应！</w:t>
      </w:r>
    </w:p>
    <w:p w:rsidR="00C87A72" w:rsidRDefault="00C87A72" w:rsidP="009D376E"/>
    <w:p w:rsidR="00C87A72" w:rsidRDefault="00C87A72" w:rsidP="009D376E">
      <w:r>
        <w:t>I</w:t>
      </w:r>
      <w:r>
        <w:rPr>
          <w:rFonts w:hint="eastAsia"/>
        </w:rPr>
        <w:t>ndex</w:t>
      </w:r>
      <w:r>
        <w:t>.php</w:t>
      </w:r>
    </w:p>
    <w:p w:rsidR="00C87A72" w:rsidRDefault="00C87A72" w:rsidP="009D376E">
      <w:r>
        <w:rPr>
          <w:noProof/>
        </w:rPr>
        <w:drawing>
          <wp:inline distT="0" distB="0" distL="0" distR="0" wp14:anchorId="112E57E9" wp14:editId="55C97002">
            <wp:extent cx="5274310" cy="22218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B9" w:rsidRDefault="00023BB9" w:rsidP="009D376E"/>
    <w:p w:rsidR="00023BB9" w:rsidRDefault="00023BB9" w:rsidP="00023BB9">
      <w:pPr>
        <w:pStyle w:val="2"/>
      </w:pPr>
      <w:r>
        <w:rPr>
          <w:rFonts w:hint="eastAsia"/>
        </w:rPr>
        <w:t>实现生成验证码图片的方法</w:t>
      </w:r>
    </w:p>
    <w:p w:rsidR="00023BB9" w:rsidRDefault="00023BB9" w:rsidP="00023BB9">
      <w:r>
        <w:t>F</w:t>
      </w:r>
      <w:r>
        <w:rPr>
          <w:rFonts w:hint="eastAsia"/>
        </w:rPr>
        <w:t>ramework/</w:t>
      </w:r>
      <w:r>
        <w:t>tool/Captcha.class.php</w:t>
      </w:r>
    </w:p>
    <w:p w:rsidR="007F6D12" w:rsidRDefault="007F6D12" w:rsidP="00023BB9">
      <w:r>
        <w:rPr>
          <w:rFonts w:hint="eastAsia"/>
        </w:rPr>
        <w:t>拷贝刚刚的练习：</w:t>
      </w:r>
    </w:p>
    <w:p w:rsidR="007F6D12" w:rsidRDefault="007F6D12" w:rsidP="00023BB9"/>
    <w:p w:rsidR="007F6D12" w:rsidRDefault="007F6D12" w:rsidP="00023BB9"/>
    <w:p w:rsidR="007F6D12" w:rsidRDefault="007F6D12" w:rsidP="00023BB9">
      <w:r>
        <w:rPr>
          <w:rFonts w:hint="eastAsia"/>
        </w:rPr>
        <w:t>去掉长度，</w:t>
      </w:r>
      <w:r>
        <w:t>使用</w:t>
      </w:r>
      <w:r>
        <w:rPr>
          <w:rFonts w:hint="eastAsia"/>
        </w:rPr>
        <w:t>参数来充当：</w:t>
      </w:r>
    </w:p>
    <w:p w:rsidR="007F6D12" w:rsidRDefault="00156689" w:rsidP="00023BB9">
      <w:r>
        <w:rPr>
          <w:noProof/>
        </w:rPr>
        <w:drawing>
          <wp:inline distT="0" distB="0" distL="0" distR="0" wp14:anchorId="461226A3" wp14:editId="4877898E">
            <wp:extent cx="5274310" cy="15544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89" w:rsidRDefault="00156689" w:rsidP="00023BB9">
      <w:pPr>
        <w:rPr>
          <w:rFonts w:hint="eastAsia"/>
        </w:rPr>
      </w:pPr>
    </w:p>
    <w:p w:rsidR="007F6D12" w:rsidRDefault="007F6D12" w:rsidP="00023BB9">
      <w:r>
        <w:t>Session</w:t>
      </w:r>
      <w:r>
        <w:rPr>
          <w:rFonts w:hint="eastAsia"/>
        </w:rPr>
        <w:t>开加</w:t>
      </w:r>
      <w:r>
        <w:rPr>
          <w:rFonts w:hint="eastAsia"/>
        </w:rPr>
        <w:t>@</w:t>
      </w:r>
    </w:p>
    <w:p w:rsidR="007F6D12" w:rsidRPr="007F6D12" w:rsidRDefault="00D83138" w:rsidP="00023BB9">
      <w:pPr>
        <w:rPr>
          <w:rFonts w:hint="eastAsia"/>
        </w:rPr>
      </w:pPr>
      <w:r>
        <w:rPr>
          <w:noProof/>
        </w:rPr>
        <w:drawing>
          <wp:inline distT="0" distB="0" distL="0" distR="0" wp14:anchorId="3106B5B1" wp14:editId="58C9E01B">
            <wp:extent cx="5274310" cy="8743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01" w:rsidRDefault="00551C01" w:rsidP="00023BB9"/>
    <w:p w:rsidR="00551C01" w:rsidRDefault="00551C01" w:rsidP="00023BB9">
      <w:r>
        <w:rPr>
          <w:rFonts w:hint="eastAsia"/>
        </w:rPr>
        <w:t>图片地址问题：存储与工具目录！</w:t>
      </w:r>
    </w:p>
    <w:p w:rsidR="00551C01" w:rsidRDefault="00551C01" w:rsidP="00023BB9">
      <w:r>
        <w:rPr>
          <w:noProof/>
        </w:rPr>
        <w:drawing>
          <wp:inline distT="0" distB="0" distL="0" distR="0" wp14:anchorId="59467EDF" wp14:editId="28F83050">
            <wp:extent cx="5274310" cy="14281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DD" w:rsidRPr="00023BB9" w:rsidRDefault="008B3EDD" w:rsidP="00023BB9">
      <w:pPr>
        <w:rPr>
          <w:rFonts w:hint="eastAsia"/>
        </w:rPr>
      </w:pPr>
      <w:r>
        <w:rPr>
          <w:noProof/>
        </w:rPr>
        <w:drawing>
          <wp:inline distT="0" distB="0" distL="0" distR="0" wp14:anchorId="47C6E7D6" wp14:editId="76D44ABD">
            <wp:extent cx="5274310" cy="5962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5A" w:rsidRDefault="00834C5A" w:rsidP="009D376E"/>
    <w:p w:rsidR="00F359A4" w:rsidRDefault="00F359A4" w:rsidP="009D376E"/>
    <w:p w:rsidR="00F359A4" w:rsidRDefault="00F359A4" w:rsidP="009D376E">
      <w:r>
        <w:t>T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:rsidR="00F359A4" w:rsidRDefault="00F359A4" w:rsidP="009D376E">
      <w:r>
        <w:t>CAPTCHA</w:t>
      </w:r>
      <w:r>
        <w:t>项目是</w:t>
      </w:r>
      <w:r>
        <w:t>Completely Automated Public Turing Test to Tell Computers and Humans Apart (</w:t>
      </w:r>
      <w:r>
        <w:t>全自动区分计算机和人类的</w:t>
      </w:r>
      <w:hyperlink r:id="rId38" w:tgtFrame="_blank" w:history="1">
        <w:r>
          <w:rPr>
            <w:rStyle w:val="a6"/>
          </w:rPr>
          <w:t>图灵测试</w:t>
        </w:r>
      </w:hyperlink>
      <w:r>
        <w:t>)</w:t>
      </w:r>
      <w:r>
        <w:t>的简称</w:t>
      </w:r>
    </w:p>
    <w:p w:rsidR="002B1C75" w:rsidRDefault="002B1C75" w:rsidP="009D376E"/>
    <w:p w:rsidR="002B1C75" w:rsidRDefault="002B1C75" w:rsidP="009D376E"/>
    <w:p w:rsidR="002B1C75" w:rsidRDefault="002B1C75" w:rsidP="00AC770C">
      <w:pPr>
        <w:pStyle w:val="2"/>
      </w:pPr>
      <w:r>
        <w:rPr>
          <w:rFonts w:hint="eastAsia"/>
        </w:rPr>
        <w:t>使用工具类</w:t>
      </w:r>
      <w:r w:rsidR="00AC770C">
        <w:rPr>
          <w:rFonts w:hint="eastAsia"/>
        </w:rPr>
        <w:t>生成登陆页面验证码</w:t>
      </w:r>
    </w:p>
    <w:p w:rsidR="00AC770C" w:rsidRDefault="000E21AA" w:rsidP="00AC770C">
      <w:r>
        <w:rPr>
          <w:rFonts w:hint="eastAsia"/>
        </w:rPr>
        <w:t>在登陆表单模板中，</w:t>
      </w:r>
      <w:r>
        <w:t>使用</w:t>
      </w:r>
      <w:r>
        <w:rPr>
          <w:rFonts w:hint="eastAsia"/>
        </w:rPr>
        <w:t>img</w:t>
      </w:r>
      <w:r>
        <w:rPr>
          <w:rFonts w:hint="eastAsia"/>
        </w:rPr>
        <w:t>标签，</w:t>
      </w:r>
      <w:r>
        <w:t>请求</w:t>
      </w:r>
      <w:r>
        <w:rPr>
          <w:rFonts w:hint="eastAsia"/>
        </w:rPr>
        <w:t>可以生成验证码图片的</w:t>
      </w:r>
      <w:r>
        <w:rPr>
          <w:rFonts w:hint="eastAsia"/>
        </w:rPr>
        <w:t>URL</w:t>
      </w:r>
      <w:r>
        <w:rPr>
          <w:rFonts w:hint="eastAsia"/>
        </w:rPr>
        <w:t>地址，</w:t>
      </w:r>
      <w:r>
        <w:t>生成</w:t>
      </w:r>
      <w:r>
        <w:rPr>
          <w:rFonts w:hint="eastAsia"/>
        </w:rPr>
        <w:t>验证码！</w:t>
      </w:r>
    </w:p>
    <w:p w:rsidR="00F82C4D" w:rsidRDefault="00F82C4D" w:rsidP="00AC770C">
      <w:pPr>
        <w:rPr>
          <w:rFonts w:hint="eastAsia"/>
        </w:rPr>
      </w:pPr>
      <w:r>
        <w:t>B</w:t>
      </w:r>
      <w:r>
        <w:rPr>
          <w:rFonts w:hint="eastAsia"/>
        </w:rPr>
        <w:t>ack/views/login.html</w:t>
      </w:r>
    </w:p>
    <w:p w:rsidR="00F82C4D" w:rsidRDefault="00F82C4D" w:rsidP="00AC770C">
      <w:r>
        <w:rPr>
          <w:noProof/>
        </w:rPr>
        <w:drawing>
          <wp:inline distT="0" distB="0" distL="0" distR="0" wp14:anchorId="0F6BE48C" wp14:editId="720C905D">
            <wp:extent cx="5274310" cy="19297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5B" w:rsidRDefault="00652173" w:rsidP="00AC770C">
      <w:r>
        <w:rPr>
          <w:noProof/>
        </w:rPr>
        <w:drawing>
          <wp:inline distT="0" distB="0" distL="0" distR="0" wp14:anchorId="3B596E5F" wp14:editId="70EC042E">
            <wp:extent cx="5274310" cy="9734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5B" w:rsidRDefault="0083235B" w:rsidP="00AC770C">
      <w:r>
        <w:rPr>
          <w:rFonts w:hint="eastAsia"/>
        </w:rPr>
        <w:t>提供一个动作，</w:t>
      </w:r>
      <w:r>
        <w:t>处理</w:t>
      </w:r>
      <w:r>
        <w:rPr>
          <w:rFonts w:hint="eastAsia"/>
        </w:rPr>
        <w:t>该验证码图片请求：</w:t>
      </w:r>
    </w:p>
    <w:p w:rsidR="0083235B" w:rsidRDefault="00652173" w:rsidP="00AC770C">
      <w:r>
        <w:rPr>
          <w:rFonts w:hint="eastAsia"/>
        </w:rPr>
        <w:t>完成该动作：</w:t>
      </w:r>
    </w:p>
    <w:p w:rsidR="00652173" w:rsidRDefault="00652173" w:rsidP="00AC770C">
      <w:r>
        <w:t>B</w:t>
      </w:r>
      <w:r>
        <w:rPr>
          <w:rFonts w:hint="eastAsia"/>
        </w:rPr>
        <w:t>ack</w:t>
      </w:r>
      <w:r>
        <w:t>/AdminController-&gt;CaptchaAction();</w:t>
      </w:r>
    </w:p>
    <w:p w:rsidR="00065B2D" w:rsidRDefault="00065B2D" w:rsidP="00AC770C">
      <w:r>
        <w:rPr>
          <w:noProof/>
        </w:rPr>
        <w:lastRenderedPageBreak/>
        <w:drawing>
          <wp:inline distT="0" distB="0" distL="0" distR="0" wp14:anchorId="79CB7316" wp14:editId="17BCB7CD">
            <wp:extent cx="5274310" cy="23190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83" w:rsidRDefault="00EB4583" w:rsidP="00AC770C"/>
    <w:p w:rsidR="00EB4583" w:rsidRDefault="00EB4583" w:rsidP="00AC770C"/>
    <w:p w:rsidR="00EB4583" w:rsidRDefault="00EB4583" w:rsidP="00AC770C">
      <w:r>
        <w:rPr>
          <w:rFonts w:hint="eastAsia"/>
        </w:rPr>
        <w:t>测试：</w:t>
      </w:r>
    </w:p>
    <w:p w:rsidR="00EB4583" w:rsidRDefault="000472D9" w:rsidP="00AC770C">
      <w:r>
        <w:rPr>
          <w:noProof/>
        </w:rPr>
        <w:drawing>
          <wp:inline distT="0" distB="0" distL="0" distR="0" wp14:anchorId="501F49C4" wp14:editId="22BB3B46">
            <wp:extent cx="5274310" cy="17487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A3" w:rsidRDefault="00F441A3" w:rsidP="00AC770C"/>
    <w:p w:rsidR="00F441A3" w:rsidRDefault="00F441A3" w:rsidP="00AC770C">
      <w:r>
        <w:rPr>
          <w:rFonts w:hint="eastAsia"/>
        </w:rPr>
        <w:t>处理错误后：</w:t>
      </w:r>
    </w:p>
    <w:p w:rsidR="00F441A3" w:rsidRDefault="00F441A3" w:rsidP="00AC770C">
      <w:pPr>
        <w:rPr>
          <w:rFonts w:hint="eastAsia"/>
        </w:rPr>
      </w:pPr>
      <w:r>
        <w:rPr>
          <w:noProof/>
        </w:rPr>
        <w:drawing>
          <wp:inline distT="0" distB="0" distL="0" distR="0" wp14:anchorId="113066DD" wp14:editId="178064A4">
            <wp:extent cx="5274310" cy="20732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D9" w:rsidRDefault="000472D9" w:rsidP="00AC770C"/>
    <w:p w:rsidR="000472D9" w:rsidRDefault="000472D9" w:rsidP="000472D9">
      <w:pPr>
        <w:pStyle w:val="2"/>
      </w:pPr>
      <w:r>
        <w:rPr>
          <w:rFonts w:hint="eastAsia"/>
        </w:rPr>
        <w:t>错误的处理</w:t>
      </w:r>
    </w:p>
    <w:p w:rsidR="000472D9" w:rsidRDefault="000472D9" w:rsidP="000472D9">
      <w:r>
        <w:rPr>
          <w:rFonts w:hint="eastAsia"/>
        </w:rPr>
        <w:t>图片程序很多时候不会报告错误！</w:t>
      </w:r>
    </w:p>
    <w:p w:rsidR="000472D9" w:rsidRDefault="000472D9" w:rsidP="000472D9">
      <w:r>
        <w:rPr>
          <w:rFonts w:hint="eastAsia"/>
        </w:rPr>
        <w:t>解决方案：</w:t>
      </w:r>
    </w:p>
    <w:p w:rsidR="000472D9" w:rsidRDefault="000472D9" w:rsidP="000472D9">
      <w:r>
        <w:rPr>
          <w:rFonts w:hint="eastAsia"/>
        </w:rPr>
        <w:t>一：</w:t>
      </w:r>
      <w:r>
        <w:t>直接</w:t>
      </w:r>
      <w:r>
        <w:rPr>
          <w:rFonts w:hint="eastAsia"/>
        </w:rPr>
        <w:t>请求生成图的</w:t>
      </w:r>
      <w:r>
        <w:rPr>
          <w:rFonts w:hint="eastAsia"/>
        </w:rPr>
        <w:t>URL</w:t>
      </w:r>
    </w:p>
    <w:p w:rsidR="001112AB" w:rsidRDefault="00DC2DF8" w:rsidP="000472D9">
      <w:r>
        <w:rPr>
          <w:noProof/>
        </w:rPr>
        <w:lastRenderedPageBreak/>
        <w:drawing>
          <wp:inline distT="0" distB="0" distL="0" distR="0" wp14:anchorId="41184BCA" wp14:editId="19FE10F2">
            <wp:extent cx="5274310" cy="6381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31" w:rsidRDefault="00F56F31" w:rsidP="000472D9">
      <w:r>
        <w:rPr>
          <w:rFonts w:hint="eastAsia"/>
        </w:rPr>
        <w:t>结果，跳转到了</w:t>
      </w:r>
      <w:r>
        <w:rPr>
          <w:rFonts w:hint="eastAsia"/>
        </w:rPr>
        <w:t>Login</w:t>
      </w:r>
      <w:r>
        <w:rPr>
          <w:rFonts w:hint="eastAsia"/>
        </w:rPr>
        <w:t>动作，</w:t>
      </w:r>
      <w:r>
        <w:t>可以</w:t>
      </w:r>
      <w:r>
        <w:rPr>
          <w:rFonts w:hint="eastAsia"/>
        </w:rPr>
        <w:t>，</w:t>
      </w:r>
      <w:r>
        <w:t>判断</w:t>
      </w:r>
      <w:r>
        <w:rPr>
          <w:rFonts w:hint="eastAsia"/>
        </w:rPr>
        <w:t>了没有登陆而跳转：</w:t>
      </w:r>
    </w:p>
    <w:p w:rsidR="00F56F31" w:rsidRDefault="00F56F31" w:rsidP="000472D9">
      <w:r>
        <w:rPr>
          <w:rFonts w:hint="eastAsia"/>
        </w:rPr>
        <w:t>可见：</w:t>
      </w:r>
      <w:r>
        <w:t>该</w:t>
      </w:r>
      <w:r>
        <w:rPr>
          <w:rFonts w:hint="eastAsia"/>
        </w:rPr>
        <w:t>动作也是特例：</w:t>
      </w:r>
    </w:p>
    <w:p w:rsidR="00F56F31" w:rsidRDefault="00C82991" w:rsidP="000472D9">
      <w:r>
        <w:rPr>
          <w:rFonts w:hint="eastAsia"/>
        </w:rPr>
        <w:t>解决：</w:t>
      </w:r>
    </w:p>
    <w:p w:rsidR="00C82991" w:rsidRDefault="00C82991" w:rsidP="000472D9">
      <w:r>
        <w:t>B</w:t>
      </w:r>
      <w:r>
        <w:rPr>
          <w:rFonts w:hint="eastAsia"/>
        </w:rPr>
        <w:t>ack</w:t>
      </w:r>
      <w:r>
        <w:t>/PlatformContorller-&gt;_check();</w:t>
      </w:r>
    </w:p>
    <w:p w:rsidR="00C82991" w:rsidRDefault="00903104" w:rsidP="000472D9">
      <w:r>
        <w:rPr>
          <w:noProof/>
        </w:rPr>
        <w:drawing>
          <wp:inline distT="0" distB="0" distL="0" distR="0" wp14:anchorId="5980F328" wp14:editId="75A3E4B2">
            <wp:extent cx="5274310" cy="14897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D8" w:rsidRDefault="00204ED8" w:rsidP="000472D9">
      <w:r>
        <w:rPr>
          <w:noProof/>
        </w:rPr>
        <w:drawing>
          <wp:inline distT="0" distB="0" distL="0" distR="0" wp14:anchorId="4918CBF1" wp14:editId="65277552">
            <wp:extent cx="5274310" cy="20161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D8" w:rsidRDefault="00204ED8" w:rsidP="000472D9"/>
    <w:p w:rsidR="00204ED8" w:rsidRDefault="00204ED8" w:rsidP="000472D9">
      <w:r>
        <w:rPr>
          <w:rFonts w:hint="eastAsia"/>
        </w:rPr>
        <w:t>二：</w:t>
      </w:r>
      <w:r>
        <w:t>如果</w:t>
      </w:r>
      <w:r>
        <w:rPr>
          <w:rFonts w:hint="eastAsia"/>
        </w:rPr>
        <w:t>图片请求出现：</w:t>
      </w:r>
    </w:p>
    <w:p w:rsidR="00204ED8" w:rsidRDefault="00F044C8" w:rsidP="000472D9">
      <w:r>
        <w:rPr>
          <w:noProof/>
        </w:rPr>
        <w:drawing>
          <wp:inline distT="0" distB="0" distL="0" distR="0" wp14:anchorId="00AF4B2A" wp14:editId="03E2553A">
            <wp:extent cx="5274310" cy="11461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C8" w:rsidRDefault="00F044C8" w:rsidP="000472D9"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>header(‘Content-Type: image/jpeg’)</w:t>
      </w:r>
      <w:r>
        <w:rPr>
          <w:rFonts w:hint="eastAsia"/>
        </w:rPr>
        <w:t>注释上！</w:t>
      </w:r>
    </w:p>
    <w:p w:rsidR="00DC5C36" w:rsidRDefault="00DC5C36" w:rsidP="000472D9">
      <w:r>
        <w:rPr>
          <w:noProof/>
        </w:rPr>
        <w:drawing>
          <wp:inline distT="0" distB="0" distL="0" distR="0" wp14:anchorId="09B868F9" wp14:editId="38EC0A46">
            <wp:extent cx="5274310" cy="902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12" w:rsidRDefault="00377212" w:rsidP="000472D9"/>
    <w:p w:rsidR="00377212" w:rsidRDefault="00377212" w:rsidP="000472D9">
      <w:r>
        <w:rPr>
          <w:rFonts w:hint="eastAsia"/>
        </w:rPr>
        <w:t>此时：</w:t>
      </w:r>
    </w:p>
    <w:p w:rsidR="00377212" w:rsidRDefault="00377212" w:rsidP="000472D9">
      <w:r>
        <w:rPr>
          <w:noProof/>
        </w:rPr>
        <w:lastRenderedPageBreak/>
        <w:drawing>
          <wp:inline distT="0" distB="0" distL="0" distR="0" wp14:anchorId="3405C9D1" wp14:editId="018DD6B7">
            <wp:extent cx="5274310" cy="8623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AD" w:rsidRDefault="00D05FAD" w:rsidP="000472D9"/>
    <w:p w:rsidR="00D05FAD" w:rsidRDefault="00D05FAD" w:rsidP="000472D9">
      <w:r>
        <w:rPr>
          <w:rFonts w:hint="eastAsia"/>
        </w:rPr>
        <w:t>三：</w:t>
      </w:r>
      <w:r>
        <w:t>编码</w:t>
      </w:r>
      <w:r>
        <w:rPr>
          <w:rFonts w:hint="eastAsia"/>
        </w:rPr>
        <w:t>不规范，</w:t>
      </w:r>
      <w:r>
        <w:t>导致</w:t>
      </w:r>
      <w:r>
        <w:rPr>
          <w:rFonts w:hint="eastAsia"/>
        </w:rPr>
        <w:t>存在额外的输出</w:t>
      </w:r>
    </w:p>
    <w:p w:rsidR="00D05FAD" w:rsidRDefault="00B843AA" w:rsidP="000472D9">
      <w:r>
        <w:rPr>
          <w:noProof/>
        </w:rPr>
        <w:drawing>
          <wp:inline distT="0" distB="0" distL="0" distR="0" wp14:anchorId="36DF05E5" wp14:editId="32A51E1D">
            <wp:extent cx="4505325" cy="10668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AA" w:rsidRDefault="00B843AA" w:rsidP="000472D9">
      <w:r>
        <w:rPr>
          <w:noProof/>
        </w:rPr>
        <w:drawing>
          <wp:inline distT="0" distB="0" distL="0" distR="0" wp14:anchorId="4A2B9508" wp14:editId="242450E9">
            <wp:extent cx="4162425" cy="12096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AA" w:rsidRDefault="00B843AA" w:rsidP="000472D9"/>
    <w:p w:rsidR="00B843AA" w:rsidRDefault="00B843AA" w:rsidP="000472D9">
      <w:r>
        <w:rPr>
          <w:noProof/>
        </w:rPr>
        <w:drawing>
          <wp:inline distT="0" distB="0" distL="0" distR="0" wp14:anchorId="6FA1C960" wp14:editId="1FBD710E">
            <wp:extent cx="3305175" cy="9620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75" w:rsidRDefault="00721C75" w:rsidP="000472D9"/>
    <w:p w:rsidR="00721C75" w:rsidRDefault="00721C75" w:rsidP="000472D9">
      <w:r>
        <w:rPr>
          <w:rFonts w:hint="eastAsia"/>
        </w:rPr>
        <w:t>建议（</w:t>
      </w:r>
      <w:r>
        <w:t>要求</w:t>
      </w:r>
      <w:r>
        <w:rPr>
          <w:rFonts w:hint="eastAsia"/>
        </w:rPr>
        <w:t>）</w:t>
      </w:r>
      <w:r>
        <w:t>：写</w:t>
      </w:r>
      <w:r>
        <w:rPr>
          <w:rFonts w:hint="eastAsia"/>
        </w:rPr>
        <w:t>PHP</w:t>
      </w:r>
      <w:r>
        <w:rPr>
          <w:rFonts w:hint="eastAsia"/>
        </w:rPr>
        <w:t>程序，</w:t>
      </w:r>
      <w:r w:rsidR="008D58DB">
        <w:rPr>
          <w:rFonts w:hint="eastAsia"/>
        </w:rPr>
        <w:t>所有的程序文件，</w:t>
      </w:r>
      <w:r>
        <w:t>保证</w:t>
      </w:r>
      <w:r>
        <w:rPr>
          <w:rFonts w:hint="eastAsia"/>
        </w:rPr>
        <w:t>PHP</w:t>
      </w:r>
      <w:r>
        <w:rPr>
          <w:rFonts w:hint="eastAsia"/>
        </w:rPr>
        <w:t>标记要开头！</w:t>
      </w:r>
      <w:r w:rsidR="0096573B">
        <w:rPr>
          <w:rFonts w:hint="eastAsia"/>
        </w:rPr>
        <w:t>而且同时不要写结束标记！</w:t>
      </w:r>
    </w:p>
    <w:p w:rsidR="008F4EAB" w:rsidRDefault="008F4EAB" w:rsidP="000472D9"/>
    <w:p w:rsidR="008F4EAB" w:rsidRDefault="008F4EAB" w:rsidP="000472D9">
      <w:r>
        <w:rPr>
          <w:rFonts w:hint="eastAsia"/>
        </w:rPr>
        <w:t>四：</w:t>
      </w:r>
      <w:r>
        <w:t>BOM</w:t>
      </w:r>
      <w:r>
        <w:rPr>
          <w:rFonts w:hint="eastAsia"/>
        </w:rPr>
        <w:t>，取消掉</w:t>
      </w:r>
    </w:p>
    <w:p w:rsidR="008F4EAB" w:rsidRDefault="008F4EAB" w:rsidP="000472D9">
      <w:r>
        <w:rPr>
          <w:rFonts w:hint="eastAsia"/>
        </w:rPr>
        <w:t>UTF-8</w:t>
      </w:r>
      <w:r>
        <w:rPr>
          <w:rFonts w:hint="eastAsia"/>
        </w:rPr>
        <w:t>文件的签名。</w:t>
      </w:r>
    </w:p>
    <w:p w:rsidR="00602A19" w:rsidRDefault="00602A19" w:rsidP="000472D9"/>
    <w:p w:rsidR="00602A19" w:rsidRDefault="00602A19" w:rsidP="000472D9"/>
    <w:p w:rsidR="009E0B2E" w:rsidRDefault="009E0B2E" w:rsidP="000472D9">
      <w:r>
        <w:rPr>
          <w:noProof/>
        </w:rPr>
        <w:lastRenderedPageBreak/>
        <w:drawing>
          <wp:inline distT="0" distB="0" distL="0" distR="0" wp14:anchorId="768F9093" wp14:editId="48D0F8E4">
            <wp:extent cx="5274310" cy="27012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19" w:rsidRDefault="00602A19" w:rsidP="000472D9"/>
    <w:p w:rsidR="00792B6E" w:rsidRDefault="00792B6E" w:rsidP="000472D9"/>
    <w:p w:rsidR="00792B6E" w:rsidRDefault="00792B6E" w:rsidP="00792B6E">
      <w:pPr>
        <w:pStyle w:val="2"/>
      </w:pPr>
      <w:r>
        <w:rPr>
          <w:rFonts w:hint="eastAsia"/>
        </w:rPr>
        <w:t>实现验证码工具类验证码校验方法</w:t>
      </w:r>
    </w:p>
    <w:p w:rsidR="00C74282" w:rsidRDefault="00340CBF" w:rsidP="00C74282">
      <w:r>
        <w:t>Framework/tool/Captcha.class.php</w:t>
      </w:r>
    </w:p>
    <w:p w:rsidR="00701D59" w:rsidRDefault="00701D59" w:rsidP="00C74282">
      <w:pPr>
        <w:rPr>
          <w:rFonts w:hint="eastAsia"/>
        </w:rPr>
      </w:pPr>
      <w:r>
        <w:rPr>
          <w:noProof/>
        </w:rPr>
        <w:drawing>
          <wp:inline distT="0" distB="0" distL="0" distR="0" wp14:anchorId="2C4A19E2" wp14:editId="5B7AA4AD">
            <wp:extent cx="5274310" cy="21475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验证码使用完要销毁！</w:t>
      </w:r>
      <w:r>
        <w:t>切记</w:t>
      </w:r>
      <w:r>
        <w:rPr>
          <w:rFonts w:hint="eastAsia"/>
        </w:rPr>
        <w:t>！</w:t>
      </w:r>
    </w:p>
    <w:p w:rsidR="00340CBF" w:rsidRPr="00C74282" w:rsidRDefault="00340CBF" w:rsidP="00C74282">
      <w:pPr>
        <w:rPr>
          <w:rFonts w:hint="eastAsia"/>
        </w:rPr>
      </w:pPr>
    </w:p>
    <w:p w:rsidR="00602A19" w:rsidRDefault="00602A19" w:rsidP="00602A19">
      <w:pPr>
        <w:pStyle w:val="2"/>
        <w:rPr>
          <w:rFonts w:hint="eastAsia"/>
        </w:rPr>
      </w:pPr>
      <w:r>
        <w:rPr>
          <w:rFonts w:hint="eastAsia"/>
        </w:rPr>
        <w:t>校验验证码是否正确</w:t>
      </w:r>
    </w:p>
    <w:p w:rsidR="00602A19" w:rsidRDefault="00602A19" w:rsidP="000472D9">
      <w:r>
        <w:rPr>
          <w:rFonts w:hint="eastAsia"/>
        </w:rPr>
        <w:t>提交登录表时，</w:t>
      </w:r>
      <w:r>
        <w:t>back/AdminController-&gt;CheckLoginAction();</w:t>
      </w:r>
    </w:p>
    <w:p w:rsidR="00602A19" w:rsidRDefault="00602A19" w:rsidP="000472D9"/>
    <w:p w:rsidR="009C7999" w:rsidRDefault="009C7999" w:rsidP="000472D9">
      <w:r>
        <w:rPr>
          <w:rFonts w:hint="eastAsia"/>
        </w:rPr>
        <w:t>通过调用验证码工具类的校验功能，</w:t>
      </w:r>
      <w:r>
        <w:t>得到</w:t>
      </w:r>
      <w:r>
        <w:rPr>
          <w:rFonts w:hint="eastAsia"/>
        </w:rPr>
        <w:t>校验结果！</w:t>
      </w:r>
    </w:p>
    <w:p w:rsidR="00D522B5" w:rsidRDefault="00D522B5" w:rsidP="000472D9">
      <w:r>
        <w:rPr>
          <w:noProof/>
        </w:rPr>
        <w:lastRenderedPageBreak/>
        <w:drawing>
          <wp:inline distT="0" distB="0" distL="0" distR="0" wp14:anchorId="2108B15C" wp14:editId="7C3ECDC5">
            <wp:extent cx="5274310" cy="21018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50" w:rsidRDefault="00BC0550" w:rsidP="000472D9"/>
    <w:p w:rsidR="00BC0550" w:rsidRDefault="00BC0550" w:rsidP="000472D9">
      <w:r>
        <w:rPr>
          <w:rFonts w:hint="eastAsia"/>
        </w:rPr>
        <w:t>注意：</w:t>
      </w:r>
      <w:r>
        <w:t>跳转</w:t>
      </w:r>
      <w:r>
        <w:rPr>
          <w:rFonts w:hint="eastAsia"/>
        </w:rPr>
        <w:t>后一定要强制停止脚本</w:t>
      </w:r>
      <w:r w:rsidR="00992F48">
        <w:rPr>
          <w:rFonts w:hint="eastAsia"/>
        </w:rPr>
        <w:t>。</w:t>
      </w:r>
    </w:p>
    <w:p w:rsidR="00950B7A" w:rsidRDefault="00950B7A" w:rsidP="000472D9"/>
    <w:p w:rsidR="00950B7A" w:rsidRDefault="00950B7A" w:rsidP="000472D9"/>
    <w:p w:rsidR="00950B7A" w:rsidRDefault="00950B7A" w:rsidP="00950B7A">
      <w:pPr>
        <w:pStyle w:val="2"/>
      </w:pPr>
      <w:r>
        <w:rPr>
          <w:rFonts w:hint="eastAsia"/>
        </w:rPr>
        <w:t>点击更换验证码</w:t>
      </w:r>
    </w:p>
    <w:p w:rsidR="00950B7A" w:rsidRDefault="003569DC" w:rsidP="00950B7A">
      <w:r>
        <w:rPr>
          <w:rFonts w:hint="eastAsia"/>
        </w:rPr>
        <w:t>在点击图片时，</w:t>
      </w:r>
      <w:r>
        <w:t>重写</w:t>
      </w:r>
      <w:r>
        <w:rPr>
          <w:rFonts w:hint="eastAsia"/>
        </w:rPr>
        <w:t>请求生成验证码的动作。</w:t>
      </w:r>
    </w:p>
    <w:p w:rsidR="003569DC" w:rsidRDefault="003569DC" w:rsidP="00950B7A"/>
    <w:p w:rsidR="003569DC" w:rsidRDefault="003569DC" w:rsidP="00950B7A">
      <w:r>
        <w:rPr>
          <w:rFonts w:hint="eastAsia"/>
        </w:rPr>
        <w:t>语法实现：</w:t>
      </w:r>
    </w:p>
    <w:p w:rsidR="003569DC" w:rsidRDefault="003569DC" w:rsidP="00950B7A">
      <w:r>
        <w:t>O</w:t>
      </w:r>
      <w:r>
        <w:rPr>
          <w:rFonts w:hint="eastAsia"/>
        </w:rPr>
        <w:t>nclick</w:t>
      </w:r>
      <w:r>
        <w:rPr>
          <w:rFonts w:hint="eastAsia"/>
        </w:rPr>
        <w:t>：事件</w:t>
      </w:r>
    </w:p>
    <w:p w:rsidR="003569DC" w:rsidRPr="003569DC" w:rsidRDefault="003569DC" w:rsidP="00950B7A">
      <w:pPr>
        <w:rPr>
          <w:rFonts w:hint="eastAsia"/>
        </w:rPr>
      </w:pPr>
      <w:r>
        <w:rPr>
          <w:rFonts w:hint="eastAsia"/>
        </w:rPr>
        <w:t>执行</w:t>
      </w:r>
      <w:r w:rsidRPr="00607BBB">
        <w:rPr>
          <w:rFonts w:hint="eastAsia"/>
          <w:color w:val="FF0000"/>
        </w:rPr>
        <w:t>更改</w:t>
      </w:r>
      <w:r>
        <w:rPr>
          <w:rFonts w:hint="eastAsia"/>
        </w:rPr>
        <w:t>当前图片</w:t>
      </w:r>
      <w:r>
        <w:rPr>
          <w:rFonts w:hint="eastAsia"/>
        </w:rPr>
        <w:t>img</w:t>
      </w:r>
      <w:r>
        <w:rPr>
          <w:rFonts w:hint="eastAsia"/>
        </w:rPr>
        <w:t>元素的</w:t>
      </w:r>
      <w:r>
        <w:rPr>
          <w:rFonts w:hint="eastAsia"/>
        </w:rPr>
        <w:t>src</w:t>
      </w:r>
      <w:r>
        <w:rPr>
          <w:rFonts w:hint="eastAsia"/>
        </w:rPr>
        <w:t>属性</w:t>
      </w:r>
      <w:r w:rsidR="00A67BBD">
        <w:rPr>
          <w:rFonts w:hint="eastAsia"/>
        </w:rPr>
        <w:t>，</w:t>
      </w:r>
      <w:r w:rsidR="00A67BBD">
        <w:t>此时</w:t>
      </w:r>
      <w:r w:rsidR="00A67BBD">
        <w:rPr>
          <w:rFonts w:hint="eastAsia"/>
        </w:rPr>
        <w:t>浏览器就会发出新的请求。</w:t>
      </w:r>
    </w:p>
    <w:p w:rsidR="00BC0550" w:rsidRDefault="000C5B6E" w:rsidP="000472D9">
      <w:r>
        <w:t>B</w:t>
      </w:r>
      <w:r>
        <w:rPr>
          <w:rFonts w:hint="eastAsia"/>
        </w:rPr>
        <w:t>ac</w:t>
      </w:r>
      <w:r>
        <w:t>k/view/login.html</w:t>
      </w:r>
    </w:p>
    <w:p w:rsidR="000C5B6E" w:rsidRDefault="00083668" w:rsidP="000472D9">
      <w:r>
        <w:rPr>
          <w:noProof/>
        </w:rPr>
        <w:drawing>
          <wp:inline distT="0" distB="0" distL="0" distR="0" wp14:anchorId="18DDBC72" wp14:editId="61060B5A">
            <wp:extent cx="5274310" cy="77914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A6" w:rsidRDefault="00875EA6" w:rsidP="000472D9"/>
    <w:p w:rsidR="00875EA6" w:rsidRDefault="00875EA6" w:rsidP="000472D9"/>
    <w:p w:rsidR="00875EA6" w:rsidRDefault="00875EA6" w:rsidP="00875EA6">
      <w:pPr>
        <w:pStyle w:val="1"/>
      </w:pPr>
      <w:r>
        <w:rPr>
          <w:rFonts w:hint="eastAsia"/>
        </w:rPr>
        <w:t>文件上传</w:t>
      </w:r>
    </w:p>
    <w:p w:rsidR="00875EA6" w:rsidRDefault="00B1489D" w:rsidP="00875EA6">
      <w:r>
        <w:rPr>
          <w:rFonts w:hint="eastAsia"/>
        </w:rPr>
        <w:t>上传：</w:t>
      </w:r>
      <w:r>
        <w:tab/>
      </w:r>
      <w:r>
        <w:rPr>
          <w:rFonts w:hint="eastAsia"/>
        </w:rPr>
        <w:t>文件从浏览器端传输到服务器端。</w:t>
      </w:r>
    </w:p>
    <w:p w:rsidR="00B1489D" w:rsidRDefault="00B1489D" w:rsidP="00875EA6">
      <w:r>
        <w:rPr>
          <w:rFonts w:hint="eastAsia"/>
        </w:rPr>
        <w:t>浏览器与服务器的交互存在几种方式：请求，</w:t>
      </w:r>
      <w:r>
        <w:t>响应</w:t>
      </w:r>
      <w:r>
        <w:rPr>
          <w:rFonts w:hint="eastAsia"/>
        </w:rPr>
        <w:t>！</w:t>
      </w:r>
    </w:p>
    <w:p w:rsidR="00B1489D" w:rsidRDefault="00B1489D" w:rsidP="00875EA6">
      <w:r>
        <w:rPr>
          <w:rFonts w:hint="eastAsia"/>
        </w:rPr>
        <w:t>数据由浏览器端传输到服务器端，</w:t>
      </w:r>
      <w:r>
        <w:t>发生</w:t>
      </w:r>
      <w:r>
        <w:rPr>
          <w:rFonts w:hint="eastAsia"/>
        </w:rPr>
        <w:t>在哪个阶段？</w:t>
      </w:r>
      <w:r>
        <w:rPr>
          <w:rFonts w:hint="eastAsia"/>
        </w:rPr>
        <w:t xml:space="preserve"> </w:t>
      </w:r>
      <w:r>
        <w:rPr>
          <w:rFonts w:hint="eastAsia"/>
        </w:rPr>
        <w:t>请求阶段。</w:t>
      </w:r>
    </w:p>
    <w:p w:rsidR="00B1489D" w:rsidRDefault="00B1489D" w:rsidP="00875EA6"/>
    <w:p w:rsidR="00B1489D" w:rsidRDefault="00B1489D" w:rsidP="00875EA6">
      <w:r>
        <w:rPr>
          <w:rFonts w:hint="eastAsia"/>
        </w:rPr>
        <w:t>结论：</w:t>
      </w:r>
      <w:r w:rsidRPr="00B1489D">
        <w:rPr>
          <w:rFonts w:hint="eastAsia"/>
          <w:color w:val="FF0000"/>
        </w:rPr>
        <w:t>文件上传是发生在请求阶段</w:t>
      </w:r>
      <w:r>
        <w:rPr>
          <w:rFonts w:hint="eastAsia"/>
        </w:rPr>
        <w:t>。</w:t>
      </w:r>
    </w:p>
    <w:p w:rsidR="00B1489D" w:rsidRDefault="00B1489D" w:rsidP="00875EA6"/>
    <w:p w:rsidR="00B1489D" w:rsidRDefault="00B1489D" w:rsidP="00875EA6">
      <w:r>
        <w:rPr>
          <w:rFonts w:hint="eastAsia"/>
        </w:rPr>
        <w:t>请求是浏览器发出的，</w:t>
      </w:r>
      <w:r>
        <w:t>浏览器</w:t>
      </w:r>
      <w:r>
        <w:rPr>
          <w:rFonts w:hint="eastAsia"/>
        </w:rPr>
        <w:t>将请求数据传输到服务器端。</w:t>
      </w:r>
      <w:r>
        <w:t>因此</w:t>
      </w:r>
      <w:r>
        <w:rPr>
          <w:rFonts w:hint="eastAsia"/>
        </w:rPr>
        <w:t>，</w:t>
      </w:r>
      <w:r w:rsidRPr="00B1489D">
        <w:rPr>
          <w:highlight w:val="yellow"/>
        </w:rPr>
        <w:t>文件</w:t>
      </w:r>
      <w:r w:rsidRPr="00B1489D">
        <w:rPr>
          <w:rFonts w:hint="eastAsia"/>
          <w:highlight w:val="yellow"/>
        </w:rPr>
        <w:t>也是由浏览器上传到服务器端</w:t>
      </w:r>
      <w:r>
        <w:rPr>
          <w:rFonts w:hint="eastAsia"/>
        </w:rPr>
        <w:t>！</w:t>
      </w:r>
    </w:p>
    <w:p w:rsidR="007A3B53" w:rsidRDefault="007A3B53" w:rsidP="00875EA6"/>
    <w:p w:rsidR="007A3B53" w:rsidRDefault="007A3B53" w:rsidP="00875EA6">
      <w:r>
        <w:rPr>
          <w:rFonts w:hint="eastAsia"/>
        </w:rPr>
        <w:lastRenderedPageBreak/>
        <w:t>表单：</w:t>
      </w:r>
    </w:p>
    <w:p w:rsidR="007A3B53" w:rsidRDefault="007A3B53" w:rsidP="00875EA6">
      <w:r>
        <w:rPr>
          <w:noProof/>
        </w:rPr>
        <w:drawing>
          <wp:inline distT="0" distB="0" distL="0" distR="0" wp14:anchorId="3A9504D8" wp14:editId="2B38495D">
            <wp:extent cx="5274310" cy="23647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53" w:rsidRDefault="007A3B53" w:rsidP="00875EA6">
      <w:r>
        <w:rPr>
          <w:noProof/>
        </w:rPr>
        <w:drawing>
          <wp:inline distT="0" distB="0" distL="0" distR="0" wp14:anchorId="03DE04B6" wp14:editId="442069BE">
            <wp:extent cx="3705225" cy="13525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53" w:rsidRDefault="007A3B53" w:rsidP="00875EA6"/>
    <w:p w:rsidR="007A3B53" w:rsidRDefault="007A3B53" w:rsidP="00875EA6">
      <w:r>
        <w:rPr>
          <w:rFonts w:hint="eastAsia"/>
        </w:rPr>
        <w:t>服务器端处理脚本：</w:t>
      </w:r>
    </w:p>
    <w:p w:rsidR="007A3B53" w:rsidRDefault="007A3B53" w:rsidP="00875EA6">
      <w:r>
        <w:rPr>
          <w:noProof/>
        </w:rPr>
        <w:drawing>
          <wp:inline distT="0" distB="0" distL="0" distR="0" wp14:anchorId="16C8CA59" wp14:editId="2BA0A4C5">
            <wp:extent cx="3190875" cy="15716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6" w:rsidRDefault="00C86076" w:rsidP="00875EA6"/>
    <w:p w:rsidR="00C86076" w:rsidRDefault="00C86076" w:rsidP="00875EA6"/>
    <w:p w:rsidR="00C86076" w:rsidRDefault="00C86076" w:rsidP="00875EA6">
      <w:r>
        <w:rPr>
          <w:rFonts w:hint="eastAsia"/>
        </w:rPr>
        <w:t>典型的表单提交流程：</w:t>
      </w:r>
    </w:p>
    <w:p w:rsidR="00C86076" w:rsidRDefault="00C86076" w:rsidP="00875EA6">
      <w:r>
        <w:rPr>
          <w:rFonts w:hint="eastAsia"/>
        </w:rPr>
        <w:t>添加表单数据</w:t>
      </w:r>
    </w:p>
    <w:p w:rsidR="00C86076" w:rsidRDefault="00C86076" w:rsidP="00875EA6">
      <w:r>
        <w:rPr>
          <w:noProof/>
        </w:rPr>
        <w:drawing>
          <wp:inline distT="0" distB="0" distL="0" distR="0" wp14:anchorId="564D98D9" wp14:editId="3F7461A5">
            <wp:extent cx="3171825" cy="18669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6" w:rsidRDefault="00C86076" w:rsidP="00875EA6">
      <w:r>
        <w:rPr>
          <w:rFonts w:hint="eastAsia"/>
        </w:rPr>
        <w:lastRenderedPageBreak/>
        <w:t>提交到服务器端：</w:t>
      </w:r>
    </w:p>
    <w:p w:rsidR="00C86076" w:rsidRDefault="00520426" w:rsidP="00875EA6">
      <w:r>
        <w:rPr>
          <w:noProof/>
        </w:rPr>
        <w:drawing>
          <wp:inline distT="0" distB="0" distL="0" distR="0" wp14:anchorId="1881CF7C" wp14:editId="58246DE1">
            <wp:extent cx="5274310" cy="10356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26" w:rsidRDefault="00520426" w:rsidP="00875EA6">
      <w:r>
        <w:rPr>
          <w:rFonts w:hint="eastAsia"/>
        </w:rPr>
        <w:t>以上过程如下：</w:t>
      </w:r>
    </w:p>
    <w:p w:rsidR="00520426" w:rsidRDefault="00520426" w:rsidP="00875EA6">
      <w:r>
        <w:rPr>
          <w:rFonts w:hint="eastAsia"/>
        </w:rPr>
        <w:t>当服务器</w:t>
      </w:r>
      <w:r>
        <w:rPr>
          <w:rFonts w:hint="eastAsia"/>
        </w:rPr>
        <w:t>PHP</w:t>
      </w:r>
      <w:r>
        <w:rPr>
          <w:rFonts w:hint="eastAsia"/>
        </w:rPr>
        <w:t>程序，</w:t>
      </w:r>
      <w:r>
        <w:t>接收</w:t>
      </w:r>
      <w:r>
        <w:rPr>
          <w:rFonts w:hint="eastAsia"/>
        </w:rPr>
        <w:t>到浏览器</w:t>
      </w:r>
      <w:r>
        <w:rPr>
          <w:rFonts w:hint="eastAsia"/>
        </w:rPr>
        <w:t>post</w:t>
      </w:r>
      <w:r>
        <w:rPr>
          <w:rFonts w:hint="eastAsia"/>
        </w:rPr>
        <w:t>请求时，</w:t>
      </w:r>
      <w:r>
        <w:t>将</w:t>
      </w:r>
      <w:r>
        <w:rPr>
          <w:rFonts w:hint="eastAsia"/>
        </w:rPr>
        <w:t>所有接受到的</w:t>
      </w:r>
      <w:r w:rsidRPr="005A03D1">
        <w:rPr>
          <w:rFonts w:hint="eastAsia"/>
          <w:color w:val="FF0000"/>
        </w:rPr>
        <w:t>字符串数据</w:t>
      </w:r>
      <w:r>
        <w:rPr>
          <w:rFonts w:hint="eastAsia"/>
        </w:rPr>
        <w:t>，</w:t>
      </w:r>
      <w:r>
        <w:t>存储</w:t>
      </w:r>
      <w:r>
        <w:rPr>
          <w:rFonts w:hint="eastAsia"/>
        </w:rPr>
        <w:t>到</w:t>
      </w:r>
      <w:r>
        <w:rPr>
          <w:rFonts w:hint="eastAsia"/>
        </w:rPr>
        <w:t>$_POST</w:t>
      </w:r>
      <w:r>
        <w:rPr>
          <w:rFonts w:hint="eastAsia"/>
        </w:rPr>
        <w:t>数组中，</w:t>
      </w:r>
      <w:r>
        <w:t>使用</w:t>
      </w:r>
      <w:r>
        <w:rPr>
          <w:rFonts w:hint="eastAsia"/>
        </w:rPr>
        <w:t>！</w:t>
      </w:r>
    </w:p>
    <w:p w:rsidR="005A03D1" w:rsidRDefault="005A03D1" w:rsidP="00875EA6"/>
    <w:p w:rsidR="005A03D1" w:rsidRDefault="005A03D1" w:rsidP="005A03D1">
      <w:pPr>
        <w:pStyle w:val="2"/>
      </w:pPr>
      <w:r>
        <w:rPr>
          <w:rFonts w:hint="eastAsia"/>
        </w:rPr>
        <w:t>当浏览器需要上传文件时</w:t>
      </w:r>
    </w:p>
    <w:p w:rsidR="005A03D1" w:rsidRDefault="005A03D1" w:rsidP="00875EA6">
      <w:r>
        <w:rPr>
          <w:rFonts w:hint="eastAsia"/>
        </w:rPr>
        <w:t>表单中的数据类型共两种：</w:t>
      </w:r>
      <w:r>
        <w:t>字符串</w:t>
      </w:r>
      <w:r>
        <w:rPr>
          <w:rFonts w:hint="eastAsia"/>
        </w:rPr>
        <w:t>型和文件型。</w:t>
      </w:r>
    </w:p>
    <w:p w:rsidR="005A03D1" w:rsidRDefault="005A03D1" w:rsidP="00875EA6">
      <w:r>
        <w:rPr>
          <w:rFonts w:hint="eastAsia"/>
        </w:rPr>
        <w:t>但是：</w:t>
      </w:r>
      <w:r>
        <w:t>默认</w:t>
      </w:r>
      <w:r>
        <w:rPr>
          <w:rFonts w:hint="eastAsia"/>
        </w:rPr>
        <w:t>情况下，</w:t>
      </w:r>
      <w:r>
        <w:t>两类</w:t>
      </w:r>
      <w:r>
        <w:rPr>
          <w:rFonts w:hint="eastAsia"/>
        </w:rPr>
        <w:t>会将所有的表单元素，</w:t>
      </w:r>
      <w:r>
        <w:t>视为</w:t>
      </w:r>
      <w:r>
        <w:rPr>
          <w:rFonts w:hint="eastAsia"/>
        </w:rPr>
        <w:t xml:space="preserve"> </w:t>
      </w:r>
      <w:r>
        <w:rPr>
          <w:rFonts w:hint="eastAsia"/>
        </w:rPr>
        <w:t>字符串型！</w:t>
      </w:r>
    </w:p>
    <w:p w:rsidR="001A2E6B" w:rsidRDefault="001A2E6B" w:rsidP="00875EA6"/>
    <w:p w:rsidR="001A2E6B" w:rsidRDefault="001A2E6B" w:rsidP="00875EA6">
      <w:r>
        <w:rPr>
          <w:rFonts w:hint="eastAsia"/>
        </w:rPr>
        <w:t>如果需要上传文件，</w:t>
      </w:r>
      <w:r>
        <w:t>告知</w:t>
      </w:r>
      <w:r>
        <w:rPr>
          <w:rFonts w:hint="eastAsia"/>
        </w:rPr>
        <w:t>浏览器，</w:t>
      </w:r>
      <w:r>
        <w:t>表单</w:t>
      </w:r>
      <w:r>
        <w:rPr>
          <w:rFonts w:hint="eastAsia"/>
        </w:rPr>
        <w:t>中的数据存在多种类型（字符串和文件型）</w:t>
      </w:r>
      <w:r>
        <w:t>：通过</w:t>
      </w:r>
      <w:r>
        <w:rPr>
          <w:rFonts w:hint="eastAsia"/>
        </w:rPr>
        <w:t>在</w:t>
      </w:r>
      <w:r>
        <w:rPr>
          <w:rFonts w:hint="eastAsia"/>
        </w:rPr>
        <w:t>form</w:t>
      </w:r>
      <w:r>
        <w:rPr>
          <w:rFonts w:hint="eastAsia"/>
        </w:rPr>
        <w:t>元素中增加属性：</w:t>
      </w:r>
    </w:p>
    <w:p w:rsidR="001A2E6B" w:rsidRDefault="001A2E6B" w:rsidP="00875EA6">
      <w:r>
        <w:t>Enctype=’multipart/form-data”</w:t>
      </w:r>
    </w:p>
    <w:p w:rsidR="001A2E6B" w:rsidRDefault="001A2E6B" w:rsidP="00875EA6">
      <w:r>
        <w:rPr>
          <w:rFonts w:hint="eastAsia"/>
        </w:rPr>
        <w:t>编码类型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多部分</w:t>
      </w:r>
      <w:r>
        <w:rPr>
          <w:rFonts w:hint="eastAsia"/>
        </w:rPr>
        <w:t>/</w:t>
      </w:r>
      <w:r>
        <w:rPr>
          <w:rFonts w:hint="eastAsia"/>
        </w:rPr>
        <w:t>表单</w:t>
      </w:r>
      <w:r>
        <w:rPr>
          <w:rFonts w:hint="eastAsia"/>
        </w:rPr>
        <w:t>-</w:t>
      </w:r>
      <w:r>
        <w:t>数据</w:t>
      </w:r>
    </w:p>
    <w:p w:rsidR="001A2E6B" w:rsidRDefault="001A2E6B" w:rsidP="00875EA6">
      <w:r>
        <w:rPr>
          <w:noProof/>
        </w:rPr>
        <w:drawing>
          <wp:inline distT="0" distB="0" distL="0" distR="0" wp14:anchorId="19DF3CF4" wp14:editId="0EF36E7E">
            <wp:extent cx="5274310" cy="2774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0A" w:rsidRDefault="00E5030A" w:rsidP="00875EA6">
      <w:r>
        <w:rPr>
          <w:noProof/>
        </w:rPr>
        <w:drawing>
          <wp:inline distT="0" distB="0" distL="0" distR="0" wp14:anchorId="1C3A98BC" wp14:editId="689EBED1">
            <wp:extent cx="5274310" cy="15494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0A" w:rsidRDefault="00E5030A" w:rsidP="00875EA6"/>
    <w:p w:rsidR="00E5030A" w:rsidRDefault="00E5030A" w:rsidP="00875EA6">
      <w:r>
        <w:rPr>
          <w:rFonts w:hint="eastAsia"/>
        </w:rPr>
        <w:t>当服务器脚本</w:t>
      </w:r>
      <w:r>
        <w:rPr>
          <w:rFonts w:hint="eastAsia"/>
        </w:rPr>
        <w:t>PHP</w:t>
      </w:r>
      <w:r>
        <w:rPr>
          <w:rFonts w:hint="eastAsia"/>
        </w:rPr>
        <w:t>，</w:t>
      </w:r>
      <w:r>
        <w:t>接收到</w:t>
      </w:r>
      <w:r w:rsidRPr="00E5030A">
        <w:rPr>
          <w:rFonts w:hint="eastAsia"/>
          <w:highlight w:val="yellow"/>
        </w:rPr>
        <w:t>文件类型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数据如何处理？</w:t>
      </w:r>
    </w:p>
    <w:p w:rsidR="00E5030A" w:rsidRDefault="00E5030A" w:rsidP="00875EA6">
      <w:r>
        <w:rPr>
          <w:rFonts w:hint="eastAsia"/>
        </w:rPr>
        <w:t>将接收到的文件，</w:t>
      </w:r>
      <w:r>
        <w:t>存储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上传临时目录中。</w:t>
      </w:r>
      <w:r>
        <w:t>默认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服务器所在操作系统的临时目录。</w:t>
      </w:r>
    </w:p>
    <w:p w:rsidR="00E5030A" w:rsidRDefault="001F4C52" w:rsidP="00875EA6">
      <w:r>
        <w:rPr>
          <w:noProof/>
        </w:rPr>
        <w:drawing>
          <wp:inline distT="0" distB="0" distL="0" distR="0" wp14:anchorId="2ACF1FCD" wp14:editId="5FE89ECA">
            <wp:extent cx="5274310" cy="15995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73" w:rsidRDefault="000F7073" w:rsidP="00875EA6">
      <w:r>
        <w:rPr>
          <w:rFonts w:hint="eastAsia"/>
        </w:rPr>
        <w:t>该临时文件有效期为脚本周期！</w:t>
      </w:r>
      <w:r>
        <w:t>（</w:t>
      </w:r>
      <w:r>
        <w:rPr>
          <w:rFonts w:hint="eastAsia"/>
        </w:rPr>
        <w:t>时间短）</w:t>
      </w:r>
    </w:p>
    <w:p w:rsidR="00BA0CA7" w:rsidRDefault="00BA0CA7" w:rsidP="00875EA6">
      <w:r>
        <w:rPr>
          <w:rFonts w:hint="eastAsia"/>
        </w:rPr>
        <w:lastRenderedPageBreak/>
        <w:t>通过延长脚本周期，</w:t>
      </w:r>
      <w:r>
        <w:t>从而</w:t>
      </w:r>
      <w:r>
        <w:rPr>
          <w:rFonts w:hint="eastAsia"/>
        </w:rPr>
        <w:t>测试：</w:t>
      </w:r>
    </w:p>
    <w:p w:rsidR="00C000E7" w:rsidRDefault="00C000E7" w:rsidP="00875EA6">
      <w:pPr>
        <w:rPr>
          <w:rFonts w:hint="eastAsia"/>
        </w:rPr>
      </w:pPr>
      <w:r>
        <w:rPr>
          <w:noProof/>
        </w:rPr>
        <w:drawing>
          <wp:inline distT="0" distB="0" distL="0" distR="0" wp14:anchorId="28BDC599" wp14:editId="26B4815E">
            <wp:extent cx="3448050" cy="20288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A7" w:rsidRDefault="00BA0CA7" w:rsidP="00875EA6">
      <w:r>
        <w:rPr>
          <w:noProof/>
        </w:rPr>
        <w:drawing>
          <wp:inline distT="0" distB="0" distL="0" distR="0" wp14:anchorId="7C6D5C82" wp14:editId="0ECEB3A1">
            <wp:extent cx="5248275" cy="17907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C4" w:rsidRDefault="000F7AC4" w:rsidP="00875EA6"/>
    <w:p w:rsidR="000F7AC4" w:rsidRDefault="000F7AC4" w:rsidP="00875EA6"/>
    <w:p w:rsidR="000F7AC4" w:rsidRDefault="000F7AC4" w:rsidP="000F7AC4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需要做的工作？</w:t>
      </w:r>
    </w:p>
    <w:p w:rsidR="000F7AC4" w:rsidRDefault="00B5199E" w:rsidP="000F7AC4">
      <w:r>
        <w:rPr>
          <w:rFonts w:hint="eastAsia"/>
        </w:rPr>
        <w:t>在临时文件未消失前，</w:t>
      </w:r>
      <w:r>
        <w:t>将其</w:t>
      </w:r>
      <w:r>
        <w:rPr>
          <w:rFonts w:hint="eastAsia"/>
        </w:rPr>
        <w:t>持久性存储！</w:t>
      </w:r>
    </w:p>
    <w:p w:rsidR="00F41B11" w:rsidRDefault="00F41B11" w:rsidP="000F7AC4">
      <w:r>
        <w:rPr>
          <w:rFonts w:hint="eastAsia"/>
        </w:rPr>
        <w:t>通过函数：移动已经上传的参数</w:t>
      </w:r>
    </w:p>
    <w:p w:rsidR="00F41B11" w:rsidRDefault="00F41B11" w:rsidP="000F7AC4">
      <w:r>
        <w:t>M</w:t>
      </w:r>
      <w:r>
        <w:rPr>
          <w:rFonts w:hint="eastAsia"/>
        </w:rPr>
        <w:t>ove_uploaded_file(</w:t>
      </w:r>
      <w:r w:rsidR="00310A49">
        <w:rPr>
          <w:rFonts w:hint="eastAsia"/>
        </w:rPr>
        <w:t>临时文件地址，</w:t>
      </w:r>
      <w:r w:rsidR="00310A49">
        <w:t>目标</w:t>
      </w:r>
      <w:r w:rsidR="00310A49">
        <w:rPr>
          <w:rFonts w:hint="eastAsia"/>
        </w:rPr>
        <w:t>文件地址</w:t>
      </w:r>
      <w:r>
        <w:rPr>
          <w:rFonts w:hint="eastAsia"/>
        </w:rPr>
        <w:t>);</w:t>
      </w:r>
    </w:p>
    <w:p w:rsidR="00807AB9" w:rsidRDefault="00807AB9" w:rsidP="000F7AC4"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rPr>
          <w:rFonts w:hint="eastAsia"/>
        </w:rPr>
        <w:t>预定义变量</w:t>
      </w:r>
      <w:r>
        <w:rPr>
          <w:rFonts w:hint="eastAsia"/>
        </w:rPr>
        <w:t>$_FILES</w:t>
      </w:r>
      <w:r>
        <w:rPr>
          <w:rFonts w:hint="eastAsia"/>
        </w:rPr>
        <w:t>获得所有的上传文件的信息。</w:t>
      </w:r>
    </w:p>
    <w:p w:rsidR="003F1D29" w:rsidRDefault="003F1D29" w:rsidP="000F7AC4">
      <w:r>
        <w:rPr>
          <w:noProof/>
        </w:rPr>
        <w:drawing>
          <wp:inline distT="0" distB="0" distL="0" distR="0" wp14:anchorId="39C7BFB1" wp14:editId="604F8A11">
            <wp:extent cx="5274310" cy="21094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8" w:rsidRDefault="002A0F11" w:rsidP="000F7AC4">
      <w:r>
        <w:rPr>
          <w:rFonts w:hint="eastAsia"/>
        </w:rPr>
        <w:t>结果！</w:t>
      </w:r>
      <w:bookmarkStart w:id="0" w:name="_GoBack"/>
      <w:bookmarkEnd w:id="0"/>
    </w:p>
    <w:p w:rsidR="00EB6B68" w:rsidRPr="000F7AC4" w:rsidRDefault="00EB6B68" w:rsidP="000F7A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5EEDAD" wp14:editId="397C6BE9">
            <wp:extent cx="2524125" cy="17716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B68" w:rsidRPr="000F7AC4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1C6B" w:rsidRDefault="004E1C6B" w:rsidP="00E00BCA">
      <w:r>
        <w:separator/>
      </w:r>
    </w:p>
  </w:endnote>
  <w:endnote w:type="continuationSeparator" w:id="0">
    <w:p w:rsidR="004E1C6B" w:rsidRDefault="004E1C6B" w:rsidP="00E00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C75" w:rsidRDefault="002B1C7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1712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2B1C75" w:rsidRPr="00E00BCA" w:rsidRDefault="002B1C75">
            <w:pPr>
              <w:pStyle w:val="a5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7F8573E" wp14:editId="2D37994D">
                  <wp:simplePos x="0" y="0"/>
                  <wp:positionH relativeFrom="margin">
                    <wp:align>right</wp:align>
                  </wp:positionH>
                  <wp:positionV relativeFrom="paragraph">
                    <wp:posOffset>-205105</wp:posOffset>
                  </wp:positionV>
                  <wp:extent cx="311785" cy="307975"/>
                  <wp:effectExtent l="0" t="0" r="0" b="0"/>
                  <wp:wrapTight wrapText="bothSides">
                    <wp:wrapPolygon edited="0">
                      <wp:start x="0" y="0"/>
                      <wp:lineTo x="0" y="20041"/>
                      <wp:lineTo x="19796" y="20041"/>
                      <wp:lineTo x="19796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牛印.pn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A0F11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A0F11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C75" w:rsidRDefault="002B1C7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1C6B" w:rsidRDefault="004E1C6B" w:rsidP="00E00BCA">
      <w:r>
        <w:separator/>
      </w:r>
    </w:p>
  </w:footnote>
  <w:footnote w:type="continuationSeparator" w:id="0">
    <w:p w:rsidR="004E1C6B" w:rsidRDefault="004E1C6B" w:rsidP="00E00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C75" w:rsidRDefault="002B1C75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C75" w:rsidRDefault="002B1C75" w:rsidP="00E00BCA">
    <w:pPr>
      <w:pStyle w:val="a4"/>
    </w:pPr>
    <w:r>
      <w:rPr>
        <w:rFonts w:hint="eastAsia"/>
      </w:rPr>
      <w:t>笔记</w:t>
    </w:r>
    <w:r>
      <w:tab/>
    </w:r>
    <w:r>
      <w:tab/>
    </w:r>
    <w:r>
      <w:fldChar w:fldCharType="begin"/>
    </w:r>
    <w:r>
      <w:instrText xml:space="preserve"> </w:instrText>
    </w:r>
    <w:r>
      <w:rPr>
        <w:rFonts w:hint="eastAsia"/>
      </w:rPr>
      <w:instrText>TIME \@ "yyyy/M/d"</w:instrText>
    </w:r>
    <w:r>
      <w:instrText xml:space="preserve"> </w:instrText>
    </w:r>
    <w:r>
      <w:fldChar w:fldCharType="separate"/>
    </w:r>
    <w:r>
      <w:rPr>
        <w:noProof/>
      </w:rPr>
      <w:t>2015/8/11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1C75" w:rsidRDefault="002B1C75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6C1"/>
    <w:rsid w:val="00023BB9"/>
    <w:rsid w:val="000472D9"/>
    <w:rsid w:val="000551B6"/>
    <w:rsid w:val="00065B2D"/>
    <w:rsid w:val="00083668"/>
    <w:rsid w:val="000C4AB6"/>
    <w:rsid w:val="000C5B6E"/>
    <w:rsid w:val="000E21AA"/>
    <w:rsid w:val="000E6D55"/>
    <w:rsid w:val="000F7073"/>
    <w:rsid w:val="000F7AC4"/>
    <w:rsid w:val="001112AB"/>
    <w:rsid w:val="00117560"/>
    <w:rsid w:val="00122C09"/>
    <w:rsid w:val="0014745D"/>
    <w:rsid w:val="00156689"/>
    <w:rsid w:val="001A2E6B"/>
    <w:rsid w:val="001E732A"/>
    <w:rsid w:val="001F0094"/>
    <w:rsid w:val="001F4C52"/>
    <w:rsid w:val="00204ED8"/>
    <w:rsid w:val="00211ACE"/>
    <w:rsid w:val="002131E9"/>
    <w:rsid w:val="002432C7"/>
    <w:rsid w:val="00257ADA"/>
    <w:rsid w:val="002A0F11"/>
    <w:rsid w:val="002A2E1D"/>
    <w:rsid w:val="002B1C75"/>
    <w:rsid w:val="0030642C"/>
    <w:rsid w:val="00310A49"/>
    <w:rsid w:val="00310F85"/>
    <w:rsid w:val="00333793"/>
    <w:rsid w:val="00340CBF"/>
    <w:rsid w:val="00350E6D"/>
    <w:rsid w:val="003569DC"/>
    <w:rsid w:val="00377212"/>
    <w:rsid w:val="00386733"/>
    <w:rsid w:val="003B6024"/>
    <w:rsid w:val="003B63B1"/>
    <w:rsid w:val="003C560C"/>
    <w:rsid w:val="003F1D29"/>
    <w:rsid w:val="00470C84"/>
    <w:rsid w:val="004A4323"/>
    <w:rsid w:val="004A7392"/>
    <w:rsid w:val="004E1C6B"/>
    <w:rsid w:val="004F76B4"/>
    <w:rsid w:val="00520426"/>
    <w:rsid w:val="00544776"/>
    <w:rsid w:val="00551C01"/>
    <w:rsid w:val="00592FBB"/>
    <w:rsid w:val="005A03D1"/>
    <w:rsid w:val="005D4C84"/>
    <w:rsid w:val="00602A19"/>
    <w:rsid w:val="00602C47"/>
    <w:rsid w:val="00607BBB"/>
    <w:rsid w:val="0061557D"/>
    <w:rsid w:val="00616563"/>
    <w:rsid w:val="006376F6"/>
    <w:rsid w:val="00652173"/>
    <w:rsid w:val="006660BB"/>
    <w:rsid w:val="006D4FFF"/>
    <w:rsid w:val="00701D59"/>
    <w:rsid w:val="007104B2"/>
    <w:rsid w:val="00721C75"/>
    <w:rsid w:val="00722AFE"/>
    <w:rsid w:val="00790B11"/>
    <w:rsid w:val="00792B6E"/>
    <w:rsid w:val="007A3B53"/>
    <w:rsid w:val="007C51D3"/>
    <w:rsid w:val="007C6FAB"/>
    <w:rsid w:val="007D5548"/>
    <w:rsid w:val="007F6D12"/>
    <w:rsid w:val="00807AB9"/>
    <w:rsid w:val="0083235B"/>
    <w:rsid w:val="00834C5A"/>
    <w:rsid w:val="008534A0"/>
    <w:rsid w:val="00866586"/>
    <w:rsid w:val="00875EA6"/>
    <w:rsid w:val="008949A9"/>
    <w:rsid w:val="008A026A"/>
    <w:rsid w:val="008B3EDD"/>
    <w:rsid w:val="008B4707"/>
    <w:rsid w:val="008C2CA9"/>
    <w:rsid w:val="008D58DB"/>
    <w:rsid w:val="008F4EAB"/>
    <w:rsid w:val="00903104"/>
    <w:rsid w:val="00925FC8"/>
    <w:rsid w:val="00931B1C"/>
    <w:rsid w:val="00950B7A"/>
    <w:rsid w:val="0096573B"/>
    <w:rsid w:val="0098128B"/>
    <w:rsid w:val="00984DE4"/>
    <w:rsid w:val="00987DAC"/>
    <w:rsid w:val="00992F48"/>
    <w:rsid w:val="009B1EA4"/>
    <w:rsid w:val="009C7999"/>
    <w:rsid w:val="009D376E"/>
    <w:rsid w:val="009E0B2E"/>
    <w:rsid w:val="009E2DC9"/>
    <w:rsid w:val="009E5B28"/>
    <w:rsid w:val="00A509ED"/>
    <w:rsid w:val="00A67BBD"/>
    <w:rsid w:val="00A90AE7"/>
    <w:rsid w:val="00AA4722"/>
    <w:rsid w:val="00AB0D21"/>
    <w:rsid w:val="00AC770C"/>
    <w:rsid w:val="00AF5ED2"/>
    <w:rsid w:val="00B078F8"/>
    <w:rsid w:val="00B1489D"/>
    <w:rsid w:val="00B41DE9"/>
    <w:rsid w:val="00B5199E"/>
    <w:rsid w:val="00B843AA"/>
    <w:rsid w:val="00BA0CA7"/>
    <w:rsid w:val="00BC0550"/>
    <w:rsid w:val="00BC7346"/>
    <w:rsid w:val="00C000E7"/>
    <w:rsid w:val="00C042CC"/>
    <w:rsid w:val="00C232CF"/>
    <w:rsid w:val="00C26F66"/>
    <w:rsid w:val="00C74282"/>
    <w:rsid w:val="00C77841"/>
    <w:rsid w:val="00C82991"/>
    <w:rsid w:val="00C86076"/>
    <w:rsid w:val="00C87A72"/>
    <w:rsid w:val="00CC0B9B"/>
    <w:rsid w:val="00CE5C84"/>
    <w:rsid w:val="00CE6827"/>
    <w:rsid w:val="00D034BB"/>
    <w:rsid w:val="00D0369E"/>
    <w:rsid w:val="00D05C8D"/>
    <w:rsid w:val="00D05FAD"/>
    <w:rsid w:val="00D109DB"/>
    <w:rsid w:val="00D131E1"/>
    <w:rsid w:val="00D522B5"/>
    <w:rsid w:val="00D5412F"/>
    <w:rsid w:val="00D75740"/>
    <w:rsid w:val="00D83138"/>
    <w:rsid w:val="00DC2DF8"/>
    <w:rsid w:val="00DC5C36"/>
    <w:rsid w:val="00DE7D31"/>
    <w:rsid w:val="00E00BCA"/>
    <w:rsid w:val="00E363F4"/>
    <w:rsid w:val="00E5030A"/>
    <w:rsid w:val="00E81EBA"/>
    <w:rsid w:val="00EB3355"/>
    <w:rsid w:val="00EB4583"/>
    <w:rsid w:val="00EB56C1"/>
    <w:rsid w:val="00EB6183"/>
    <w:rsid w:val="00EB6B68"/>
    <w:rsid w:val="00EE22A2"/>
    <w:rsid w:val="00F029F6"/>
    <w:rsid w:val="00F044C8"/>
    <w:rsid w:val="00F359A4"/>
    <w:rsid w:val="00F41B11"/>
    <w:rsid w:val="00F441A3"/>
    <w:rsid w:val="00F56F31"/>
    <w:rsid w:val="00F6135A"/>
    <w:rsid w:val="00F82C4D"/>
    <w:rsid w:val="00F90153"/>
    <w:rsid w:val="00F979F9"/>
    <w:rsid w:val="00FA297F"/>
    <w:rsid w:val="00FC090C"/>
    <w:rsid w:val="00FE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4FE655-E785-49B0-B08F-BD2E8B58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7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67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E00BCA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E00BC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E00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0BC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0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0BC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7574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867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6733"/>
    <w:rPr>
      <w:b/>
      <w:bCs/>
      <w:sz w:val="32"/>
      <w:szCs w:val="32"/>
    </w:rPr>
  </w:style>
  <w:style w:type="character" w:styleId="a6">
    <w:name w:val="Hyperlink"/>
    <w:basedOn w:val="a0"/>
    <w:uiPriority w:val="99"/>
    <w:semiHidden/>
    <w:unhideWhenUsed/>
    <w:rsid w:val="00F359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3.xml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footer" Target="footer2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baike.baidu.com/view/94296.htm" TargetMode="External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6164;&#26009;\dot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477</TotalTime>
  <Pages>22</Pages>
  <Words>550</Words>
  <Characters>3135</Characters>
  <Application>Microsoft Office Word</Application>
  <DocSecurity>0</DocSecurity>
  <Lines>26</Lines>
  <Paragraphs>7</Paragraphs>
  <ScaleCrop>false</ScaleCrop>
  <Company>Microsoft</Company>
  <LinksUpToDate>false</LinksUpToDate>
  <CharactersWithSpaces>3678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笔记-PHP</dc:title>
  <dc:subject/>
  <dc:creator>韩忠康</dc:creator>
  <cp:keywords/>
  <dc:description/>
  <cp:lastModifiedBy>韩忠康</cp:lastModifiedBy>
  <cp:revision>168</cp:revision>
  <dcterms:created xsi:type="dcterms:W3CDTF">2015-08-11T01:32:00Z</dcterms:created>
  <dcterms:modified xsi:type="dcterms:W3CDTF">2015-08-11T09:29:00Z</dcterms:modified>
</cp:coreProperties>
</file>